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73FE19" w14:textId="25E61BF3" w:rsidR="00746772" w:rsidRDefault="00D35070" w:rsidP="00B83548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D78339" wp14:editId="41819954">
                <wp:simplePos x="0" y="0"/>
                <wp:positionH relativeFrom="column">
                  <wp:posOffset>4093210</wp:posOffset>
                </wp:positionH>
                <wp:positionV relativeFrom="paragraph">
                  <wp:posOffset>-153035</wp:posOffset>
                </wp:positionV>
                <wp:extent cx="3379470" cy="971550"/>
                <wp:effectExtent l="994410" t="0" r="1062990" b="0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828311">
                          <a:off x="0" y="0"/>
                          <a:ext cx="33794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7A37E074" w14:textId="646229FA" w:rsidR="005D1BBB" w:rsidRPr="00DB1F41" w:rsidRDefault="00E07A57" w:rsidP="00E07A57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B1F41"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Técnico </w:t>
                            </w:r>
                            <w:r w:rsidR="00D35070"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Medio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78339" id="_x0000_t202" coordsize="21600,21600" o:spt="202" path="m,l,21600r21600,l21600,xe">
                <v:stroke joinstyle="miter"/>
                <v:path gradientshapeok="t" o:connecttype="rect"/>
              </v:shapetype>
              <v:shape id="Cuadro de texto 141" o:spid="_x0000_s1026" type="#_x0000_t202" style="position:absolute;left:0;text-align:left;margin-left:322.3pt;margin-top:-12.05pt;width:266.1pt;height:76.5pt;rotation:3089270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" filled="f" stroked="f">
                <v:shadow on="t" color="black" opacity="36044f" origin="-.5,.5" offset=".99781mm,-.99781mm"/>
                <v:textbox>
                  <w:txbxContent>
                    <w:p w14:paraId="7A37E074" w14:textId="646229FA" w:rsidR="005D1BBB" w:rsidRPr="00DB1F41" w:rsidRDefault="00E07A57" w:rsidP="00E07A57">
                      <w:pPr>
                        <w:jc w:val="center"/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B1F41"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Técnico </w:t>
                      </w:r>
                      <w:r w:rsidR="00D35070"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Medio I</w:t>
                      </w:r>
                    </w:p>
                  </w:txbxContent>
                </v:textbox>
              </v:shape>
            </w:pict>
          </mc:Fallback>
        </mc:AlternateContent>
      </w:r>
      <w:r w:rsidR="000D4B55">
        <w:rPr>
          <w:noProof/>
          <w:lang w:val="es-ES" w:eastAsia="es-ES"/>
        </w:rPr>
        <w:drawing>
          <wp:anchor distT="0" distB="0" distL="114300" distR="114300" simplePos="0" relativeHeight="251677695" behindDoc="0" locked="0" layoutInCell="1" allowOverlap="1" wp14:anchorId="0ECD25E7" wp14:editId="5FD9A11F">
            <wp:simplePos x="0" y="0"/>
            <wp:positionH relativeFrom="column">
              <wp:posOffset>756714</wp:posOffset>
            </wp:positionH>
            <wp:positionV relativeFrom="paragraph">
              <wp:posOffset>-302260</wp:posOffset>
            </wp:positionV>
            <wp:extent cx="4101765" cy="2934886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 rotWithShape="1"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65"/>
                    <a:stretch/>
                  </pic:blipFill>
                  <pic:spPr bwMode="auto">
                    <a:xfrm>
                      <a:off x="0" y="0"/>
                      <a:ext cx="4101765" cy="2934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B6E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B7A960" wp14:editId="2DDF21C0">
                <wp:simplePos x="0" y="0"/>
                <wp:positionH relativeFrom="column">
                  <wp:posOffset>-956310</wp:posOffset>
                </wp:positionH>
                <wp:positionV relativeFrom="paragraph">
                  <wp:posOffset>-832599</wp:posOffset>
                </wp:positionV>
                <wp:extent cx="7818170" cy="10146308"/>
                <wp:effectExtent l="0" t="0" r="0" b="7620"/>
                <wp:wrapNone/>
                <wp:docPr id="130" name="Rectángul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8170" cy="1014630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00000">
                              <a:schemeClr val="accent4">
                                <a:lumMod val="50000"/>
                              </a:schemeClr>
                            </a:gs>
                            <a:gs pos="23000">
                              <a:schemeClr val="accent4">
                                <a:lumMod val="75000"/>
                              </a:schemeClr>
                            </a:gs>
                            <a:gs pos="83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66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47000">
                              <a:schemeClr val="accent4">
                                <a:lumMod val="75000"/>
                              </a:schemeClr>
                            </a:gs>
                            <a:gs pos="38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4D08B57" id="Rectángulo 130" o:spid="_x0000_s1026" style="position:absolute;margin-left:-75.3pt;margin-top:-65.55pt;width:615.6pt;height:798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" fillcolor="#ffc20b [2407]" stroked="f" strokeweight="1.25pt">
                <v:fill color2="#b18500 [1607]" rotate="t" focusposition="1,1" focussize="" colors="0 #ffc30c;15073f #ffc30c;24904f #fff0c1;30802f #ffc30c;43254f #fff0c1;54395f #ffe8a3" focus="100%" type="gradientRadial"/>
                <v:stroke endcap="round"/>
              </v:rect>
            </w:pict>
          </mc:Fallback>
        </mc:AlternateContent>
      </w:r>
      <w:r w:rsidR="007418F3">
        <w:rPr>
          <w:noProof/>
          <w:lang w:val="es-ES" w:eastAsia="es-ES"/>
        </w:rPr>
        <w:drawing>
          <wp:anchor distT="0" distB="0" distL="114300" distR="114300" simplePos="0" relativeHeight="251668991" behindDoc="0" locked="0" layoutInCell="1" allowOverlap="1" wp14:anchorId="712CEAB2" wp14:editId="57987BE9">
            <wp:simplePos x="0" y="0"/>
            <wp:positionH relativeFrom="column">
              <wp:posOffset>-935990</wp:posOffset>
            </wp:positionH>
            <wp:positionV relativeFrom="paragraph">
              <wp:posOffset>-1273108</wp:posOffset>
            </wp:positionV>
            <wp:extent cx="7755064" cy="6328610"/>
            <wp:effectExtent l="0" t="0" r="0" b="0"/>
            <wp:wrapNone/>
            <wp:docPr id="147" name="Imagen 14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n 147" descr="Texto&#10;&#10;El contenido generado por IA puede ser incorrecto."/>
                    <pic:cNvPicPr/>
                  </pic:nvPicPr>
                  <pic:blipFill rotWithShape="1">
                    <a:blip r:embed="rId8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 amt="16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GlowEdges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14"/>
                    <a:stretch/>
                  </pic:blipFill>
                  <pic:spPr bwMode="auto">
                    <a:xfrm>
                      <a:off x="0" y="0"/>
                      <a:ext cx="7787360" cy="635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095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534A53" wp14:editId="07CB0DF3">
                <wp:simplePos x="0" y="0"/>
                <wp:positionH relativeFrom="column">
                  <wp:posOffset>-1011555</wp:posOffset>
                </wp:positionH>
                <wp:positionV relativeFrom="paragraph">
                  <wp:posOffset>-430530</wp:posOffset>
                </wp:positionV>
                <wp:extent cx="1443355" cy="9360535"/>
                <wp:effectExtent l="0" t="114300" r="80645" b="50165"/>
                <wp:wrapNone/>
                <wp:docPr id="131" name="Cuadro de text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9360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4369880F" w14:textId="77777777" w:rsidR="00CD0732" w:rsidRPr="001424F7" w:rsidRDefault="00CD0732" w:rsidP="00CD0732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B28600" w:themeColor="accent4" w:themeShade="80"/>
                                <w:sz w:val="170"/>
                                <w:szCs w:val="17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24F7">
                              <w:rPr>
                                <w:rFonts w:ascii="Bahnschrift Condensed" w:hAnsi="Bahnschrift Condensed"/>
                                <w:b/>
                                <w:color w:val="B28600" w:themeColor="accent4" w:themeShade="80"/>
                                <w:sz w:val="170"/>
                                <w:szCs w:val="17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SISTEMAS INFORMÁTICOS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34A53" id="Cuadro de texto 131" o:spid="_x0000_s1027" type="#_x0000_t202" style="position:absolute;left:0;text-align:left;margin-left:-79.65pt;margin-top:-33.9pt;width:113.65pt;height:737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" filled="f" stroked="f">
                <v:shadow on="t" color="black" opacity="36044f" origin="-.5,.5" offset=".99781mm,-.99781mm"/>
                <v:textbox style="layout-flow:vertical;mso-layout-flow-alt:bottom-to-top">
                  <w:txbxContent>
                    <w:p w14:paraId="4369880F" w14:textId="77777777" w:rsidR="00CD0732" w:rsidRPr="001424F7" w:rsidRDefault="00CD0732" w:rsidP="00CD0732">
                      <w:pPr>
                        <w:jc w:val="center"/>
                        <w:rPr>
                          <w:rFonts w:ascii="Bahnschrift Condensed" w:hAnsi="Bahnschrift Condensed"/>
                          <w:b/>
                          <w:color w:val="B28600" w:themeColor="accent4" w:themeShade="80"/>
                          <w:sz w:val="170"/>
                          <w:szCs w:val="17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424F7">
                        <w:rPr>
                          <w:rFonts w:ascii="Bahnschrift Condensed" w:hAnsi="Bahnschrift Condensed"/>
                          <w:b/>
                          <w:color w:val="B28600" w:themeColor="accent4" w:themeShade="80"/>
                          <w:sz w:val="170"/>
                          <w:szCs w:val="17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SISTEMAS INFORMÁTICOS</w:t>
                      </w:r>
                    </w:p>
                  </w:txbxContent>
                </v:textbox>
              </v:shape>
            </w:pict>
          </mc:Fallback>
        </mc:AlternateContent>
      </w:r>
      <w:r w:rsidR="005D1BB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02BA2F" wp14:editId="640C841C">
                <wp:simplePos x="0" y="0"/>
                <wp:positionH relativeFrom="column">
                  <wp:posOffset>3718825</wp:posOffset>
                </wp:positionH>
                <wp:positionV relativeFrom="paragraph">
                  <wp:posOffset>-34332</wp:posOffset>
                </wp:positionV>
                <wp:extent cx="4186555" cy="667860"/>
                <wp:effectExtent l="1435735" t="0" r="1383030" b="0"/>
                <wp:wrapNone/>
                <wp:docPr id="132" name="Rectángul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51293">
                          <a:off x="0" y="0"/>
                          <a:ext cx="4186555" cy="667860"/>
                        </a:xfrm>
                        <a:prstGeom prst="rect">
                          <a:avLst/>
                        </a:prstGeom>
                        <a:pattFill prst="pct90">
                          <a:fgClr>
                            <a:schemeClr val="accent4">
                              <a:lumMod val="5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 w="190500" cmpd="dbl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AD20A6C" id="Rectángulo 132" o:spid="_x0000_s1026" style="position:absolute;margin-left:292.8pt;margin-top:-2.7pt;width:329.65pt;height:52.6pt;rotation:3114372fd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" fillcolor="#b18500 [1607]" strokecolor="#b18500 [1607]" strokeweight="15pt">
                <v:fill r:id="rId11" o:title="" color2="white [3212]" type="pattern"/>
                <v:stroke linestyle="thinThin" endcap="round"/>
              </v:rect>
            </w:pict>
          </mc:Fallback>
        </mc:AlternateContent>
      </w:r>
    </w:p>
    <w:p w14:paraId="0EE7D93B" w14:textId="4ED53B2B" w:rsidR="00E43339" w:rsidRDefault="00E43339" w:rsidP="00B83548">
      <w:pPr>
        <w:rPr>
          <w:lang w:val="es-ES"/>
        </w:rPr>
      </w:pPr>
    </w:p>
    <w:p w14:paraId="6F855F3B" w14:textId="3ED52E40" w:rsidR="00E43339" w:rsidRDefault="00E43339" w:rsidP="00B83548">
      <w:pPr>
        <w:rPr>
          <w:lang w:val="es-ES"/>
        </w:rPr>
      </w:pPr>
    </w:p>
    <w:p w14:paraId="6AA3607A" w14:textId="1799574E" w:rsidR="00E43339" w:rsidRDefault="00E43339" w:rsidP="00B83548">
      <w:pPr>
        <w:rPr>
          <w:lang w:val="es-ES"/>
        </w:rPr>
      </w:pPr>
    </w:p>
    <w:p w14:paraId="18B926E0" w14:textId="1A3ED157" w:rsidR="00E43339" w:rsidRDefault="00E43339" w:rsidP="00B83548">
      <w:pPr>
        <w:rPr>
          <w:lang w:val="es-ES"/>
        </w:rPr>
      </w:pPr>
    </w:p>
    <w:p w14:paraId="12153133" w14:textId="7418C513" w:rsidR="00E43339" w:rsidRDefault="00E43339" w:rsidP="00B83548">
      <w:pPr>
        <w:rPr>
          <w:lang w:val="es-ES"/>
        </w:rPr>
      </w:pPr>
    </w:p>
    <w:p w14:paraId="520D327D" w14:textId="0E89115A" w:rsidR="00E43339" w:rsidRDefault="00E43339" w:rsidP="00B83548">
      <w:pPr>
        <w:rPr>
          <w:lang w:val="es-ES"/>
        </w:rPr>
      </w:pPr>
    </w:p>
    <w:p w14:paraId="5F56D1C1" w14:textId="1844CCE3" w:rsidR="00E43339" w:rsidRDefault="00E43339" w:rsidP="00B83548">
      <w:pPr>
        <w:rPr>
          <w:lang w:val="es-ES"/>
        </w:rPr>
      </w:pPr>
    </w:p>
    <w:p w14:paraId="20B9CBFB" w14:textId="74B12050" w:rsidR="00E43339" w:rsidRDefault="00CB5556" w:rsidP="00B83548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9015A3" wp14:editId="70064DAD">
                <wp:simplePos x="0" y="0"/>
                <wp:positionH relativeFrom="column">
                  <wp:posOffset>365125</wp:posOffset>
                </wp:positionH>
                <wp:positionV relativeFrom="paragraph">
                  <wp:posOffset>220032</wp:posOffset>
                </wp:positionV>
                <wp:extent cx="6050280" cy="3657600"/>
                <wp:effectExtent l="0" t="114300" r="83820" b="57150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280" cy="365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12330BDE" w14:textId="45E9CA70" w:rsidR="00560959" w:rsidRPr="00D35070" w:rsidRDefault="00D35070" w:rsidP="00D35070">
                            <w:pPr>
                              <w:spacing w:after="0" w:line="192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5070"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Diseño y Progr</w:t>
                            </w:r>
                            <w:bookmarkStart w:id="0" w:name="_GoBack"/>
                            <w:bookmarkEnd w:id="0"/>
                            <w:r w:rsidRPr="00D35070"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amación Web I</w:t>
                            </w:r>
                            <w:r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- </w:t>
                            </w:r>
                            <w:r w:rsidRPr="00D35070"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015A3" id="Cuadro de texto 142" o:spid="_x0000_s1028" type="#_x0000_t202" style="position:absolute;left:0;text-align:left;margin-left:28.75pt;margin-top:17.35pt;width:476.4pt;height:4in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" filled="f" stroked="f">
                <v:shadow on="t" color="black" opacity="36044f" origin="-.5,.5" offset=".99781mm,-.99781mm"/>
                <v:textbox>
                  <w:txbxContent>
                    <w:p w14:paraId="12330BDE" w14:textId="45E9CA70" w:rsidR="00560959" w:rsidRPr="00D35070" w:rsidRDefault="00D35070" w:rsidP="00D35070">
                      <w:pPr>
                        <w:spacing w:after="0" w:line="192" w:lineRule="auto"/>
                        <w:jc w:val="center"/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35070"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Diseño y Progr</w:t>
                      </w:r>
                      <w:bookmarkStart w:id="1" w:name="_GoBack"/>
                      <w:bookmarkEnd w:id="1"/>
                      <w:r w:rsidRPr="00D35070"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amación Web I</w:t>
                      </w:r>
                      <w:r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- </w:t>
                      </w:r>
                      <w:r w:rsidRPr="00D35070"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12D3211F" w14:textId="21271DDB" w:rsidR="00E43339" w:rsidRDefault="00CF4EA1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4624" behindDoc="0" locked="0" layoutInCell="1" allowOverlap="1" wp14:anchorId="4823B79F" wp14:editId="1D481C8A">
            <wp:simplePos x="0" y="0"/>
            <wp:positionH relativeFrom="column">
              <wp:posOffset>1081996</wp:posOffset>
            </wp:positionH>
            <wp:positionV relativeFrom="paragraph">
              <wp:posOffset>101994</wp:posOffset>
            </wp:positionV>
            <wp:extent cx="5750889" cy="6712585"/>
            <wp:effectExtent l="0" t="0" r="2540" b="0"/>
            <wp:wrapNone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n 140"/>
                    <pic:cNvPicPr/>
                  </pic:nvPicPr>
                  <pic:blipFill rotWithShape="1">
                    <a:blip r:embed="rId12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7"/>
                    <a:stretch/>
                  </pic:blipFill>
                  <pic:spPr bwMode="auto">
                    <a:xfrm>
                      <a:off x="0" y="0"/>
                      <a:ext cx="5750889" cy="671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A59EF" w14:textId="0D6A19E0" w:rsidR="00E43339" w:rsidRDefault="00E43339" w:rsidP="00B83548">
      <w:pPr>
        <w:rPr>
          <w:lang w:val="es-ES"/>
        </w:rPr>
      </w:pPr>
    </w:p>
    <w:p w14:paraId="4A48FE17" w14:textId="590D6EB1" w:rsidR="00E43339" w:rsidRDefault="00E43339" w:rsidP="00B83548">
      <w:pPr>
        <w:rPr>
          <w:lang w:val="es-ES"/>
        </w:rPr>
      </w:pPr>
    </w:p>
    <w:p w14:paraId="6D489125" w14:textId="1690BE9F" w:rsidR="00E43339" w:rsidRDefault="00E43339" w:rsidP="00B83548">
      <w:pPr>
        <w:rPr>
          <w:lang w:val="es-ES"/>
        </w:rPr>
      </w:pPr>
    </w:p>
    <w:p w14:paraId="13F51BA6" w14:textId="4728B710" w:rsidR="00E43339" w:rsidRDefault="00E43339" w:rsidP="00B83548">
      <w:pPr>
        <w:rPr>
          <w:lang w:val="es-ES"/>
        </w:rPr>
      </w:pPr>
    </w:p>
    <w:p w14:paraId="3D3275AA" w14:textId="4C4AC5EC" w:rsidR="00E43339" w:rsidRDefault="00E43339" w:rsidP="00B83548">
      <w:pPr>
        <w:rPr>
          <w:lang w:val="es-ES"/>
        </w:rPr>
      </w:pPr>
    </w:p>
    <w:p w14:paraId="53D8C3BD" w14:textId="77777777" w:rsidR="00E43339" w:rsidRDefault="00E43339" w:rsidP="00B83548">
      <w:pPr>
        <w:rPr>
          <w:lang w:val="es-ES"/>
        </w:rPr>
      </w:pPr>
    </w:p>
    <w:p w14:paraId="3DDA005A" w14:textId="50CACDB0" w:rsidR="00E43339" w:rsidRDefault="00E43339" w:rsidP="00B83548">
      <w:pPr>
        <w:rPr>
          <w:lang w:val="es-ES"/>
        </w:rPr>
      </w:pPr>
    </w:p>
    <w:p w14:paraId="6F4C5C9A" w14:textId="11FC96C8" w:rsidR="00E43339" w:rsidRDefault="00442281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8207" behindDoc="0" locked="0" layoutInCell="1" allowOverlap="1" wp14:anchorId="53B363A1" wp14:editId="070FAA53">
            <wp:simplePos x="0" y="0"/>
            <wp:positionH relativeFrom="column">
              <wp:posOffset>1522387</wp:posOffset>
            </wp:positionH>
            <wp:positionV relativeFrom="paragraph">
              <wp:posOffset>209550</wp:posOffset>
            </wp:positionV>
            <wp:extent cx="2074929" cy="2347784"/>
            <wp:effectExtent l="0" t="0" r="1905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13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929" cy="2347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96CF7" w14:textId="7595E199" w:rsidR="00E43339" w:rsidRDefault="00E43339" w:rsidP="00B83548">
      <w:pPr>
        <w:rPr>
          <w:lang w:val="es-ES"/>
        </w:rPr>
      </w:pPr>
    </w:p>
    <w:p w14:paraId="362624A9" w14:textId="3B16FBC9" w:rsidR="00E43339" w:rsidRDefault="00E43339" w:rsidP="00B83548">
      <w:pPr>
        <w:rPr>
          <w:lang w:val="es-ES"/>
        </w:rPr>
      </w:pPr>
    </w:p>
    <w:p w14:paraId="70593491" w14:textId="21316002" w:rsidR="00E43339" w:rsidRDefault="00E43339" w:rsidP="00B83548">
      <w:pPr>
        <w:rPr>
          <w:lang w:val="es-ES"/>
        </w:rPr>
      </w:pPr>
    </w:p>
    <w:p w14:paraId="2942A254" w14:textId="77777777" w:rsidR="00E43339" w:rsidRDefault="00E43339" w:rsidP="00B83548">
      <w:pPr>
        <w:rPr>
          <w:lang w:val="es-ES"/>
        </w:rPr>
      </w:pPr>
    </w:p>
    <w:p w14:paraId="7C5A2988" w14:textId="77777777" w:rsidR="00E43339" w:rsidRDefault="00E43339" w:rsidP="00B83548">
      <w:pPr>
        <w:rPr>
          <w:lang w:val="es-ES"/>
        </w:rPr>
      </w:pPr>
    </w:p>
    <w:p w14:paraId="29F84F60" w14:textId="77777777" w:rsidR="00E43339" w:rsidRDefault="00E43339" w:rsidP="00B83548">
      <w:pPr>
        <w:rPr>
          <w:lang w:val="es-ES"/>
        </w:rPr>
      </w:pPr>
    </w:p>
    <w:p w14:paraId="3609F137" w14:textId="77777777" w:rsidR="00E43339" w:rsidRDefault="00E43339" w:rsidP="00B83548">
      <w:pPr>
        <w:rPr>
          <w:lang w:val="es-ES"/>
        </w:rPr>
      </w:pPr>
    </w:p>
    <w:p w14:paraId="36778E91" w14:textId="77777777" w:rsidR="00E43339" w:rsidRDefault="00544984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8975" behindDoc="0" locked="0" layoutInCell="1" allowOverlap="1" wp14:anchorId="643DE5F6" wp14:editId="35ABF804">
            <wp:simplePos x="0" y="0"/>
            <wp:positionH relativeFrom="column">
              <wp:posOffset>3585845</wp:posOffset>
            </wp:positionH>
            <wp:positionV relativeFrom="paragraph">
              <wp:posOffset>167640</wp:posOffset>
            </wp:positionV>
            <wp:extent cx="3856355" cy="2571115"/>
            <wp:effectExtent l="0" t="0" r="0" b="0"/>
            <wp:wrapNone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n 136"/>
                    <pic:cNvPicPr/>
                  </pic:nvPicPr>
                  <pic:blipFill>
                    <a:blip r:embed="rId14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alphaModFix am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A5245F" w14:textId="77777777" w:rsidR="00E43339" w:rsidRDefault="00E43339" w:rsidP="00B83548">
      <w:pPr>
        <w:rPr>
          <w:lang w:val="es-ES"/>
        </w:rPr>
      </w:pPr>
    </w:p>
    <w:p w14:paraId="1171263C" w14:textId="77777777" w:rsidR="00E43339" w:rsidRDefault="00544984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9231" behindDoc="0" locked="0" layoutInCell="1" allowOverlap="1" wp14:anchorId="21568FA4" wp14:editId="10D1466C">
            <wp:simplePos x="0" y="0"/>
            <wp:positionH relativeFrom="column">
              <wp:posOffset>4764405</wp:posOffset>
            </wp:positionH>
            <wp:positionV relativeFrom="paragraph">
              <wp:posOffset>161290</wp:posOffset>
            </wp:positionV>
            <wp:extent cx="1465580" cy="1465580"/>
            <wp:effectExtent l="0" t="0" r="1270" b="0"/>
            <wp:wrapNone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n 1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4777B" w14:textId="77777777" w:rsidR="00E43339" w:rsidRDefault="00E43339" w:rsidP="00B83548">
      <w:pPr>
        <w:rPr>
          <w:lang w:val="es-ES"/>
        </w:rPr>
      </w:pPr>
    </w:p>
    <w:p w14:paraId="4746737F" w14:textId="2B58C33F" w:rsidR="00746772" w:rsidRPr="00D8692E" w:rsidRDefault="004D1BF7" w:rsidP="00D8692E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1279" behindDoc="0" locked="0" layoutInCell="1" allowOverlap="1" wp14:anchorId="4787476B" wp14:editId="2BCBB7D4">
                <wp:simplePos x="0" y="0"/>
                <wp:positionH relativeFrom="column">
                  <wp:posOffset>654685</wp:posOffset>
                </wp:positionH>
                <wp:positionV relativeFrom="paragraph">
                  <wp:posOffset>481232</wp:posOffset>
                </wp:positionV>
                <wp:extent cx="3802380" cy="304800"/>
                <wp:effectExtent l="0" t="114300" r="64770" b="57150"/>
                <wp:wrapNone/>
                <wp:docPr id="144" name="Cuadro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7C00D5B5" w14:textId="77777777" w:rsidR="00A934FB" w:rsidRPr="004D1BF7" w:rsidRDefault="00A934FB" w:rsidP="00A934FB">
                            <w:pPr>
                              <w:spacing w:after="0" w:line="192" w:lineRule="auto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C. E. A. Prof. </w:t>
                            </w:r>
                            <w:r w:rsidR="00544984"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Herman</w:t>
                            </w: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44984"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Ortiz</w:t>
                            </w: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Camargo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7476B" id="Cuadro de texto 144" o:spid="_x0000_s1029" type="#_x0000_t202" style="position:absolute;left:0;text-align:left;margin-left:51.55pt;margin-top:37.9pt;width:299.4pt;height:24pt;z-index:251681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" filled="f" stroked="f">
                <v:shadow on="t" color="black" opacity="36044f" origin="-.5,.5" offset=".99781mm,-.99781mm"/>
                <v:textbox>
                  <w:txbxContent>
                    <w:p w14:paraId="7C00D5B5" w14:textId="77777777" w:rsidR="00A934FB" w:rsidRPr="004D1BF7" w:rsidRDefault="00A934FB" w:rsidP="00A934FB">
                      <w:pPr>
                        <w:spacing w:after="0" w:line="192" w:lineRule="auto"/>
                        <w:jc w:val="center"/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C. E. A. Prof. </w:t>
                      </w:r>
                      <w:r w:rsidR="00544984"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Herman</w:t>
                      </w: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44984"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Ortiz</w:t>
                      </w: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Camargo</w:t>
                      </w:r>
                    </w:p>
                  </w:txbxContent>
                </v:textbox>
              </v:shape>
            </w:pict>
          </mc:Fallback>
        </mc:AlternateContent>
      </w:r>
      <w:r w:rsidR="00544984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3327" behindDoc="0" locked="0" layoutInCell="1" allowOverlap="1" wp14:anchorId="4157FF55" wp14:editId="67EB2602">
                <wp:simplePos x="0" y="0"/>
                <wp:positionH relativeFrom="column">
                  <wp:posOffset>655320</wp:posOffset>
                </wp:positionH>
                <wp:positionV relativeFrom="paragraph">
                  <wp:posOffset>722630</wp:posOffset>
                </wp:positionV>
                <wp:extent cx="3802380" cy="304800"/>
                <wp:effectExtent l="0" t="114300" r="64770" b="57150"/>
                <wp:wrapNone/>
                <wp:docPr id="145" name="Cuadro de text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515B535B" w14:textId="77777777" w:rsidR="00544984" w:rsidRPr="004D1BF7" w:rsidRDefault="00544984" w:rsidP="00544984">
                            <w:pPr>
                              <w:spacing w:after="0" w:line="192" w:lineRule="auto"/>
                              <w:jc w:val="center"/>
                              <w:rPr>
                                <w:rFonts w:ascii="Monotype Corsiva" w:hAnsi="Monotype Corsiva"/>
                                <w:bCs/>
                                <w:color w:val="2C2C2C" w:themeColor="text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1BF7">
                              <w:rPr>
                                <w:rFonts w:ascii="Monotype Corsiva" w:hAnsi="Monotype Corsiva"/>
                                <w:bCs/>
                                <w:color w:val="2C2C2C" w:themeColor="text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Autor: Rubén Condori Lazo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7FF55" id="Cuadro de texto 145" o:spid="_x0000_s1030" type="#_x0000_t202" style="position:absolute;left:0;text-align:left;margin-left:51.6pt;margin-top:56.9pt;width:299.4pt;height:24pt;z-index:251683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" filled="f" stroked="f">
                <v:shadow on="t" color="black" opacity="36044f" origin="-.5,.5" offset=".99781mm,-.99781mm"/>
                <v:textbox>
                  <w:txbxContent>
                    <w:p w14:paraId="515B535B" w14:textId="77777777" w:rsidR="00544984" w:rsidRPr="004D1BF7" w:rsidRDefault="00544984" w:rsidP="00544984">
                      <w:pPr>
                        <w:spacing w:after="0" w:line="192" w:lineRule="auto"/>
                        <w:jc w:val="center"/>
                        <w:rPr>
                          <w:rFonts w:ascii="Monotype Corsiva" w:hAnsi="Monotype Corsiva"/>
                          <w:bCs/>
                          <w:color w:val="2C2C2C" w:themeColor="text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1BF7">
                        <w:rPr>
                          <w:rFonts w:ascii="Monotype Corsiva" w:hAnsi="Monotype Corsiva"/>
                          <w:bCs/>
                          <w:color w:val="2C2C2C" w:themeColor="text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Autor: Rubén Condori Lazo</w:t>
                      </w:r>
                    </w:p>
                  </w:txbxContent>
                </v:textbox>
              </v:shape>
            </w:pict>
          </mc:Fallback>
        </mc:AlternateContent>
      </w:r>
    </w:p>
    <w:p w14:paraId="74C9AFDE" w14:textId="77777777" w:rsidR="00746772" w:rsidRPr="00746772" w:rsidRDefault="00746772" w:rsidP="00746772">
      <w:pPr>
        <w:spacing w:line="259" w:lineRule="auto"/>
        <w:ind w:left="567"/>
        <w:jc w:val="left"/>
        <w:rPr>
          <w:rFonts w:eastAsia="Calibri" w:cs="Arial"/>
          <w:sz w:val="24"/>
          <w:szCs w:val="24"/>
          <w:lang w:val="es-ES"/>
        </w:rPr>
      </w:pPr>
    </w:p>
    <w:p w14:paraId="786CC497" w14:textId="77777777" w:rsidR="00D86F8F" w:rsidRDefault="00D86F8F" w:rsidP="00B83548">
      <w:pPr>
        <w:rPr>
          <w:lang w:val="es-ES"/>
        </w:rPr>
      </w:pPr>
    </w:p>
    <w:p w14:paraId="7FBED940" w14:textId="3B5946FA" w:rsidR="00D86F8F" w:rsidRDefault="00DE7B6B" w:rsidP="00B83548">
      <w:pPr>
        <w:rPr>
          <w:lang w:val="es-ES"/>
        </w:rPr>
      </w:pPr>
      <w:r>
        <w:rPr>
          <w:lang w:val="es-ES"/>
        </w:rPr>
        <w:t>REMPLAAR</w:t>
      </w:r>
    </w:p>
    <w:p w14:paraId="57A16AF4" w14:textId="77777777" w:rsidR="00B83548" w:rsidRDefault="00B83548" w:rsidP="00B83548">
      <w:pPr>
        <w:tabs>
          <w:tab w:val="left" w:pos="2811"/>
        </w:tabs>
        <w:rPr>
          <w:lang w:val="es-ES"/>
        </w:rPr>
      </w:pPr>
    </w:p>
    <w:p w14:paraId="6690F279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61B2F202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79FB9B53" w14:textId="14B78FD8" w:rsidR="00896B6E" w:rsidRDefault="00896B6E" w:rsidP="00B83548">
      <w:pPr>
        <w:tabs>
          <w:tab w:val="left" w:pos="2811"/>
        </w:tabs>
        <w:rPr>
          <w:lang w:val="es-ES"/>
        </w:rPr>
      </w:pPr>
    </w:p>
    <w:p w14:paraId="4482A834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637B9FD7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18AFE9DA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2FAB1581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5164D060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239ADCE7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07193E39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6E74BBF0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0F5ADEFA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2C28C8CE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33AC5237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74DAD77A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0A8958D0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5220CFD8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4FD278B8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586E1038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11712B55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3D982070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10214A3F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6FE3B17E" w14:textId="72DB6CFC" w:rsidR="00861EC6" w:rsidRPr="00896B6E" w:rsidRDefault="00861EC6" w:rsidP="00896B6E"/>
    <w:bookmarkStart w:id="2" w:name="_Toc227267754" w:displacedByCustomXml="next"/>
    <w:sdt>
      <w:sdtPr>
        <w:rPr>
          <w:rFonts w:ascii="Arial" w:eastAsiaTheme="minorEastAsia" w:hAnsi="Arial" w:cstheme="minorBidi"/>
          <w:b w:val="0"/>
          <w:bCs w:val="0"/>
          <w:noProof w:val="0"/>
          <w:color w:val="auto"/>
          <w:spacing w:val="0"/>
          <w:sz w:val="22"/>
          <w:szCs w:val="22"/>
          <w:lang w:val="es-BO"/>
        </w:rPr>
        <w:id w:val="235220077"/>
        <w:docPartObj>
          <w:docPartGallery w:val="Table of Contents"/>
          <w:docPartUnique/>
        </w:docPartObj>
      </w:sdtPr>
      <w:sdtEndPr/>
      <w:sdtContent>
        <w:p w14:paraId="0A9296D7" w14:textId="77777777" w:rsidR="004831D3" w:rsidRDefault="004831D3" w:rsidP="001978D5">
          <w:pPr>
            <w:pStyle w:val="Ttulo1"/>
          </w:pPr>
          <w:r>
            <w:t>Contenido</w:t>
          </w:r>
          <w:bookmarkEnd w:id="2"/>
        </w:p>
        <w:p w14:paraId="5DD04EBF" w14:textId="7B587D25" w:rsidR="00536200" w:rsidRDefault="004831D3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7267753" w:history="1">
            <w:r w:rsidR="00536200" w:rsidRPr="00DB213C">
              <w:rPr>
                <w:rStyle w:val="Hipervnculo"/>
                <w:noProof/>
              </w:rPr>
              <w:t>Presentación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_Toc227267753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ii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1B69E9FA" w14:textId="49F0E0C1" w:rsidR="00536200" w:rsidRDefault="002E6757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54" w:history="1">
            <w:r w:rsidR="00536200" w:rsidRPr="00DB213C">
              <w:rPr>
                <w:rStyle w:val="Hipervnculo"/>
                <w:noProof/>
              </w:rPr>
              <w:t>Contenido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_Toc227267754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iv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4941E793" w14:textId="278263B3" w:rsidR="00536200" w:rsidRDefault="002E6757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16" w:anchor="_Toc227267755" w:history="1">
            <w:r w:rsidR="00536200" w:rsidRPr="00DB213C">
              <w:rPr>
                <w:rStyle w:val="Hipervnculo"/>
                <w:noProof/>
              </w:rPr>
              <w:t>TEMA 1: INTRODUCCIÓN A LOS SISTEMAS OPERATIVOS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_Toc227267755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1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05DBE62" w14:textId="4BCB93D5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17" w:anchor="_Toc227267756" w:history="1">
            <w:r w:rsidR="00536200" w:rsidRPr="00DB213C">
              <w:rPr>
                <w:rStyle w:val="Hipervnculo"/>
                <w:noProof/>
              </w:rPr>
              <w:t>PRÁCTICA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_Toc227267756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1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275D701F" w14:textId="2ECFF110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57" w:history="1">
            <w:r w:rsidR="00536200" w:rsidRPr="00DB213C">
              <w:rPr>
                <w:rStyle w:val="Hipervnculo"/>
                <w:noProof/>
                <w:lang w:eastAsia="es-BO"/>
              </w:rPr>
              <w:t>1.1. Actividad para el Participante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_Toc227267757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1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46A329C8" w14:textId="23C5BFA0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18" w:anchor="_Toc227267758" w:history="1">
            <w:r w:rsidR="00536200" w:rsidRPr="00DB213C">
              <w:rPr>
                <w:rStyle w:val="Hipervnculo"/>
                <w:noProof/>
              </w:rPr>
              <w:t>TEORÍA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_Toc227267758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1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C86C1AF" w14:textId="2DF4F104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59" w:history="1">
            <w:r w:rsidR="00536200" w:rsidRPr="00DB213C">
              <w:rPr>
                <w:rStyle w:val="Hipervnculo"/>
                <w:rFonts w:eastAsia="Times New Roman"/>
                <w:noProof/>
                <w:lang w:eastAsia="es-BO"/>
              </w:rPr>
              <w:t>1.2. Introducción a los Sistemas Operativos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_Toc227267759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1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58C14338" w14:textId="73D28851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19" w:anchor="_Toc227267760" w:history="1">
            <w:r w:rsidR="00536200" w:rsidRPr="00DB213C">
              <w:rPr>
                <w:rStyle w:val="Hipervnculo"/>
                <w:noProof/>
              </w:rPr>
              <w:t>VALORACIÓN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_Toc227267760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2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93CA3DF" w14:textId="59E5E1EE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61" w:history="1">
            <w:r w:rsidR="00536200" w:rsidRPr="00DB213C">
              <w:rPr>
                <w:rStyle w:val="Hipervnculo"/>
                <w:noProof/>
              </w:rPr>
              <w:t>1.3. El Corazón de la Computación: Introducción a los Sistemas Operativos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_Toc227267761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2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6676465" w14:textId="4A6D79E5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0" w:anchor="_Toc227267762" w:history="1">
            <w:r w:rsidR="00536200" w:rsidRPr="00DB213C">
              <w:rPr>
                <w:rStyle w:val="Hipervnculo"/>
                <w:noProof/>
              </w:rPr>
              <w:t>PRODUCCIÓN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_Toc227267762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2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7837458" w14:textId="1AE0A97D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63" w:history="1">
            <w:r w:rsidR="00536200" w:rsidRPr="00DB213C">
              <w:rPr>
                <w:rStyle w:val="Hipervnculo"/>
                <w:noProof/>
              </w:rPr>
              <w:t>1.4. Cuestionario sobre Introducción a los Sistemas Operativos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_Toc227267763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2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9134557" w14:textId="22343791" w:rsidR="00536200" w:rsidRDefault="002E6757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1" w:anchor="_Toc227267764" w:history="1">
            <w:r w:rsidR="00536200" w:rsidRPr="00DB213C">
              <w:rPr>
                <w:rStyle w:val="Hipervnculo"/>
                <w:noProof/>
              </w:rPr>
              <w:t>TEMA 2 : MÁQUINAS VIRTUALES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_Toc227267764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3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4357C756" w14:textId="66BE2F84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2" w:anchor="_Toc227267765" w:history="1">
            <w:r w:rsidR="00536200" w:rsidRPr="00DB213C">
              <w:rPr>
                <w:rStyle w:val="Hipervnculo"/>
                <w:noProof/>
              </w:rPr>
              <w:t>PRÁCTICA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_Toc227267765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3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198718F1" w14:textId="7B7D4C63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66" w:history="1">
            <w:r w:rsidR="00536200" w:rsidRPr="00DB213C">
              <w:rPr>
                <w:rStyle w:val="Hipervnculo"/>
                <w:noProof/>
                <w:lang w:eastAsia="es-BO"/>
              </w:rPr>
              <w:t>2.1. Actividad para el Participante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_Toc227267766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3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6ED4A233" w14:textId="2A3004D6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3" w:anchor="_Toc227267767" w:history="1">
            <w:r w:rsidR="00536200" w:rsidRPr="00DB213C">
              <w:rPr>
                <w:rStyle w:val="Hipervnculo"/>
                <w:noProof/>
              </w:rPr>
              <w:t>TEORÍA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_Toc227267767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3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6E5F77C2" w14:textId="74F76AE5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68" w:history="1">
            <w:r w:rsidR="00536200" w:rsidRPr="00DB213C">
              <w:rPr>
                <w:rStyle w:val="Hipervnculo"/>
                <w:rFonts w:eastAsia="Times New Roman"/>
                <w:noProof/>
                <w:lang w:eastAsia="es-BO"/>
              </w:rPr>
              <w:t>2.2. Máquinas Virtuales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_Toc227267768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3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5F8249C8" w14:textId="4FA4DA5D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4" w:anchor="_Toc227267769" w:history="1">
            <w:r w:rsidR="00536200" w:rsidRPr="00DB213C">
              <w:rPr>
                <w:rStyle w:val="Hipervnculo"/>
                <w:noProof/>
              </w:rPr>
              <w:t>VALORACIÓN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_Toc227267769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4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245564AF" w14:textId="72B677B5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70" w:history="1">
            <w:r w:rsidR="00536200" w:rsidRPr="00DB213C">
              <w:rPr>
                <w:rStyle w:val="Hipervnculo"/>
                <w:noProof/>
              </w:rPr>
              <w:t>2.3. La Revolución de las Máquinas Virtuales: Una Nueva Era en la Computación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_Toc227267770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4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B045E0B" w14:textId="5EA9F4CA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5" w:anchor="_Toc227267771" w:history="1">
            <w:r w:rsidR="00536200" w:rsidRPr="00DB213C">
              <w:rPr>
                <w:rStyle w:val="Hipervnculo"/>
                <w:noProof/>
              </w:rPr>
              <w:t>PRODUCCIÓN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_Toc227267771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4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198CF58" w14:textId="51552F0B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72" w:history="1">
            <w:r w:rsidR="00536200" w:rsidRPr="00DB213C">
              <w:rPr>
                <w:rStyle w:val="Hipervnculo"/>
                <w:noProof/>
              </w:rPr>
              <w:t>2.4. Cuestionario sobre Máquinas Virtuales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_Toc227267772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4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E574CD9" w14:textId="64D0C899" w:rsidR="00536200" w:rsidRDefault="002E6757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6" w:anchor="_Toc227267773" w:history="1">
            <w:r w:rsidR="00536200" w:rsidRPr="00DB213C">
              <w:rPr>
                <w:rStyle w:val="Hipervnculo"/>
                <w:noProof/>
              </w:rPr>
              <w:t>TEMA 3 : ADMINISTRACIÓN DE RECURSOS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_Toc227267773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5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462BC745" w14:textId="7750615E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7" w:anchor="_Toc227267774" w:history="1">
            <w:r w:rsidR="00536200" w:rsidRPr="00DB213C">
              <w:rPr>
                <w:rStyle w:val="Hipervnculo"/>
                <w:noProof/>
              </w:rPr>
              <w:t>PRÁCTICA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_Toc227267774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5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188882E0" w14:textId="2B3EF388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75" w:history="1">
            <w:r w:rsidR="00536200" w:rsidRPr="00DB213C">
              <w:rPr>
                <w:rStyle w:val="Hipervnculo"/>
                <w:noProof/>
                <w:lang w:eastAsia="es-BO"/>
              </w:rPr>
              <w:t>3.1. Actividad para el Participante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_Toc227267775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5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481198ED" w14:textId="08731415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8" w:anchor="_Toc227267776" w:history="1">
            <w:r w:rsidR="00536200" w:rsidRPr="00DB213C">
              <w:rPr>
                <w:rStyle w:val="Hipervnculo"/>
                <w:noProof/>
              </w:rPr>
              <w:t>TEORÍA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_Toc227267776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5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662495DC" w14:textId="2BB6FF70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77" w:history="1">
            <w:r w:rsidR="00536200" w:rsidRPr="00DB213C">
              <w:rPr>
                <w:rStyle w:val="Hipervnculo"/>
                <w:rFonts w:eastAsia="Times New Roman"/>
                <w:noProof/>
                <w:lang w:eastAsia="es-BO"/>
              </w:rPr>
              <w:t>3.2. Administración de Recursos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_Toc227267777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5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249609FE" w14:textId="6060D494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9" w:anchor="_Toc227267778" w:history="1">
            <w:r w:rsidR="00536200" w:rsidRPr="00DB213C">
              <w:rPr>
                <w:rStyle w:val="Hipervnculo"/>
                <w:noProof/>
              </w:rPr>
              <w:t>VALORACIÓN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_Toc227267778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6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2B0A0C6C" w14:textId="007B9341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79" w:history="1">
            <w:r w:rsidR="00536200" w:rsidRPr="00DB213C">
              <w:rPr>
                <w:rStyle w:val="Hipervnculo"/>
                <w:noProof/>
              </w:rPr>
              <w:t>3.3. La Administración de Recursos: Clave para el Rendimiento Informático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_Toc227267779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6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3B8B5916" w14:textId="36D7DAA7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0" w:anchor="_Toc227267780" w:history="1">
            <w:r w:rsidR="00536200" w:rsidRPr="00DB213C">
              <w:rPr>
                <w:rStyle w:val="Hipervnculo"/>
                <w:noProof/>
              </w:rPr>
              <w:t>PRODUCCIÓN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_Toc227267780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6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6BE57044" w14:textId="5E888079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81" w:history="1">
            <w:r w:rsidR="00536200" w:rsidRPr="00DB213C">
              <w:rPr>
                <w:rStyle w:val="Hipervnculo"/>
                <w:noProof/>
              </w:rPr>
              <w:t>3.4. Cuestionario sobre Administración de Recursos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_Toc227267781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6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5C10C149" w14:textId="7D809DEF" w:rsidR="00536200" w:rsidRDefault="002E6757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1" w:anchor="_Toc227267782" w:history="1">
            <w:r w:rsidR="00536200" w:rsidRPr="00DB213C">
              <w:rPr>
                <w:rStyle w:val="Hipervnculo"/>
                <w:noProof/>
              </w:rPr>
              <w:t>TEMA  4 : ADMINISTRACIÓN PLATAFORMA WINDOWS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_Toc227267782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7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9D3EC9B" w14:textId="2A24CC87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2" w:anchor="_Toc227267783" w:history="1">
            <w:r w:rsidR="00536200" w:rsidRPr="00DB213C">
              <w:rPr>
                <w:rStyle w:val="Hipervnculo"/>
                <w:noProof/>
              </w:rPr>
              <w:t>PRÁCTICA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_Toc227267783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7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2228BD0B" w14:textId="010AF39D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84" w:history="1">
            <w:r w:rsidR="00536200" w:rsidRPr="00DB213C">
              <w:rPr>
                <w:rStyle w:val="Hipervnculo"/>
                <w:noProof/>
                <w:lang w:eastAsia="es-BO"/>
              </w:rPr>
              <w:t>4.1. Actividad para el Participante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_Toc227267784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7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FE91475" w14:textId="20366EAF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3" w:anchor="_Toc227267785" w:history="1">
            <w:r w:rsidR="00536200" w:rsidRPr="00DB213C">
              <w:rPr>
                <w:rStyle w:val="Hipervnculo"/>
                <w:noProof/>
              </w:rPr>
              <w:t>TEORÍA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_Toc227267785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7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BC28E96" w14:textId="16E2934C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86" w:history="1">
            <w:r w:rsidR="00536200" w:rsidRPr="00DB213C">
              <w:rPr>
                <w:rStyle w:val="Hipervnculo"/>
                <w:rFonts w:eastAsia="Times New Roman"/>
                <w:noProof/>
                <w:lang w:eastAsia="es-BO"/>
              </w:rPr>
              <w:t>4.2. Administración de la Plataforma Windows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_Toc227267786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7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1E518A2" w14:textId="2C6849C3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4" w:anchor="_Toc227267787" w:history="1">
            <w:r w:rsidR="00536200" w:rsidRPr="00DB213C">
              <w:rPr>
                <w:rStyle w:val="Hipervnculo"/>
                <w:noProof/>
              </w:rPr>
              <w:t>VALORACIÓN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_Toc227267787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8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CEF00B3" w14:textId="573272C7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88" w:history="1">
            <w:r w:rsidR="00536200" w:rsidRPr="00DB213C">
              <w:rPr>
                <w:rStyle w:val="Hipervnculo"/>
                <w:noProof/>
              </w:rPr>
              <w:t>4.3. La Administración de la Plataforma Windows: Clave para el Éxito Informático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_Toc227267788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8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77FACAFC" w14:textId="154CF6C5" w:rsidR="00536200" w:rsidRDefault="002E6757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5" w:anchor="_Toc227267789" w:history="1">
            <w:r w:rsidR="00536200" w:rsidRPr="00DB213C">
              <w:rPr>
                <w:rStyle w:val="Hipervnculo"/>
                <w:noProof/>
              </w:rPr>
              <w:t>PRODUCCIÓN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_Toc227267789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8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6B4A1E67" w14:textId="79FDB36C" w:rsidR="00536200" w:rsidRDefault="002E6757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90" w:history="1">
            <w:r w:rsidR="00536200" w:rsidRPr="00DB213C">
              <w:rPr>
                <w:rStyle w:val="Hipervnculo"/>
                <w:noProof/>
              </w:rPr>
              <w:t>4.4. Cuestionario sobre Administración de la Plataforma Windows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_Toc227267790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8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157D552C" w14:textId="79BA3803" w:rsidR="00536200" w:rsidRDefault="002E6757">
          <w:pPr>
            <w:pStyle w:val="TDC1"/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7791" w:history="1">
            <w:r w:rsidR="00536200" w:rsidRPr="00DB213C">
              <w:rPr>
                <w:rStyle w:val="Hipervnculo"/>
                <w:noProof/>
              </w:rPr>
              <w:t>BIBLIOGRAFIA</w:t>
            </w:r>
            <w:r w:rsidR="00536200">
              <w:rPr>
                <w:noProof/>
                <w:webHidden/>
              </w:rPr>
              <w:tab/>
            </w:r>
            <w:r w:rsidR="00536200">
              <w:rPr>
                <w:noProof/>
                <w:webHidden/>
              </w:rPr>
              <w:fldChar w:fldCharType="begin"/>
            </w:r>
            <w:r w:rsidR="00536200">
              <w:rPr>
                <w:noProof/>
                <w:webHidden/>
              </w:rPr>
              <w:instrText xml:space="preserve"> PAGEREF _Toc227267791 \h </w:instrText>
            </w:r>
            <w:r w:rsidR="00536200">
              <w:rPr>
                <w:noProof/>
                <w:webHidden/>
              </w:rPr>
            </w:r>
            <w:r w:rsidR="00536200">
              <w:rPr>
                <w:noProof/>
                <w:webHidden/>
              </w:rPr>
              <w:fldChar w:fldCharType="separate"/>
            </w:r>
            <w:r w:rsidR="00536200">
              <w:rPr>
                <w:noProof/>
                <w:webHidden/>
              </w:rPr>
              <w:t>9</w:t>
            </w:r>
            <w:r w:rsidR="00536200">
              <w:rPr>
                <w:noProof/>
                <w:webHidden/>
              </w:rPr>
              <w:fldChar w:fldCharType="end"/>
            </w:r>
          </w:hyperlink>
        </w:p>
        <w:p w14:paraId="067E6883" w14:textId="1B3BBD0D" w:rsidR="004831D3" w:rsidRPr="00896B6E" w:rsidRDefault="004831D3" w:rsidP="00896B6E">
          <w:r>
            <w:rPr>
              <w:b/>
              <w:color w:val="FFFF00" w:themeColor="text2"/>
            </w:rPr>
            <w:fldChar w:fldCharType="end"/>
          </w:r>
        </w:p>
      </w:sdtContent>
    </w:sdt>
    <w:p w14:paraId="25F0A25D" w14:textId="7F116794" w:rsidR="00861EC6" w:rsidRPr="00896B6E" w:rsidRDefault="00861EC6" w:rsidP="00896B6E"/>
    <w:p w14:paraId="14BE1571" w14:textId="77777777" w:rsidR="00B83548" w:rsidRDefault="00B83548" w:rsidP="00B83548">
      <w:pPr>
        <w:tabs>
          <w:tab w:val="left" w:pos="2811"/>
        </w:tabs>
        <w:rPr>
          <w:lang w:val="es-ES"/>
        </w:rPr>
      </w:pPr>
    </w:p>
    <w:p w14:paraId="5B494998" w14:textId="77777777" w:rsidR="00B83548" w:rsidRDefault="00B757B7" w:rsidP="00B757B7">
      <w:pPr>
        <w:tabs>
          <w:tab w:val="left" w:pos="7740"/>
        </w:tabs>
        <w:rPr>
          <w:lang w:val="es-ES"/>
        </w:rPr>
      </w:pPr>
      <w:r>
        <w:rPr>
          <w:lang w:val="es-ES"/>
        </w:rPr>
        <w:tab/>
      </w:r>
    </w:p>
    <w:p w14:paraId="2599393E" w14:textId="77777777" w:rsidR="00B83548" w:rsidRDefault="00B83548" w:rsidP="00B83548">
      <w:pPr>
        <w:tabs>
          <w:tab w:val="left" w:pos="2811"/>
        </w:tabs>
        <w:rPr>
          <w:lang w:val="es-ES"/>
        </w:rPr>
      </w:pPr>
    </w:p>
    <w:p w14:paraId="0235BE05" w14:textId="77777777" w:rsidR="00B83548" w:rsidRPr="00B83548" w:rsidRDefault="00B83548" w:rsidP="00B83548">
      <w:pPr>
        <w:tabs>
          <w:tab w:val="left" w:pos="2811"/>
        </w:tabs>
        <w:rPr>
          <w:lang w:val="es-ES"/>
        </w:rPr>
        <w:sectPr w:rsidR="00B83548" w:rsidRPr="00B83548" w:rsidSect="00816E03">
          <w:pgSz w:w="12240" w:h="15840" w:code="1"/>
          <w:pgMar w:top="1247" w:right="1474" w:bottom="1247" w:left="1474" w:header="680" w:footer="680" w:gutter="0"/>
          <w:pgNumType w:fmt="lowerRoman"/>
          <w:cols w:space="708"/>
          <w:titlePg/>
          <w:docGrid w:linePitch="360"/>
        </w:sectPr>
      </w:pPr>
      <w:r>
        <w:rPr>
          <w:lang w:val="es-ES"/>
        </w:rPr>
        <w:tab/>
      </w:r>
    </w:p>
    <w:p w14:paraId="62C765A9" w14:textId="77777777" w:rsidR="00630D04" w:rsidRDefault="00247005" w:rsidP="002B0E57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287A7E6" wp14:editId="45C2C876">
                <wp:simplePos x="0" y="0"/>
                <wp:positionH relativeFrom="column">
                  <wp:posOffset>-957580</wp:posOffset>
                </wp:positionH>
                <wp:positionV relativeFrom="paragraph">
                  <wp:posOffset>-1435379</wp:posOffset>
                </wp:positionV>
                <wp:extent cx="7792720" cy="2975638"/>
                <wp:effectExtent l="0" t="0" r="0" b="0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27" name="Grupo 27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11" name="Grupo 11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9" name="Grupo 9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1" name="Rectángulo 1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Rectángulo 2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Elipse 3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Elipse 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" name="Imagen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8" name="Rectángulo 8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" name="Rectángulo 10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87" name="Rectángulo 687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8CA7CA8" w14:textId="2110647D" w:rsidR="00FD7336" w:rsidRPr="00861EC6" w:rsidRDefault="00861EC6" w:rsidP="00861EC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6" name="Rectángulo 36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B82A09B" w14:textId="5A532B45" w:rsidR="00F116F6" w:rsidRPr="00861EC6" w:rsidRDefault="000F0AF5" w:rsidP="00861EC6">
                              <w:pPr>
                                <w:pStyle w:val="Ttulo1"/>
                              </w:pPr>
                              <w:bookmarkStart w:id="3" w:name="_Toc195963509"/>
                              <w:bookmarkStart w:id="4" w:name="_Toc195963627"/>
                              <w:bookmarkStart w:id="5" w:name="_Toc227267755"/>
                              <w:r w:rsidRPr="00861EC6">
                                <w:t xml:space="preserve">TEMA 1: </w:t>
                              </w:r>
                              <w:r w:rsidR="003D2816" w:rsidRPr="00861EC6">
                                <w:t>INTRODUCCIÓN A LOS SISTEMAS OPERATIVOS</w:t>
                              </w:r>
                              <w:bookmarkEnd w:id="3"/>
                              <w:bookmarkEnd w:id="4"/>
                              <w:bookmarkEnd w:id="5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87A7E6" id="Grupo 37" o:spid="_x0000_s1033" style="position:absolute;left:0;text-align:left;margin-left:-75.4pt;margin-top:-113pt;width:613.6pt;height:234.3pt;z-index:251667456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">
                <v:group id="Grupo 27" o:spid="_x0000_s1034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Grupo 11" o:spid="_x0000_s1035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group id="Grupo 9" o:spid="_x0000_s1036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ángulo 1" o:spid="_x0000_s1037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" fillcolor="#ffc20b [2407]" stroked="f" strokeweight="1.25pt">
                        <v:stroke endcap="round"/>
                      </v:rect>
                      <v:rect id="Rectángulo 2" o:spid="_x0000_s1038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" fillcolor="#ffefc1 [1303]" stroked="f" strokeweight="1.25pt">
                        <v:stroke endcap="round"/>
                      </v:rect>
                      <v:oval id="Elipse 3" o:spid="_x0000_s1039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" fillcolor="#ffefc1 [1303]" stroked="f" strokeweight="1.25pt">
                        <v:stroke endcap="round"/>
                      </v:oval>
                      <v:oval id="Elipse 5" o:spid="_x0000_s1040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" fillcolor="#ffc20b [2407]" stroked="f" strokeweight="1.25pt">
                        <v:fill r:id="rId37" o:title="" color2="white [3212]" type="pattern"/>
                        <v:stroke endcap="round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7" o:spid="_x0000_s1041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">
                        <v:imagedata r:id="rId38" o:title=""/>
                        <v:path arrowok="t"/>
                      </v:shape>
                      <v:rect id="Rectángulo 8" o:spid="_x0000_s1042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" fillcolor="white [3212]" stroked="f" strokeweight="1.25pt">
                        <v:stroke endcap="round"/>
                      </v:rect>
                    </v:group>
                    <v:rect id="Rectángulo 10" o:spid="_x0000_s1043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" fillcolor="white [3212]" stroked="f" strokeweight="1.25pt">
                      <v:stroke endcap="round"/>
                    </v:rect>
                  </v:group>
                  <v:rect id="Rectángulo 687" o:spid="_x0000_s1044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" filled="f" stroked="f" strokeweight="1pt">
                    <v:textbox>
                      <w:txbxContent>
                        <w:p w14:paraId="78CA7CA8" w14:textId="2110647D" w:rsidR="00FD7336" w:rsidRPr="00861EC6" w:rsidRDefault="00861EC6" w:rsidP="00861EC6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  <w:t>1</w:t>
                          </w:r>
                        </w:p>
                      </w:txbxContent>
                    </v:textbox>
                  </v:rect>
                </v:group>
                <v:rect id="Rectángulo 36" o:spid="_x0000_s1045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" filled="f" stroked="f" strokeweight="1pt">
                  <v:textbox>
                    <w:txbxContent>
                      <w:p w14:paraId="7B82A09B" w14:textId="5A532B45" w:rsidR="00F116F6" w:rsidRPr="00861EC6" w:rsidRDefault="000F0AF5" w:rsidP="00861EC6">
                        <w:pPr>
                          <w:pStyle w:val="Ttulo1"/>
                        </w:pPr>
                        <w:bookmarkStart w:id="11" w:name="_Toc195963509"/>
                        <w:bookmarkStart w:id="12" w:name="_Toc195963627"/>
                        <w:bookmarkStart w:id="13" w:name="_Toc227267755"/>
                        <w:r w:rsidRPr="00861EC6">
                          <w:t xml:space="preserve">TEMA 1: </w:t>
                        </w:r>
                        <w:r w:rsidR="003D2816" w:rsidRPr="00861EC6">
                          <w:t>INTRODUCCIÓN A LOS SISTEMAS OPERATIVOS</w:t>
                        </w:r>
                        <w:bookmarkEnd w:id="11"/>
                        <w:bookmarkEnd w:id="12"/>
                        <w:bookmarkEnd w:id="13"/>
                      </w:p>
                    </w:txbxContent>
                  </v:textbox>
                </v:rect>
              </v:group>
            </w:pict>
          </mc:Fallback>
        </mc:AlternateContent>
      </w:r>
    </w:p>
    <w:p w14:paraId="1693E5CE" w14:textId="77777777" w:rsidR="003C1678" w:rsidRDefault="003C1678" w:rsidP="002B0E57">
      <w:pPr>
        <w:rPr>
          <w:lang w:val="es-ES"/>
        </w:rPr>
      </w:pPr>
    </w:p>
    <w:p w14:paraId="42E3DF69" w14:textId="77777777" w:rsidR="003C1678" w:rsidRDefault="003C1678" w:rsidP="002B0E57">
      <w:pPr>
        <w:rPr>
          <w:lang w:val="es-ES"/>
        </w:rPr>
      </w:pPr>
    </w:p>
    <w:p w14:paraId="3AFE953D" w14:textId="77777777" w:rsidR="003C1678" w:rsidRDefault="003C1678" w:rsidP="002B0E57">
      <w:pPr>
        <w:rPr>
          <w:lang w:val="es-ES"/>
        </w:rPr>
      </w:pPr>
    </w:p>
    <w:p w14:paraId="53B013AF" w14:textId="77777777" w:rsidR="003C1678" w:rsidRDefault="003C1678" w:rsidP="002B0E57">
      <w:pPr>
        <w:rPr>
          <w:lang w:val="es-ES"/>
        </w:rPr>
      </w:pPr>
    </w:p>
    <w:p w14:paraId="4749653A" w14:textId="79BEA44F" w:rsidR="00A92D7F" w:rsidRDefault="00A92D7F" w:rsidP="002B0E57">
      <w:pPr>
        <w:rPr>
          <w:lang w:val="es-ES"/>
        </w:rPr>
      </w:pPr>
    </w:p>
    <w:p w14:paraId="63147114" w14:textId="77777777" w:rsidR="007A4E1D" w:rsidRDefault="007A4E1D" w:rsidP="007A4E1D">
      <w:pPr>
        <w:rPr>
          <w:lang w:val="es-ES" w:eastAsia="es-BO"/>
        </w:rPr>
      </w:pPr>
    </w:p>
    <w:p w14:paraId="22430354" w14:textId="77777777" w:rsidR="007A4E1D" w:rsidRDefault="007A4E1D" w:rsidP="007A4E1D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56ECF0B1" wp14:editId="5ADA9589">
                <wp:extent cx="4316872" cy="611505"/>
                <wp:effectExtent l="0" t="0" r="7620" b="0"/>
                <wp:docPr id="170" name="Grupo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164" name="Imagen 164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52" name="Grupo 152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53" name="Grupo 15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54" name="Rectángulo 15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" name="Rectángulo: una sola esquina redondeada 15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" name="Diagrama de flujo: conector 15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" name="Diagrama de flujo: conector 15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8" name="Rectángulo 15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6D7F40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6" w:name="_Toc195963510"/>
                                <w:bookmarkStart w:id="7" w:name="_Toc195963628"/>
                                <w:bookmarkStart w:id="8" w:name="_Toc227267756"/>
                                <w:r>
                                  <w:t>PRÁCTICA</w:t>
                                </w:r>
                                <w:bookmarkEnd w:id="6"/>
                                <w:bookmarkEnd w:id="7"/>
                                <w:bookmarkEnd w:id="8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9" name="Imagen 159"/>
                          <pic:cNvPicPr>
                            <a:picLocks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ECF0B1" id="Grupo 170" o:spid="_x0000_s1046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">
                <v:shape id="Imagen 164" o:spid="_x0000_s1047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152" o:spid="_x0000_s1048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<v:group id="Grupo 153" o:spid="_x0000_s1049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<v:rect id="Rectángulo 154" o:spid="_x0000_s1050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" fillcolor="#ffefc1 [1303]" stroked="f" strokeweight="1.25pt">
                      <v:stroke endcap="round"/>
                    </v:rect>
                    <v:shape id="Rectángulo: una sola esquina redondeada 155" o:spid="_x0000_s1051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156" o:spid="_x0000_s1052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" fillcolor="#ffefc1 [1303]" stroked="f" strokeweight="1.25pt">
                      <v:stroke endcap="round"/>
                    </v:shape>
                    <v:shape id="Diagrama de flujo: conector 157" o:spid="_x0000_s1053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158" o:spid="_x0000_s1054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" filled="f" stroked="f" strokeweight="1.25pt">
                    <v:stroke endcap="round"/>
                    <v:textbox>
                      <w:txbxContent>
                        <w:p w14:paraId="0E6D7F40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7" w:name="_Toc195963510"/>
                          <w:bookmarkStart w:id="18" w:name="_Toc195963628"/>
                          <w:bookmarkStart w:id="19" w:name="_Toc227267756"/>
                          <w:r>
                            <w:t>PRÁCTICA</w:t>
                          </w:r>
                          <w:bookmarkEnd w:id="17"/>
                          <w:bookmarkEnd w:id="18"/>
                          <w:bookmarkEnd w:id="19"/>
                        </w:p>
                      </w:txbxContent>
                    </v:textbox>
                  </v:rect>
                </v:group>
                <v:shape id="Imagen 159" o:spid="_x0000_s1055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">
                  <v:imagedata r:id="rId42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45E6A1CC" w14:textId="5300B4F7" w:rsidR="00536200" w:rsidRDefault="00536200" w:rsidP="00D8692E">
      <w:pPr>
        <w:spacing w:line="360" w:lineRule="auto"/>
        <w:rPr>
          <w:b/>
          <w:bCs/>
          <w:lang w:eastAsia="es-BO"/>
        </w:rPr>
      </w:pPr>
      <w:bookmarkStart w:id="9" w:name="_Hlk195963254"/>
    </w:p>
    <w:p w14:paraId="6A6D82E9" w14:textId="77777777" w:rsidR="00536200" w:rsidRDefault="00536200" w:rsidP="00A92D7F">
      <w:pPr>
        <w:spacing w:line="360" w:lineRule="auto"/>
        <w:ind w:left="360"/>
        <w:rPr>
          <w:lang w:val="es-ES" w:eastAsia="es-BO"/>
        </w:rPr>
      </w:pPr>
    </w:p>
    <w:bookmarkEnd w:id="9"/>
    <w:p w14:paraId="2BDE021F" w14:textId="55D8D9B5" w:rsidR="00A92D7F" w:rsidRPr="00D8692E" w:rsidRDefault="007A4E1D" w:rsidP="00D8692E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0EA77D71" wp14:editId="4A841544">
                <wp:extent cx="4316873" cy="618329"/>
                <wp:effectExtent l="0" t="0" r="7620" b="0"/>
                <wp:docPr id="168" name="Grupo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162" name="Imagen 162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0" name="Grupo 40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41" name="Grupo 41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42" name="Rectángulo 42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Rectángulo: una sola esquina redondeada 43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" name="Diagrama de flujo: conector 48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" name="Diagrama de flujo: conector 49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" name="Rectángulo 50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B779DE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10" w:name="_Toc195911051"/>
                                <w:bookmarkStart w:id="11" w:name="_Toc195963513"/>
                                <w:bookmarkStart w:id="12" w:name="_Toc195963631"/>
                                <w:bookmarkStart w:id="13" w:name="_Toc227267758"/>
                                <w:r w:rsidRPr="0093640B">
                                  <w:t>TEORÍA</w:t>
                                </w:r>
                                <w:bookmarkEnd w:id="10"/>
                                <w:bookmarkEnd w:id="11"/>
                                <w:bookmarkEnd w:id="12"/>
                                <w:bookmarkEnd w:id="13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37" name="Imagen 137"/>
                          <pic:cNvPicPr>
                            <a:picLocks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A77D71" id="Grupo 168" o:spid="_x0000_s1056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">
                <v:shape id="Imagen 162" o:spid="_x0000_s1057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40" o:spid="_x0000_s1058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Grupo 41" o:spid="_x0000_s1059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rect id="Rectángulo 42" o:spid="_x0000_s1060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" fillcolor="#ffefc1 [1303]" stroked="f" strokeweight="1.25pt">
                      <v:stroke endcap="round"/>
                    </v:rect>
                    <v:shape id="Rectángulo: una sola esquina redondeada 43" o:spid="_x0000_s1061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48" o:spid="_x0000_s1062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" fillcolor="#ffefc1 [1303]" stroked="f" strokeweight="1.25pt">
                      <v:stroke endcap="round"/>
                    </v:shape>
                    <v:shape id="Diagrama de flujo: conector 49" o:spid="_x0000_s1063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50" o:spid="_x0000_s1064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" filled="f" stroked="f" strokeweight="1.25pt">
                    <v:stroke endcap="round"/>
                    <v:textbox>
                      <w:txbxContent>
                        <w:p w14:paraId="19B779DE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26" w:name="_Toc195911051"/>
                          <w:bookmarkStart w:id="27" w:name="_Toc195963513"/>
                          <w:bookmarkStart w:id="28" w:name="_Toc195963631"/>
                          <w:bookmarkStart w:id="29" w:name="_Toc227267758"/>
                          <w:r w:rsidRPr="0093640B">
                            <w:t>TEORÍA</w:t>
                          </w:r>
                          <w:bookmarkEnd w:id="26"/>
                          <w:bookmarkEnd w:id="27"/>
                          <w:bookmarkEnd w:id="28"/>
                          <w:bookmarkEnd w:id="29"/>
                        </w:p>
                      </w:txbxContent>
                    </v:textbox>
                  </v:rect>
                </v:group>
                <v:shape id="Imagen 137" o:spid="_x0000_s1065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">
                  <v:imagedata r:id="rId44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75720184" w14:textId="77777777" w:rsidR="007A4E1D" w:rsidRPr="00A92D7F" w:rsidRDefault="007A4E1D" w:rsidP="00A92D7F">
      <w:pPr>
        <w:spacing w:line="360" w:lineRule="auto"/>
        <w:rPr>
          <w:rFonts w:cs="Arial"/>
          <w:lang w:val="es-ES"/>
        </w:rPr>
      </w:pPr>
    </w:p>
    <w:p w14:paraId="31B12768" w14:textId="77777777" w:rsidR="007A4E1D" w:rsidRDefault="007A4E1D" w:rsidP="007A4E1D">
      <w:pPr>
        <w:rPr>
          <w:lang w:val="es-ES"/>
        </w:rPr>
      </w:pPr>
      <w:r>
        <w:rPr>
          <w:lang w:val="es-ES"/>
        </w:rPr>
        <w:t xml:space="preserve">     </w:t>
      </w:r>
    </w:p>
    <w:p w14:paraId="74417D65" w14:textId="77777777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4830BAE7" wp14:editId="107F0AA9">
                <wp:extent cx="4316872" cy="625153"/>
                <wp:effectExtent l="0" t="0" r="7620" b="3810"/>
                <wp:docPr id="169" name="Grupo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163" name="Imagen 163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38" name="Grupo 138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39" name="Grupo 139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43" name="Rectángulo 14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" name="Rectángulo: una sola esquina redondeada 146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" name="Diagrama de flujo: conector 148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" name="Diagrama de flujo: conector 149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0" name="Rectángulo 150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CAF54B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14" w:name="_Toc195963514"/>
                                <w:bookmarkStart w:id="15" w:name="_Toc195963632"/>
                                <w:bookmarkStart w:id="16" w:name="_Toc227267760"/>
                                <w:r>
                                  <w:t>VALORACIÓN</w:t>
                                </w:r>
                                <w:bookmarkEnd w:id="14"/>
                                <w:bookmarkEnd w:id="15"/>
                                <w:bookmarkEnd w:id="16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1" name="Imagen 151"/>
                          <pic:cNvPicPr>
                            <a:picLocks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30BAE7" id="Grupo 169" o:spid="_x0000_s1066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">
                <v:shape id="Imagen 163" o:spid="_x0000_s1067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138" o:spid="_x0000_s1068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group id="Grupo 139" o:spid="_x0000_s1069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rect id="Rectángulo 143" o:spid="_x0000_s1070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" fillcolor="#ffefc1 [1303]" stroked="f" strokeweight="1.25pt">
                      <v:stroke endcap="round"/>
                    </v:rect>
                    <v:shape id="Rectángulo: una sola esquina redondeada 146" o:spid="_x0000_s1071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48" o:spid="_x0000_s1072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" fillcolor="#ffefc1 [1303]" stroked="f" strokeweight="1.25pt">
                      <v:stroke endcap="round"/>
                    </v:shape>
                    <v:shape id="Diagrama de flujo: conector 149" o:spid="_x0000_s1073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150" o:spid="_x0000_s1074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" filled="f" stroked="f" strokeweight="1.25pt">
                    <v:stroke endcap="round"/>
                    <v:textbox>
                      <w:txbxContent>
                        <w:p w14:paraId="2ECAF54B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34" w:name="_Toc195963514"/>
                          <w:bookmarkStart w:id="35" w:name="_Toc195963632"/>
                          <w:bookmarkStart w:id="36" w:name="_Toc227267760"/>
                          <w:r>
                            <w:t>VALORACIÓN</w:t>
                          </w:r>
                          <w:bookmarkEnd w:id="34"/>
                          <w:bookmarkEnd w:id="35"/>
                          <w:bookmarkEnd w:id="36"/>
                        </w:p>
                      </w:txbxContent>
                    </v:textbox>
                  </v:rect>
                </v:group>
                <v:shape id="Imagen 151" o:spid="_x0000_s1075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">
                  <v:imagedata r:id="rId46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34355B17" w14:textId="5781A947" w:rsidR="00536200" w:rsidRDefault="00536200" w:rsidP="007A4E1D">
      <w:pPr>
        <w:rPr>
          <w:lang w:val="es-ES"/>
        </w:rPr>
      </w:pPr>
    </w:p>
    <w:p w14:paraId="632F77BC" w14:textId="77777777" w:rsidR="00536200" w:rsidRDefault="00536200" w:rsidP="007A4E1D">
      <w:pPr>
        <w:rPr>
          <w:lang w:val="es-ES"/>
        </w:rPr>
      </w:pPr>
    </w:p>
    <w:p w14:paraId="3B0C49A1" w14:textId="09ECF995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74C8A798" wp14:editId="50D266E2">
                <wp:extent cx="4316730" cy="611505"/>
                <wp:effectExtent l="0" t="0" r="7620" b="0"/>
                <wp:docPr id="167" name="Grupo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31" name="Imagen 31"/>
                          <pic:cNvPicPr>
                            <a:picLocks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1" name="Imagen 161"/>
                          <pic:cNvPicPr>
                            <a:picLocks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9" name="Grupo 39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38" name="Grupo 38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29" name="Rectángulo 29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Rectángulo: una sola esquina redondeada 28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Diagrama de flujo: conector 34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Diagrama de flujo: conector 35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" name="Rectángulo 19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310833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17" w:name="_Toc195963515"/>
                                <w:bookmarkStart w:id="18" w:name="_Toc195963633"/>
                                <w:bookmarkStart w:id="19" w:name="_Toc227267762"/>
                                <w:r>
                                  <w:t>PRODUCCIÓN</w:t>
                                </w:r>
                                <w:bookmarkEnd w:id="17"/>
                                <w:bookmarkEnd w:id="18"/>
                                <w:bookmarkEnd w:id="19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4C8A798" id="Grupo 167" o:spid="_x0000_s1076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">
                <v:shape id="Imagen 31" o:spid="_x0000_s1077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">
                  <v:imagedata r:id="rId49" o:title="" croptop="4188f" cropbottom="5214f" cropleft="3907f" cropright="4101f"/>
                  <v:path arrowok="t"/>
                  <o:lock v:ext="edit" aspectratio="f"/>
                </v:shape>
                <v:shape id="Imagen 161" o:spid="_x0000_s107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">
                  <v:imagedata r:id="rId50" o:title="" croptop="6860f" cropbottom="12416f" cropleft="6770f" cropright="10621f"/>
                  <v:path arrowok="t"/>
                  <o:lock v:ext="edit" aspectratio="f"/>
                </v:shape>
                <v:group id="Grupo 39" o:spid="_x0000_s1079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Grupo 38" o:spid="_x0000_s108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rect id="Rectángulo 29" o:spid="_x0000_s108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" fillcolor="#ffefc1 [1303]" stroked="f" strokeweight="1.25pt">
                      <v:stroke endcap="round"/>
                    </v:rect>
                    <v:shape id="Rectángulo: una sola esquina redondeada 28" o:spid="_x0000_s108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34" o:spid="_x0000_s108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" fillcolor="#ffefc1 [1303]" stroked="f" strokeweight="1.25pt">
                      <v:stroke endcap="round"/>
                    </v:shape>
                    <v:shape id="Diagrama de flujo: conector 35" o:spid="_x0000_s108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19" o:spid="_x0000_s108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3B310833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41" w:name="_Toc195963515"/>
                          <w:bookmarkStart w:id="42" w:name="_Toc195963633"/>
                          <w:bookmarkStart w:id="43" w:name="_Toc227267762"/>
                          <w:r>
                            <w:t>PRODUCCIÓN</w:t>
                          </w:r>
                          <w:bookmarkEnd w:id="41"/>
                          <w:bookmarkEnd w:id="42"/>
                          <w:bookmarkEnd w:id="43"/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2B01644D" w14:textId="77777777" w:rsidR="00176140" w:rsidRDefault="00176140" w:rsidP="002B0E57">
      <w:pPr>
        <w:rPr>
          <w:lang w:val="es-ES"/>
        </w:rPr>
        <w:sectPr w:rsidR="00176140" w:rsidSect="003F4BC4">
          <w:headerReference w:type="default" r:id="rId51"/>
          <w:footerReference w:type="default" r:id="rId52"/>
          <w:pgSz w:w="12240" w:h="15840" w:code="1"/>
          <w:pgMar w:top="1247" w:right="1474" w:bottom="1247" w:left="1474" w:header="680" w:footer="680" w:gutter="0"/>
          <w:pgNumType w:start="1"/>
          <w:cols w:space="708"/>
          <w:docGrid w:linePitch="360"/>
        </w:sectPr>
      </w:pPr>
    </w:p>
    <w:p w14:paraId="6F71B556" w14:textId="77777777" w:rsidR="003C1678" w:rsidRDefault="004F3A98" w:rsidP="002B0E57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89471" behindDoc="0" locked="0" layoutInCell="1" allowOverlap="1" wp14:anchorId="3FADAB41" wp14:editId="17507330">
                <wp:simplePos x="0" y="0"/>
                <wp:positionH relativeFrom="column">
                  <wp:posOffset>-953770</wp:posOffset>
                </wp:positionH>
                <wp:positionV relativeFrom="paragraph">
                  <wp:posOffset>-1465487</wp:posOffset>
                </wp:positionV>
                <wp:extent cx="7792720" cy="2975638"/>
                <wp:effectExtent l="0" t="0" r="0" b="0"/>
                <wp:wrapNone/>
                <wp:docPr id="645" name="Grupo 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646" name="Grupo 646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647" name="Grupo 647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648" name="Grupo 648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649" name="Rectángulo 649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0" name="Rectángulo 650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1" name="Elipse 651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2" name="Elipse 652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53" name="Imagen 6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54" name="Rectángulo 654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55" name="Rectángulo 655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56" name="Rectángulo 656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35161C9" w14:textId="4B559380" w:rsidR="00D76348" w:rsidRPr="00861EC6" w:rsidRDefault="00861EC6" w:rsidP="00861EC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57" name="Rectángulo 657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B18D3B4" w14:textId="47C461BB" w:rsidR="00D76348" w:rsidRPr="002E6C74" w:rsidRDefault="000F0AF5" w:rsidP="000F0AF5">
                              <w:pPr>
                                <w:pStyle w:val="Ttulo1"/>
                              </w:pPr>
                              <w:bookmarkStart w:id="22" w:name="_Toc195963516"/>
                              <w:bookmarkStart w:id="23" w:name="_Toc195963634"/>
                              <w:bookmarkStart w:id="24" w:name="_Toc227267764"/>
                              <w:r w:rsidRPr="002E6C74">
                                <w:t xml:space="preserve">TEMA </w:t>
                              </w:r>
                              <w:r>
                                <w:t xml:space="preserve">2 </w:t>
                              </w:r>
                              <w:r w:rsidRPr="002E6C74">
                                <w:t xml:space="preserve">: </w:t>
                              </w:r>
                              <w:r w:rsidR="003D2816" w:rsidRPr="003D2816">
                                <w:t>MÁQUINAS VIRTUALES</w:t>
                              </w:r>
                              <w:bookmarkEnd w:id="22"/>
                              <w:bookmarkEnd w:id="23"/>
                              <w:bookmarkEnd w:id="24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ADAB41" id="Grupo 645" o:spid="_x0000_s1086" style="position:absolute;left:0;text-align:left;margin-left:-75.1pt;margin-top:-115.4pt;width:613.6pt;height:234.3pt;z-index:251689471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">
                <v:group id="Grupo 646" o:spid="_x0000_s1087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<v:group id="Grupo 647" o:spid="_x0000_s1088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XaN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v5G/ydCUdArn4BAAD//wMAUEsBAi0AFAAGAAgAAAAhANvh9svuAAAAhQEAABMAAAAAAAAA&#10;AAAAAAAAAAAAAFtDb250ZW50X1R5cGVzXS54bWxQSwECLQAUAAYACAAAACEAWvQsW78AAAAVAQAA&#10;CwAAAAAAAAAAAAAAAAAfAQAAX3JlbHMvLnJlbHNQSwECLQAUAAYACAAAACEAku12jcYAAADcAAAA&#10;DwAAAAAAAAAAAAAAAAAHAgAAZHJzL2Rvd25yZXYueG1sUEsFBgAAAAADAAMAtwAAAPoCAAAAAA==&#10;">
                    <v:group id="Grupo 648" o:spid="_x0000_s1089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uL/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">
                      <v:rect id="Rectángulo 649" o:spid="_x0000_s1090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" fillcolor="#ffc20b [2407]" stroked="f" strokeweight="1.25pt">
                        <v:stroke endcap="round"/>
                      </v:rect>
                      <v:rect id="Rectángulo 650" o:spid="_x0000_s1091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" fillcolor="#ffefc1 [1303]" stroked="f" strokeweight="1.25pt">
                        <v:stroke endcap="round"/>
                      </v:rect>
                      <v:oval id="Elipse 651" o:spid="_x0000_s1092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" fillcolor="#ffefc1 [1303]" stroked="f" strokeweight="1.25pt">
                        <v:stroke endcap="round"/>
                      </v:oval>
                      <v:oval id="Elipse 652" o:spid="_x0000_s1093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" fillcolor="#ffc20b [2407]" stroked="f" strokeweight="1.25pt">
                        <v:fill r:id="rId37" o:title="" color2="white [3212]" type="pattern"/>
                        <v:stroke endcap="round"/>
                      </v:oval>
                      <v:shape id="Imagen 653" o:spid="_x0000_s1094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">
                        <v:imagedata r:id="rId38" o:title=""/>
                        <v:path arrowok="t"/>
                      </v:shape>
                      <v:rect id="Rectángulo 654" o:spid="_x0000_s1095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" fillcolor="white [3212]" stroked="f" strokeweight="1.25pt">
                        <v:stroke endcap="round"/>
                      </v:rect>
                    </v:group>
                    <v:rect id="Rectángulo 655" o:spid="_x0000_s1096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" fillcolor="white [3212]" stroked="f" strokeweight="1.25pt">
                      <v:stroke endcap="round"/>
                    </v:rect>
                  </v:group>
                  <v:rect id="Rectángulo 656" o:spid="_x0000_s1097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" filled="f" stroked="f" strokeweight="1pt">
                    <v:textbox>
                      <w:txbxContent>
                        <w:p w14:paraId="735161C9" w14:textId="4B559380" w:rsidR="00D76348" w:rsidRPr="00861EC6" w:rsidRDefault="00861EC6" w:rsidP="00861EC6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rect id="Rectángulo 657" o:spid="_x0000_s1098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" filled="f" stroked="f" strokeweight="1pt">
                  <v:textbox>
                    <w:txbxContent>
                      <w:p w14:paraId="5B18D3B4" w14:textId="47C461BB" w:rsidR="00D76348" w:rsidRPr="002E6C74" w:rsidRDefault="000F0AF5" w:rsidP="000F0AF5">
                        <w:pPr>
                          <w:pStyle w:val="Ttulo1"/>
                        </w:pPr>
                        <w:bookmarkStart w:id="50" w:name="_Toc195963516"/>
                        <w:bookmarkStart w:id="51" w:name="_Toc195963634"/>
                        <w:bookmarkStart w:id="52" w:name="_Toc227267764"/>
                        <w:r w:rsidRPr="002E6C74">
                          <w:t xml:space="preserve">TEMA </w:t>
                        </w:r>
                        <w:r>
                          <w:t xml:space="preserve">2 </w:t>
                        </w:r>
                        <w:r w:rsidRPr="002E6C74">
                          <w:t xml:space="preserve">: </w:t>
                        </w:r>
                        <w:r w:rsidR="003D2816" w:rsidRPr="003D2816">
                          <w:t>MÁQUINAS VIRTUALES</w:t>
                        </w:r>
                        <w:bookmarkEnd w:id="50"/>
                        <w:bookmarkEnd w:id="51"/>
                        <w:bookmarkEnd w:id="52"/>
                      </w:p>
                    </w:txbxContent>
                  </v:textbox>
                </v:rect>
              </v:group>
            </w:pict>
          </mc:Fallback>
        </mc:AlternateContent>
      </w:r>
    </w:p>
    <w:p w14:paraId="78469C80" w14:textId="77777777" w:rsidR="003C1678" w:rsidRDefault="003C1678" w:rsidP="002B0E57">
      <w:pPr>
        <w:rPr>
          <w:lang w:val="es-ES"/>
        </w:rPr>
      </w:pPr>
    </w:p>
    <w:p w14:paraId="47EEC8DF" w14:textId="77777777" w:rsidR="003C1678" w:rsidRDefault="003C1678" w:rsidP="002B0E57">
      <w:pPr>
        <w:rPr>
          <w:lang w:val="es-ES"/>
        </w:rPr>
      </w:pPr>
    </w:p>
    <w:p w14:paraId="2E9CDBEB" w14:textId="77777777" w:rsidR="003C1678" w:rsidRDefault="003C1678" w:rsidP="002B0E57">
      <w:pPr>
        <w:rPr>
          <w:lang w:val="es-ES"/>
        </w:rPr>
      </w:pPr>
    </w:p>
    <w:p w14:paraId="52AD9618" w14:textId="77777777" w:rsidR="003C1678" w:rsidRDefault="003C1678" w:rsidP="002B0E57">
      <w:pPr>
        <w:rPr>
          <w:lang w:val="es-ES"/>
        </w:rPr>
      </w:pPr>
    </w:p>
    <w:p w14:paraId="6863FABF" w14:textId="77777777" w:rsidR="003C1678" w:rsidRDefault="003C1678" w:rsidP="002B0E57">
      <w:pPr>
        <w:rPr>
          <w:lang w:val="es-ES"/>
        </w:rPr>
      </w:pPr>
    </w:p>
    <w:p w14:paraId="2EEEAE2D" w14:textId="223C0A55" w:rsidR="00D9182F" w:rsidRDefault="00D9182F" w:rsidP="007A4E1D">
      <w:pPr>
        <w:rPr>
          <w:lang w:val="es-ES" w:eastAsia="es-BO"/>
        </w:rPr>
      </w:pPr>
    </w:p>
    <w:p w14:paraId="746525E8" w14:textId="77777777" w:rsidR="00D8692E" w:rsidRDefault="00D8692E" w:rsidP="007A4E1D">
      <w:pPr>
        <w:rPr>
          <w:lang w:val="es-ES" w:eastAsia="es-BO"/>
        </w:rPr>
      </w:pPr>
    </w:p>
    <w:p w14:paraId="7D1E8F09" w14:textId="77777777" w:rsidR="007A4E1D" w:rsidRDefault="007A4E1D" w:rsidP="007A4E1D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13097321" wp14:editId="6C9287BC">
                <wp:extent cx="4316872" cy="611505"/>
                <wp:effectExtent l="0" t="0" r="7620" b="0"/>
                <wp:docPr id="32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33" name="Imagen 33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4" name="Grupo 44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45" name="Grupo 45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46" name="Rectángulo 46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Rectángulo: una sola esquina redondeada 47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" name="Diagrama de flujo: conector 134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5" name="Diagrama de flujo: conector 135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0" name="Rectángulo 160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586C30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25" w:name="_Toc195963517"/>
                                <w:bookmarkStart w:id="26" w:name="_Toc195963635"/>
                                <w:bookmarkStart w:id="27" w:name="_Toc227267765"/>
                                <w:r>
                                  <w:t>PRÁCTICA</w:t>
                                </w:r>
                                <w:bookmarkEnd w:id="25"/>
                                <w:bookmarkEnd w:id="26"/>
                                <w:bookmarkEnd w:id="27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65" name="Imagen 165"/>
                          <pic:cNvPicPr>
                            <a:picLocks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097321" id="Grupo 32" o:spid="_x0000_s1099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">
                <v:shape id="Imagen 33" o:spid="_x0000_s1100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44" o:spid="_x0000_s1101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group id="Grupo 45" o:spid="_x0000_s1102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rect id="Rectángulo 46" o:spid="_x0000_s1103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" fillcolor="#ffefc1 [1303]" stroked="f" strokeweight="1.25pt">
                      <v:stroke endcap="round"/>
                    </v:rect>
                    <v:shape id="Rectángulo: una sola esquina redondeada 47" o:spid="_x0000_s1104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34" o:spid="_x0000_s1105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" fillcolor="#ffefc1 [1303]" stroked="f" strokeweight="1.25pt">
                      <v:stroke endcap="round"/>
                    </v:shape>
                    <v:shape id="Diagrama de flujo: conector 135" o:spid="_x0000_s1106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160" o:spid="_x0000_s1107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" filled="f" stroked="f" strokeweight="1.25pt">
                    <v:stroke endcap="round"/>
                    <v:textbox>
                      <w:txbxContent>
                        <w:p w14:paraId="6A586C30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56" w:name="_Toc195963517"/>
                          <w:bookmarkStart w:id="57" w:name="_Toc195963635"/>
                          <w:bookmarkStart w:id="58" w:name="_Toc227267765"/>
                          <w:r>
                            <w:t>PRÁCTICA</w:t>
                          </w:r>
                          <w:bookmarkEnd w:id="56"/>
                          <w:bookmarkEnd w:id="57"/>
                          <w:bookmarkEnd w:id="58"/>
                        </w:p>
                      </w:txbxContent>
                    </v:textbox>
                  </v:rect>
                </v:group>
                <v:shape id="Imagen 165" o:spid="_x0000_s1108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">
                  <v:imagedata r:id="rId42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0CD7BE65" w14:textId="337B3B18" w:rsidR="007A4E1D" w:rsidRDefault="007A4E1D" w:rsidP="00D9182F">
      <w:pPr>
        <w:spacing w:line="360" w:lineRule="auto"/>
        <w:ind w:left="360"/>
        <w:rPr>
          <w:b/>
          <w:bCs/>
          <w:lang w:eastAsia="es-BO"/>
        </w:rPr>
      </w:pPr>
    </w:p>
    <w:p w14:paraId="1810372D" w14:textId="2B962F8C" w:rsidR="00536200" w:rsidRPr="003E29F0" w:rsidRDefault="00536200" w:rsidP="00D8692E">
      <w:pPr>
        <w:spacing w:line="360" w:lineRule="auto"/>
        <w:rPr>
          <w:lang w:val="es-ES" w:eastAsia="es-BO"/>
        </w:rPr>
      </w:pPr>
    </w:p>
    <w:p w14:paraId="4BAFEEF9" w14:textId="77777777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4C6E33D4" wp14:editId="3AC721A9">
                <wp:extent cx="4316873" cy="618329"/>
                <wp:effectExtent l="0" t="0" r="7620" b="0"/>
                <wp:docPr id="171" name="Grupo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172" name="Imagen 172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73" name="Grupo 173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74" name="Grupo 174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75" name="Rectángulo 175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6" name="Rectángulo: una sola esquina redondeada 176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" name="Diagrama de flujo: conector 177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8" name="Diagrama de flujo: conector 178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9" name="Rectángulo 179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3B4F11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28" w:name="_Toc195963518"/>
                                <w:bookmarkStart w:id="29" w:name="_Toc195963636"/>
                                <w:bookmarkStart w:id="30" w:name="_Toc227267767"/>
                                <w:r w:rsidRPr="0093640B">
                                  <w:t>TEORÍA</w:t>
                                </w:r>
                                <w:bookmarkEnd w:id="28"/>
                                <w:bookmarkEnd w:id="29"/>
                                <w:bookmarkEnd w:id="3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80" name="Imagen 180"/>
                          <pic:cNvPicPr>
                            <a:picLocks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6E33D4" id="Grupo 171" o:spid="_x0000_s1109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">
                <v:shape id="Imagen 172" o:spid="_x0000_s1110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173" o:spid="_x0000_s1111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<v:group id="Grupo 174" o:spid="_x0000_s1112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8i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+Rv8PhMukKsfAAAA//8DAFBLAQItABQABgAIAAAAIQDb4fbL7gAAAIUBAAATAAAAAAAAAAAA&#10;AAAAAAAAAABbQ29udGVudF9UeXBlc10ueG1sUEsBAi0AFAAGAAgAAAAhAFr0LFu/AAAAFQEAAAsA&#10;AAAAAAAAAAAAAAAAHwEAAF9yZWxzLy5yZWxzUEsBAi0AFAAGAAgAAAAhAGz57yLEAAAA3AAAAA8A&#10;AAAAAAAAAAAAAAAABwIAAGRycy9kb3ducmV2LnhtbFBLBQYAAAAAAwADALcAAAD4AgAAAAA=&#10;">
                    <v:rect id="Rectángulo 175" o:spid="_x0000_s1113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" fillcolor="#ffefc1 [1303]" stroked="f" strokeweight="1.25pt">
                      <v:stroke endcap="round"/>
                    </v:rect>
                    <v:shape id="Rectángulo: una sola esquina redondeada 176" o:spid="_x0000_s1114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77" o:spid="_x0000_s1115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" fillcolor="#ffefc1 [1303]" stroked="f" strokeweight="1.25pt">
                      <v:stroke endcap="round"/>
                    </v:shape>
                    <v:shape id="Diagrama de flujo: conector 178" o:spid="_x0000_s1116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179" o:spid="_x0000_s1117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" filled="f" stroked="f" strokeweight="1.25pt">
                    <v:stroke endcap="round"/>
                    <v:textbox>
                      <w:txbxContent>
                        <w:p w14:paraId="5D3B4F11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63" w:name="_Toc195963518"/>
                          <w:bookmarkStart w:id="64" w:name="_Toc195963636"/>
                          <w:bookmarkStart w:id="65" w:name="_Toc227267767"/>
                          <w:r w:rsidRPr="0093640B">
                            <w:t>TEORÍA</w:t>
                          </w:r>
                          <w:bookmarkEnd w:id="63"/>
                          <w:bookmarkEnd w:id="64"/>
                          <w:bookmarkEnd w:id="65"/>
                        </w:p>
                      </w:txbxContent>
                    </v:textbox>
                  </v:rect>
                </v:group>
                <v:shape id="Imagen 180" o:spid="_x0000_s1118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">
                  <v:imagedata r:id="rId44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86E617A" w14:textId="58DCB5C8" w:rsidR="00791BD7" w:rsidRDefault="00791BD7" w:rsidP="007A4E1D">
      <w:pPr>
        <w:rPr>
          <w:lang w:val="es-ES"/>
        </w:rPr>
      </w:pPr>
    </w:p>
    <w:p w14:paraId="63365137" w14:textId="77777777" w:rsidR="00791BD7" w:rsidRDefault="00791BD7" w:rsidP="007A4E1D">
      <w:pPr>
        <w:rPr>
          <w:lang w:val="es-ES"/>
        </w:rPr>
      </w:pPr>
    </w:p>
    <w:p w14:paraId="25A376C1" w14:textId="1C5B4571" w:rsidR="00536200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04631B7A" wp14:editId="6921CAF2">
                <wp:extent cx="4316872" cy="625153"/>
                <wp:effectExtent l="0" t="0" r="7620" b="3810"/>
                <wp:docPr id="181" name="Grupo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182" name="Imagen 182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83" name="Grupo 183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84" name="Grupo 184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85" name="Rectángulo 185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6" name="Rectángulo: una sola esquina redondeada 186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7" name="Diagrama de flujo: conector 187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8" name="Diagrama de flujo: conector 188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9" name="Rectángulo 189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553304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31" w:name="_Toc195963519"/>
                                <w:bookmarkStart w:id="32" w:name="_Toc195963637"/>
                                <w:bookmarkStart w:id="33" w:name="_Toc227267769"/>
                                <w:r>
                                  <w:t>VALORACIÓN</w:t>
                                </w:r>
                                <w:bookmarkEnd w:id="31"/>
                                <w:bookmarkEnd w:id="32"/>
                                <w:bookmarkEnd w:id="33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90" name="Imagen 190"/>
                          <pic:cNvPicPr>
                            <a:picLocks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631B7A" id="Grupo 181" o:spid="_x0000_s1119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">
                <v:shape id="Imagen 182" o:spid="_x0000_s1120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183" o:spid="_x0000_s1121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group id="Grupo 184" o:spid="_x0000_s1122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  <v:rect id="Rectángulo 185" o:spid="_x0000_s1123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" fillcolor="#ffefc1 [1303]" stroked="f" strokeweight="1.25pt">
                      <v:stroke endcap="round"/>
                    </v:rect>
                    <v:shape id="Rectángulo: una sola esquina redondeada 186" o:spid="_x0000_s1124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87" o:spid="_x0000_s1125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" fillcolor="#ffefc1 [1303]" stroked="f" strokeweight="1.25pt">
                      <v:stroke endcap="round"/>
                    </v:shape>
                    <v:shape id="Diagrama de flujo: conector 188" o:spid="_x0000_s1126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189" o:spid="_x0000_s1127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" filled="f" stroked="f" strokeweight="1.25pt">
                    <v:stroke endcap="round"/>
                    <v:textbox>
                      <w:txbxContent>
                        <w:p w14:paraId="47553304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70" w:name="_Toc195963519"/>
                          <w:bookmarkStart w:id="71" w:name="_Toc195963637"/>
                          <w:bookmarkStart w:id="72" w:name="_Toc227267769"/>
                          <w:r>
                            <w:t>VALORACIÓN</w:t>
                          </w:r>
                          <w:bookmarkEnd w:id="70"/>
                          <w:bookmarkEnd w:id="71"/>
                          <w:bookmarkEnd w:id="72"/>
                        </w:p>
                      </w:txbxContent>
                    </v:textbox>
                  </v:rect>
                </v:group>
                <v:shape id="Imagen 190" o:spid="_x0000_s1128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">
                  <v:imagedata r:id="rId46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18164B6F" w14:textId="3E019643" w:rsidR="00536200" w:rsidRDefault="00536200" w:rsidP="007A4E1D">
      <w:pPr>
        <w:rPr>
          <w:lang w:val="es-ES"/>
        </w:rPr>
      </w:pPr>
    </w:p>
    <w:p w14:paraId="3FDBE4D7" w14:textId="77777777" w:rsidR="00536200" w:rsidRDefault="00536200" w:rsidP="007A4E1D">
      <w:pPr>
        <w:rPr>
          <w:lang w:val="es-ES"/>
        </w:rPr>
      </w:pPr>
    </w:p>
    <w:p w14:paraId="46979EF4" w14:textId="586BEFD0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50738586" wp14:editId="7AD636D3">
                <wp:extent cx="4316730" cy="611505"/>
                <wp:effectExtent l="0" t="0" r="7620" b="0"/>
                <wp:docPr id="191" name="Grupo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640" name="Imagen 640"/>
                          <pic:cNvPicPr>
                            <a:picLocks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1" name="Imagen 641"/>
                          <pic:cNvPicPr>
                            <a:picLocks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42" name="Grupo 642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643" name="Grupo 64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644" name="Rectángulo 64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9" name="Rectángulo: una sola esquina redondeada 689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1" name="Diagrama de flujo: conector 701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0" name="Diagrama de flujo: conector 250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8" name="Rectángulo 70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92F340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34" w:name="_Toc195963520"/>
                                <w:bookmarkStart w:id="35" w:name="_Toc195963638"/>
                                <w:bookmarkStart w:id="36" w:name="_Toc227267771"/>
                                <w:r>
                                  <w:t>PRODUCCIÓN</w:t>
                                </w:r>
                                <w:bookmarkEnd w:id="34"/>
                                <w:bookmarkEnd w:id="35"/>
                                <w:bookmarkEnd w:id="36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0738586" id="Grupo 191" o:spid="_x0000_s1129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">
                <v:shape id="Imagen 640" o:spid="_x0000_s1130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">
                  <v:imagedata r:id="rId49" o:title="" croptop="4188f" cropbottom="5214f" cropleft="3907f" cropright="4101f"/>
                  <v:path arrowok="t"/>
                  <o:lock v:ext="edit" aspectratio="f"/>
                </v:shape>
                <v:shape id="Imagen 641" o:spid="_x0000_s1131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">
                  <v:imagedata r:id="rId50" o:title="" croptop="6860f" cropbottom="12416f" cropleft="6770f" cropright="10621f"/>
                  <v:path arrowok="t"/>
                  <o:lock v:ext="edit" aspectratio="f"/>
                </v:shape>
                <v:group id="Grupo 642" o:spid="_x0000_s1132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tUV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">
                  <v:group id="Grupo 643" o:spid="_x0000_s1133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nCO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fl/B7JhwBuf4BAAD//wMAUEsBAi0AFAAGAAgAAAAhANvh9svuAAAAhQEAABMAAAAAAAAA&#10;AAAAAAAAAAAAAFtDb250ZW50X1R5cGVzXS54bWxQSwECLQAUAAYACAAAACEAWvQsW78AAAAVAQAA&#10;CwAAAAAAAAAAAAAAAAAfAQAAX3JlbHMvLnJlbHNQSwECLQAUAAYACAAAACEA7dZwjsYAAADcAAAA&#10;DwAAAAAAAAAAAAAAAAAHAgAAZHJzL2Rvd25yZXYueG1sUEsFBgAAAAADAAMAtwAAAPoCAAAAAA==&#10;">
                    <v:rect id="Rectángulo 644" o:spid="_x0000_s1134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" fillcolor="#ffefc1 [1303]" stroked="f" strokeweight="1.25pt">
                      <v:stroke endcap="round"/>
                    </v:rect>
                    <v:shape id="Rectángulo: una sola esquina redondeada 689" o:spid="_x0000_s1135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01" o:spid="_x0000_s1136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" fillcolor="#ffefc1 [1303]" stroked="f" strokeweight="1.25pt">
                      <v:stroke endcap="round"/>
                    </v:shape>
                    <v:shape id="Diagrama de flujo: conector 250" o:spid="_x0000_s1137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708" o:spid="_x0000_s1138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2A92F340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77" w:name="_Toc195963520"/>
                          <w:bookmarkStart w:id="78" w:name="_Toc195963638"/>
                          <w:bookmarkStart w:id="79" w:name="_Toc227267771"/>
                          <w:r>
                            <w:t>PRODUCCIÓN</w:t>
                          </w:r>
                          <w:bookmarkEnd w:id="77"/>
                          <w:bookmarkEnd w:id="78"/>
                          <w:bookmarkEnd w:id="79"/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2B7CF8B3" w14:textId="58DE8CB1" w:rsidR="00992051" w:rsidRPr="00D9182F" w:rsidRDefault="00992051" w:rsidP="00992051">
      <w:pPr>
        <w:spacing w:line="360" w:lineRule="auto"/>
        <w:ind w:left="360"/>
        <w:rPr>
          <w:lang w:val="es-ES" w:eastAsia="es-BO"/>
        </w:rPr>
      </w:pPr>
    </w:p>
    <w:p w14:paraId="67A6F21A" w14:textId="77777777" w:rsidR="00992051" w:rsidRDefault="00992051" w:rsidP="00D76348">
      <w:pPr>
        <w:rPr>
          <w:lang w:val="es-ES"/>
        </w:rPr>
        <w:sectPr w:rsidR="00992051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0AA2B880" w14:textId="77777777" w:rsidR="00D76348" w:rsidRDefault="004F3A98" w:rsidP="00D76348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91519" behindDoc="0" locked="0" layoutInCell="1" allowOverlap="1" wp14:anchorId="0D2C2C7C" wp14:editId="36816332">
                <wp:simplePos x="0" y="0"/>
                <wp:positionH relativeFrom="column">
                  <wp:posOffset>-937110</wp:posOffset>
                </wp:positionH>
                <wp:positionV relativeFrom="paragraph">
                  <wp:posOffset>-1476506</wp:posOffset>
                </wp:positionV>
                <wp:extent cx="7792720" cy="2975638"/>
                <wp:effectExtent l="0" t="0" r="0" b="0"/>
                <wp:wrapNone/>
                <wp:docPr id="686" name="Grupo 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688" name="Grupo 688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690" name="Grupo 690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691" name="Grupo 691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692" name="Rectángulo 692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3" name="Rectángulo 693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4" name="Elipse 694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5" name="Elipse 69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96" name="Imagen 69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97" name="Rectángulo 697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98" name="Rectángulo 698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99" name="Rectángulo 699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EF9AD9F" w14:textId="2104FC66" w:rsidR="00D76348" w:rsidRPr="00861EC6" w:rsidRDefault="00861EC6" w:rsidP="00861EC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0" name="Rectángulo 700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77B5EEE" w14:textId="18CF723B" w:rsidR="00D76348" w:rsidRPr="002E6C74" w:rsidRDefault="000F0AF5" w:rsidP="00D76348">
                              <w:pPr>
                                <w:pStyle w:val="Ttulo1"/>
                              </w:pPr>
                              <w:bookmarkStart w:id="37" w:name="_Toc195963521"/>
                              <w:bookmarkStart w:id="38" w:name="_Toc195963639"/>
                              <w:bookmarkStart w:id="39" w:name="_Toc227267773"/>
                              <w:r w:rsidRPr="002E6C74">
                                <w:t xml:space="preserve">TEMA </w:t>
                              </w:r>
                              <w:r>
                                <w:t xml:space="preserve">3 </w:t>
                              </w:r>
                              <w:r w:rsidRPr="002E6C74">
                                <w:t xml:space="preserve">: </w:t>
                              </w:r>
                              <w:r w:rsidR="003D2816" w:rsidRPr="003D2816">
                                <w:t>ADMINISTRACIÓN DE RECURSOS</w:t>
                              </w:r>
                              <w:bookmarkEnd w:id="37"/>
                              <w:bookmarkEnd w:id="38"/>
                              <w:bookmarkEnd w:id="39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2C2C7C" id="Grupo 686" o:spid="_x0000_s1139" style="position:absolute;left:0;text-align:left;margin-left:-73.8pt;margin-top:-116.25pt;width:613.6pt;height:234.3pt;z-index:251691519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">
                <v:group id="Grupo 688" o:spid="_x0000_s1140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1hl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">
                  <v:group id="Grupo 690" o:spid="_x0000_s1141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MK+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PnhTDgCMv0FAAD//wMAUEsBAi0AFAAGAAgAAAAhANvh9svuAAAAhQEAABMAAAAAAAAAAAAA&#10;AAAAAAAAAFtDb250ZW50X1R5cGVzXS54bWxQSwECLQAUAAYACAAAACEAWvQsW78AAAAVAQAACwAA&#10;AAAAAAAAAAAAAAAfAQAAX3JlbHMvLnJlbHNQSwECLQAUAAYACAAAACEAY2TCvsMAAADcAAAADwAA&#10;AAAAAAAAAAAAAAAHAgAAZHJzL2Rvd25yZXYueG1sUEsFBgAAAAADAAMAtwAAAPcCAAAAAA==&#10;">
                    <v:group id="Grupo 691" o:spid="_x0000_s1142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Gcl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TOD3TDgCcn0HAAD//wMAUEsBAi0AFAAGAAgAAAAhANvh9svuAAAAhQEAABMAAAAAAAAA&#10;AAAAAAAAAAAAAFtDb250ZW50X1R5cGVzXS54bWxQSwECLQAUAAYACAAAACEAWvQsW78AAAAVAQAA&#10;CwAAAAAAAAAAAAAAAAAfAQAAX3JlbHMvLnJlbHNQSwECLQAUAAYACAAAACEADChnJcYAAADcAAAA&#10;DwAAAAAAAAAAAAAAAAAHAgAAZHJzL2Rvd25yZXYueG1sUEsFBgAAAAADAAMAtwAAAPoCAAAAAA==&#10;">
                      <v:rect id="Rectángulo 692" o:spid="_x0000_s1143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" fillcolor="#ffc20b [2407]" stroked="f" strokeweight="1.25pt">
                        <v:stroke endcap="round"/>
                      </v:rect>
                      <v:rect id="Rectángulo 693" o:spid="_x0000_s1144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" fillcolor="#ffefc1 [1303]" stroked="f" strokeweight="1.25pt">
                        <v:stroke endcap="round"/>
                      </v:rect>
                      <v:oval id="Elipse 694" o:spid="_x0000_s1145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" fillcolor="#ffefc1 [1303]" stroked="f" strokeweight="1.25pt">
                        <v:stroke endcap="round"/>
                      </v:oval>
                      <v:oval id="Elipse 695" o:spid="_x0000_s1146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" fillcolor="#ffc20b [2407]" stroked="f" strokeweight="1.25pt">
                        <v:fill r:id="rId37" o:title="" color2="white [3212]" type="pattern"/>
                        <v:stroke endcap="round"/>
                      </v:oval>
                      <v:shape id="Imagen 696" o:spid="_x0000_s1147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">
                        <v:imagedata r:id="rId38" o:title=""/>
                        <v:path arrowok="t"/>
                      </v:shape>
                      <v:rect id="Rectángulo 697" o:spid="_x0000_s1148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" fillcolor="white [3212]" stroked="f" strokeweight="1.25pt">
                        <v:stroke endcap="round"/>
                      </v:rect>
                    </v:group>
                    <v:rect id="Rectángulo 698" o:spid="_x0000_s1149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" fillcolor="white [3212]" stroked="f" strokeweight="1.25pt">
                      <v:stroke endcap="round"/>
                    </v:rect>
                  </v:group>
                  <v:rect id="Rectángulo 699" o:spid="_x0000_s1150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" filled="f" stroked="f" strokeweight="1pt">
                    <v:textbox>
                      <w:txbxContent>
                        <w:p w14:paraId="7EF9AD9F" w14:textId="2104FC66" w:rsidR="00D76348" w:rsidRPr="00861EC6" w:rsidRDefault="00861EC6" w:rsidP="00861EC6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v:rect id="Rectángulo 700" o:spid="_x0000_s1151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" filled="f" stroked="f" strokeweight="1pt">
                  <v:textbox>
                    <w:txbxContent>
                      <w:p w14:paraId="077B5EEE" w14:textId="18CF723B" w:rsidR="00D76348" w:rsidRPr="002E6C74" w:rsidRDefault="000F0AF5" w:rsidP="00D76348">
                        <w:pPr>
                          <w:pStyle w:val="Ttulo1"/>
                        </w:pPr>
                        <w:bookmarkStart w:id="84" w:name="_Toc195963521"/>
                        <w:bookmarkStart w:id="85" w:name="_Toc195963639"/>
                        <w:bookmarkStart w:id="86" w:name="_Toc227267773"/>
                        <w:r w:rsidRPr="002E6C74">
                          <w:t xml:space="preserve">TEMA </w:t>
                        </w:r>
                        <w:r>
                          <w:t xml:space="preserve">3 </w:t>
                        </w:r>
                        <w:r w:rsidRPr="002E6C74">
                          <w:t xml:space="preserve">: </w:t>
                        </w:r>
                        <w:r w:rsidR="003D2816" w:rsidRPr="003D2816">
                          <w:t>ADMINISTRACIÓN DE RECURSOS</w:t>
                        </w:r>
                        <w:bookmarkEnd w:id="84"/>
                        <w:bookmarkEnd w:id="85"/>
                        <w:bookmarkEnd w:id="86"/>
                      </w:p>
                    </w:txbxContent>
                  </v:textbox>
                </v:rect>
              </v:group>
            </w:pict>
          </mc:Fallback>
        </mc:AlternateContent>
      </w:r>
    </w:p>
    <w:p w14:paraId="1F8CACF1" w14:textId="77777777" w:rsidR="003C1678" w:rsidRDefault="003C1678" w:rsidP="002B0E57">
      <w:pPr>
        <w:rPr>
          <w:lang w:val="es-ES"/>
        </w:rPr>
      </w:pPr>
    </w:p>
    <w:p w14:paraId="72D353FE" w14:textId="77777777" w:rsidR="00D76348" w:rsidRDefault="00D76348" w:rsidP="00D76348">
      <w:pPr>
        <w:rPr>
          <w:lang w:val="es-ES"/>
        </w:rPr>
      </w:pPr>
    </w:p>
    <w:p w14:paraId="304A2B30" w14:textId="77777777" w:rsidR="00D76348" w:rsidRDefault="00D76348" w:rsidP="00D76348">
      <w:pPr>
        <w:rPr>
          <w:lang w:val="es-ES"/>
        </w:rPr>
      </w:pPr>
    </w:p>
    <w:p w14:paraId="2867AA47" w14:textId="77777777" w:rsidR="00D76348" w:rsidRDefault="00D76348" w:rsidP="00D76348">
      <w:pPr>
        <w:rPr>
          <w:lang w:val="es-ES"/>
        </w:rPr>
      </w:pPr>
    </w:p>
    <w:p w14:paraId="2BFC3777" w14:textId="77777777" w:rsidR="00D76348" w:rsidRDefault="00D76348" w:rsidP="00D76348">
      <w:pPr>
        <w:rPr>
          <w:lang w:val="es-ES"/>
        </w:rPr>
      </w:pPr>
    </w:p>
    <w:p w14:paraId="355D8DD9" w14:textId="24D872F0" w:rsidR="007A4E1D" w:rsidRDefault="007A4E1D" w:rsidP="007A4E1D">
      <w:pPr>
        <w:rPr>
          <w:lang w:val="es-ES" w:eastAsia="es-BO"/>
        </w:rPr>
      </w:pPr>
    </w:p>
    <w:p w14:paraId="61179EB6" w14:textId="77777777" w:rsidR="007A4E1D" w:rsidRDefault="007A4E1D" w:rsidP="007A4E1D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60A39B6C" wp14:editId="7F8E6C4D">
                <wp:extent cx="4316872" cy="611505"/>
                <wp:effectExtent l="0" t="0" r="7620" b="0"/>
                <wp:docPr id="709" name="Grupo 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710" name="Imagen 710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11" name="Grupo 711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12" name="Grupo 71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13" name="Rectángulo 71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4" name="Rectángulo: una sola esquina redondeada 71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5" name="Diagrama de flujo: conector 71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6" name="Diagrama de flujo: conector 71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17" name="Rectángulo 71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3F6B05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40" w:name="_Toc195963522"/>
                                <w:bookmarkStart w:id="41" w:name="_Toc195963640"/>
                                <w:bookmarkStart w:id="42" w:name="_Toc227267774"/>
                                <w:r>
                                  <w:t>PRÁCTICA</w:t>
                                </w:r>
                                <w:bookmarkEnd w:id="40"/>
                                <w:bookmarkEnd w:id="41"/>
                                <w:bookmarkEnd w:id="42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18" name="Imagen 718"/>
                          <pic:cNvPicPr>
                            <a:picLocks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A39B6C" id="Grupo 709" o:spid="_x0000_s1152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">
                <v:shape id="Imagen 710" o:spid="_x0000_s1153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711" o:spid="_x0000_s1154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">
                  <v:group id="Grupo 712" o:spid="_x0000_s1155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PWV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3gEzzPhCMjFAwAA//8DAFBLAQItABQABgAIAAAAIQDb4fbL7gAAAIUBAAATAAAAAAAAAAAA&#10;AAAAAAAAAABbQ29udGVudF9UeXBlc10ueG1sUEsBAi0AFAAGAAgAAAAhAFr0LFu/AAAAFQEAAAsA&#10;AAAAAAAAAAAAAAAAHwEAAF9yZWxzLy5yZWxzUEsBAi0AFAAGAAgAAAAhAOfI9ZXEAAAA3AAAAA8A&#10;AAAAAAAAAAAAAAAABwIAAGRycy9kb3ducmV2LnhtbFBLBQYAAAAAAwADALcAAAD4AgAAAAA=&#10;">
                    <v:rect id="Rectángulo 713" o:spid="_x0000_s1156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" fillcolor="#ffefc1 [1303]" stroked="f" strokeweight="1.25pt">
                      <v:stroke endcap="round"/>
                    </v:rect>
                    <v:shape id="Rectángulo: una sola esquina redondeada 714" o:spid="_x0000_s1157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15" o:spid="_x0000_s1158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" fillcolor="#ffefc1 [1303]" stroked="f" strokeweight="1.25pt">
                      <v:stroke endcap="round"/>
                    </v:shape>
                    <v:shape id="Diagrama de flujo: conector 716" o:spid="_x0000_s1159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717" o:spid="_x0000_s1160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173F6B05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90" w:name="_Toc195963522"/>
                          <w:bookmarkStart w:id="91" w:name="_Toc195963640"/>
                          <w:bookmarkStart w:id="92" w:name="_Toc227267774"/>
                          <w:r>
                            <w:t>PRÁCTICA</w:t>
                          </w:r>
                          <w:bookmarkEnd w:id="90"/>
                          <w:bookmarkEnd w:id="91"/>
                          <w:bookmarkEnd w:id="92"/>
                        </w:p>
                      </w:txbxContent>
                    </v:textbox>
                  </v:rect>
                </v:group>
                <v:shape id="Imagen 718" o:spid="_x0000_s1161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">
                  <v:imagedata r:id="rId42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BB53FB2" w14:textId="791B094F" w:rsidR="00536200" w:rsidRDefault="00536200" w:rsidP="00D8692E">
      <w:pPr>
        <w:spacing w:line="360" w:lineRule="auto"/>
        <w:rPr>
          <w:b/>
          <w:bCs/>
          <w:lang w:eastAsia="es-BO"/>
        </w:rPr>
      </w:pPr>
    </w:p>
    <w:p w14:paraId="2969E2FC" w14:textId="77777777" w:rsidR="00536200" w:rsidRPr="003E29F0" w:rsidRDefault="00536200" w:rsidP="00992051">
      <w:pPr>
        <w:spacing w:line="360" w:lineRule="auto"/>
        <w:ind w:left="360"/>
        <w:rPr>
          <w:lang w:val="es-ES" w:eastAsia="es-BO"/>
        </w:rPr>
      </w:pPr>
    </w:p>
    <w:p w14:paraId="72EB0504" w14:textId="77777777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15DDBFA9" wp14:editId="770E6945">
                <wp:extent cx="4316873" cy="618329"/>
                <wp:effectExtent l="0" t="0" r="7620" b="0"/>
                <wp:docPr id="719" name="Grupo 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720" name="Imagen 720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21" name="Grupo 721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22" name="Grupo 72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23" name="Rectángulo 72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4" name="Rectángulo: una sola esquina redondeada 72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5" name="Diagrama de flujo: conector 72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6" name="Diagrama de flujo: conector 72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27" name="Rectángulo 72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F951D7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43" w:name="_Toc195963523"/>
                                <w:bookmarkStart w:id="44" w:name="_Toc195963641"/>
                                <w:bookmarkStart w:id="45" w:name="_Toc227267776"/>
                                <w:r w:rsidRPr="0093640B">
                                  <w:t>TEORÍA</w:t>
                                </w:r>
                                <w:bookmarkEnd w:id="43"/>
                                <w:bookmarkEnd w:id="44"/>
                                <w:bookmarkEnd w:id="45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28" name="Imagen 728"/>
                          <pic:cNvPicPr>
                            <a:picLocks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DDBFA9" id="Grupo 719" o:spid="_x0000_s1162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">
                <v:shape id="Imagen 720" o:spid="_x0000_s1163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721" o:spid="_x0000_s1164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qFf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1EMzzPhCMjFAwAA//8DAFBLAQItABQABgAIAAAAIQDb4fbL7gAAAIUBAAATAAAAAAAAAAAA&#10;AAAAAAAAAABbQ29udGVudF9UeXBlc10ueG1sUEsBAi0AFAAGAAgAAAAhAFr0LFu/AAAAFQEAAAsA&#10;AAAAAAAAAAAAAAAAHwEAAF9yZWxzLy5yZWxzUEsBAi0AFAAGAAgAAAAhANl2oV/EAAAA3AAAAA8A&#10;AAAAAAAAAAAAAAAABwIAAGRycy9kb3ducmV2LnhtbFBLBQYAAAAAAwADALcAAAD4AgAAAAA=&#10;">
                  <v:group id="Grupo 722" o:spid="_x0000_s1165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8o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">
                    <v:rect id="Rectángulo 723" o:spid="_x0000_s1166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" fillcolor="#ffefc1 [1303]" stroked="f" strokeweight="1.25pt">
                      <v:stroke endcap="round"/>
                    </v:rect>
                    <v:shape id="Rectángulo: una sola esquina redondeada 724" o:spid="_x0000_s1167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25" o:spid="_x0000_s1168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" fillcolor="#ffefc1 [1303]" stroked="f" strokeweight="1.25pt">
                      <v:stroke endcap="round"/>
                    </v:shape>
                    <v:shape id="Diagrama de flujo: conector 726" o:spid="_x0000_s1169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727" o:spid="_x0000_s1170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76F951D7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97" w:name="_Toc195963523"/>
                          <w:bookmarkStart w:id="98" w:name="_Toc195963641"/>
                          <w:bookmarkStart w:id="99" w:name="_Toc227267776"/>
                          <w:r w:rsidRPr="0093640B">
                            <w:t>TEORÍA</w:t>
                          </w:r>
                          <w:bookmarkEnd w:id="97"/>
                          <w:bookmarkEnd w:id="98"/>
                          <w:bookmarkEnd w:id="99"/>
                        </w:p>
                      </w:txbxContent>
                    </v:textbox>
                  </v:rect>
                </v:group>
                <v:shape id="Imagen 728" o:spid="_x0000_s1171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">
                  <v:imagedata r:id="rId44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291F66D6" w14:textId="701603FE" w:rsidR="001E6ABB" w:rsidRDefault="001E6ABB" w:rsidP="007A4E1D">
      <w:pPr>
        <w:rPr>
          <w:lang w:val="es-ES"/>
        </w:rPr>
      </w:pPr>
    </w:p>
    <w:p w14:paraId="3CE6DA37" w14:textId="77777777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7EE962B7" wp14:editId="5A7D00FD">
                <wp:extent cx="4316872" cy="625153"/>
                <wp:effectExtent l="0" t="0" r="7620" b="3810"/>
                <wp:docPr id="729" name="Grupo 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730" name="Imagen 730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31" name="Grupo 731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32" name="Grupo 73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33" name="Rectángulo 73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4" name="Rectángulo: una sola esquina redondeada 73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5" name="Diagrama de flujo: conector 73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6" name="Diagrama de flujo: conector 73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37" name="Rectángulo 73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C599B1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46" w:name="_Toc195963524"/>
                                <w:bookmarkStart w:id="47" w:name="_Toc195963642"/>
                                <w:bookmarkStart w:id="48" w:name="_Toc227267778"/>
                                <w:r>
                                  <w:t>VALORACIÓN</w:t>
                                </w:r>
                                <w:bookmarkEnd w:id="46"/>
                                <w:bookmarkEnd w:id="47"/>
                                <w:bookmarkEnd w:id="48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38" name="Imagen 738"/>
                          <pic:cNvPicPr>
                            <a:picLocks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E962B7" id="Grupo 729" o:spid="_x0000_s1172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">
                <v:shape id="Imagen 730" o:spid="_x0000_s1173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731" o:spid="_x0000_s1174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eC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sFrmsDtTDgCcnkFAAD//wMAUEsBAi0AFAAGAAgAAAAhANvh9svuAAAAhQEAABMAAAAAAAAA&#10;AAAAAAAAAAAAAFtDb250ZW50X1R5cGVzXS54bWxQSwECLQAUAAYACAAAACEAWvQsW78AAAAVAQAA&#10;CwAAAAAAAAAAAAAAAAAfAQAAX3JlbHMvLnJlbHNQSwECLQAUAAYACAAAACEAXK83gsYAAADcAAAA&#10;DwAAAAAAAAAAAAAAAAAHAgAAZHJzL2Rvd25yZXYueG1sUEsFBgAAAAADAAMAtwAAAPoCAAAAAA==&#10;">
                  <v:group id="Grupo 732" o:spid="_x0000_s1175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an1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eA1TeDvTDgCcv0LAAD//wMAUEsBAi0AFAAGAAgAAAAhANvh9svuAAAAhQEAABMAAAAAAAAA&#10;AAAAAAAAAAAAAFtDb250ZW50X1R5cGVzXS54bWxQSwECLQAUAAYACAAAACEAWvQsW78AAAAVAQAA&#10;CwAAAAAAAAAAAAAAAAAfAQAAX3JlbHMvLnJlbHNQSwECLQAUAAYACAAAACEArH2p9cYAAADcAAAA&#10;DwAAAAAAAAAAAAAAAAAHAgAAZHJzL2Rvd25yZXYueG1sUEsFBgAAAAADAAMAtwAAAPoCAAAAAA==&#10;">
                    <v:rect id="Rectángulo 733" o:spid="_x0000_s1176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" fillcolor="#ffefc1 [1303]" stroked="f" strokeweight="1.25pt">
                      <v:stroke endcap="round"/>
                    </v:rect>
                    <v:shape id="Rectángulo: una sola esquina redondeada 734" o:spid="_x0000_s1177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35" o:spid="_x0000_s1178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" fillcolor="#ffefc1 [1303]" stroked="f" strokeweight="1.25pt">
                      <v:stroke endcap="round"/>
                    </v:shape>
                    <v:shape id="Diagrama de flujo: conector 736" o:spid="_x0000_s1179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737" o:spid="_x0000_s1180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" filled="f" stroked="f" strokeweight="1.25pt">
                    <v:stroke endcap="round"/>
                    <v:textbox>
                      <w:txbxContent>
                        <w:p w14:paraId="55C599B1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04" w:name="_Toc195963524"/>
                          <w:bookmarkStart w:id="105" w:name="_Toc195963642"/>
                          <w:bookmarkStart w:id="106" w:name="_Toc227267778"/>
                          <w:r>
                            <w:t>VALORACIÓN</w:t>
                          </w:r>
                          <w:bookmarkEnd w:id="104"/>
                          <w:bookmarkEnd w:id="105"/>
                          <w:bookmarkEnd w:id="106"/>
                        </w:p>
                      </w:txbxContent>
                    </v:textbox>
                  </v:rect>
                </v:group>
                <v:shape id="Imagen 738" o:spid="_x0000_s1181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">
                  <v:imagedata r:id="rId46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77566745" w14:textId="77777777" w:rsidR="007A4E1D" w:rsidRDefault="007A4E1D" w:rsidP="007A4E1D">
      <w:pPr>
        <w:rPr>
          <w:lang w:val="es-ES"/>
        </w:rPr>
      </w:pPr>
    </w:p>
    <w:p w14:paraId="40719666" w14:textId="475B1567" w:rsidR="007A4E1D" w:rsidRDefault="007A4E1D" w:rsidP="001E6ABB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089BC327" wp14:editId="5A9A6F75">
                <wp:extent cx="4316730" cy="611505"/>
                <wp:effectExtent l="0" t="0" r="7620" b="0"/>
                <wp:docPr id="739" name="Grupo 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740" name="Imagen 740"/>
                          <pic:cNvPicPr>
                            <a:picLocks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1" name="Imagen 741"/>
                          <pic:cNvPicPr>
                            <a:picLocks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42" name="Grupo 742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43" name="Grupo 74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44" name="Rectángulo 74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6" name="Rectángulo: una sola esquina redondeada 746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7" name="Diagrama de flujo: conector 747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8" name="Diagrama de flujo: conector 748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49" name="Rectángulo 749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A60D6B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49" w:name="_Toc195963525"/>
                                <w:bookmarkStart w:id="50" w:name="_Toc195963643"/>
                                <w:bookmarkStart w:id="51" w:name="_Toc227267780"/>
                                <w:r>
                                  <w:t>PRODUCCIÓN</w:t>
                                </w:r>
                                <w:bookmarkEnd w:id="49"/>
                                <w:bookmarkEnd w:id="50"/>
                                <w:bookmarkEnd w:id="51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9BC327" id="Grupo 739" o:spid="_x0000_s1182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">
                <v:shape id="Imagen 740" o:spid="_x0000_s1183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">
                  <v:imagedata r:id="rId49" o:title="" croptop="4188f" cropbottom="5214f" cropleft="3907f" cropright="4101f"/>
                  <v:path arrowok="t"/>
                  <o:lock v:ext="edit" aspectratio="f"/>
                </v:shape>
                <v:shape id="Imagen 741" o:spid="_x0000_s1184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">
                  <v:imagedata r:id="rId50" o:title="" croptop="6860f" cropbottom="12416f" cropleft="6770f" cropright="10621f"/>
                  <v:path arrowok="t"/>
                  <o:lock v:ext="edit" aspectratio="f"/>
                </v:shape>
                <v:group id="Grupo 742" o:spid="_x0000_s1185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9qI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">
                  <v:group id="Grupo 743" o:spid="_x0000_s1186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38T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">
                    <v:rect id="Rectángulo 744" o:spid="_x0000_s1187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" fillcolor="#ffefc1 [1303]" stroked="f" strokeweight="1.25pt">
                      <v:stroke endcap="round"/>
                    </v:rect>
                    <v:shape id="Rectángulo: una sola esquina redondeada 746" o:spid="_x0000_s1188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47" o:spid="_x0000_s1189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" fillcolor="#ffefc1 [1303]" stroked="f" strokeweight="1.25pt">
                      <v:stroke endcap="round"/>
                    </v:shape>
                    <v:shape id="Diagrama de flujo: conector 748" o:spid="_x0000_s1190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749" o:spid="_x0000_s1191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18A60D6B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11" w:name="_Toc195963525"/>
                          <w:bookmarkStart w:id="112" w:name="_Toc195963643"/>
                          <w:bookmarkStart w:id="113" w:name="_Toc227267780"/>
                          <w:r>
                            <w:t>PRODUCCIÓN</w:t>
                          </w:r>
                          <w:bookmarkEnd w:id="111"/>
                          <w:bookmarkEnd w:id="112"/>
                          <w:bookmarkEnd w:id="113"/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749425FF" w14:textId="77777777" w:rsidR="00992051" w:rsidRDefault="00992051" w:rsidP="00D76348">
      <w:pPr>
        <w:rPr>
          <w:lang w:val="es-ES"/>
        </w:rPr>
        <w:sectPr w:rsidR="00992051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72829EEB" w14:textId="77777777" w:rsidR="00D76348" w:rsidRDefault="004F3A98" w:rsidP="00D76348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93567" behindDoc="0" locked="0" layoutInCell="1" allowOverlap="1" wp14:anchorId="2D71F584" wp14:editId="2803B495">
                <wp:simplePos x="0" y="0"/>
                <wp:positionH relativeFrom="column">
                  <wp:posOffset>-953770</wp:posOffset>
                </wp:positionH>
                <wp:positionV relativeFrom="paragraph">
                  <wp:posOffset>-1482111</wp:posOffset>
                </wp:positionV>
                <wp:extent cx="7792720" cy="2975638"/>
                <wp:effectExtent l="0" t="0" r="0" b="0"/>
                <wp:wrapNone/>
                <wp:docPr id="218" name="Grupo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219" name="Grupo 219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220" name="Grupo 220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221" name="Grupo 221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222" name="Rectángulo 222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Rectángulo 223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Elipse 224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Elipse 22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6" name="Imagen 2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27" name="Rectángulo 227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28" name="Rectángulo 228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29" name="Rectángulo 229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E3F4E78" w14:textId="262BE4EA" w:rsidR="00D76348" w:rsidRPr="00861EC6" w:rsidRDefault="00861EC6" w:rsidP="00861EC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FFC20B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0" name="Rectángulo 230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408B7BA" w14:textId="2F15576F" w:rsidR="00D76348" w:rsidRPr="002E6C74" w:rsidRDefault="000F0AF5" w:rsidP="00D76348">
                              <w:pPr>
                                <w:pStyle w:val="Ttulo1"/>
                              </w:pPr>
                              <w:bookmarkStart w:id="52" w:name="_Toc195963526"/>
                              <w:bookmarkStart w:id="53" w:name="_Toc195963644"/>
                              <w:bookmarkStart w:id="54" w:name="_Toc227267782"/>
                              <w:r w:rsidRPr="002E6C74">
                                <w:t xml:space="preserve">TEMA </w:t>
                              </w:r>
                              <w:r>
                                <w:t xml:space="preserve"> 4 </w:t>
                              </w:r>
                              <w:r w:rsidRPr="002E6C74">
                                <w:t xml:space="preserve">: </w:t>
                              </w:r>
                              <w:r w:rsidR="003D2816" w:rsidRPr="003D2816">
                                <w:t>ADMINISTRACIÓN PLATAFORMA WINDOWS</w:t>
                              </w:r>
                              <w:bookmarkEnd w:id="52"/>
                              <w:bookmarkEnd w:id="53"/>
                              <w:bookmarkEnd w:id="54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71F584" id="Grupo 218" o:spid="_x0000_s1192" style="position:absolute;left:0;text-align:left;margin-left:-75.1pt;margin-top:-116.7pt;width:613.6pt;height:234.3pt;z-index:251693567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">
                <v:group id="Grupo 219" o:spid="_x0000_s1193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<v:group id="Grupo 220" o:spid="_x0000_s1194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<v:group id="Grupo 221" o:spid="_x0000_s1195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<v:rect id="Rectángulo 222" o:spid="_x0000_s1196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" fillcolor="#ffc20b [2407]" stroked="f" strokeweight="1.25pt">
                        <v:stroke endcap="round"/>
                      </v:rect>
                      <v:rect id="Rectángulo 223" o:spid="_x0000_s1197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" fillcolor="#ffefc1 [1303]" stroked="f" strokeweight="1.25pt">
                        <v:stroke endcap="round"/>
                      </v:rect>
                      <v:oval id="Elipse 224" o:spid="_x0000_s1198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" fillcolor="#ffefc1 [1303]" stroked="f" strokeweight="1.25pt">
                        <v:stroke endcap="round"/>
                      </v:oval>
                      <v:oval id="Elipse 225" o:spid="_x0000_s1199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" fillcolor="#ffc20b [2407]" stroked="f" strokeweight="1.25pt">
                        <v:fill r:id="rId37" o:title="" color2="white [3212]" type="pattern"/>
                        <v:stroke endcap="round"/>
                      </v:oval>
                      <v:shape id="Imagen 226" o:spid="_x0000_s1200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">
                        <v:imagedata r:id="rId38" o:title=""/>
                        <v:path arrowok="t"/>
                      </v:shape>
                      <v:rect id="Rectángulo 227" o:spid="_x0000_s1201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" fillcolor="white [3212]" stroked="f" strokeweight="1.25pt">
                        <v:stroke endcap="round"/>
                      </v:rect>
                    </v:group>
                    <v:rect id="Rectángulo 228" o:spid="_x0000_s1202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" fillcolor="white [3212]" stroked="f" strokeweight="1.25pt">
                      <v:stroke endcap="round"/>
                    </v:rect>
                  </v:group>
                  <v:rect id="Rectángulo 229" o:spid="_x0000_s1203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" filled="f" stroked="f" strokeweight="1pt">
                    <v:textbox>
                      <w:txbxContent>
                        <w:p w14:paraId="0E3F4E78" w14:textId="262BE4EA" w:rsidR="00D76348" w:rsidRPr="00861EC6" w:rsidRDefault="00861EC6" w:rsidP="00861EC6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FFC20B" w:themeColor="accent4" w:themeShade="BF"/>
                              <w:spacing w:val="-13"/>
                              <w:sz w:val="72"/>
                              <w:szCs w:val="56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rect id="Rectángulo 230" o:spid="_x0000_s1204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" filled="f" stroked="f" strokeweight="1pt">
                  <v:textbox>
                    <w:txbxContent>
                      <w:p w14:paraId="2408B7BA" w14:textId="2F15576F" w:rsidR="00D76348" w:rsidRPr="002E6C74" w:rsidRDefault="000F0AF5" w:rsidP="00D76348">
                        <w:pPr>
                          <w:pStyle w:val="Ttulo1"/>
                        </w:pPr>
                        <w:bookmarkStart w:id="118" w:name="_Toc195963526"/>
                        <w:bookmarkStart w:id="119" w:name="_Toc195963644"/>
                        <w:bookmarkStart w:id="120" w:name="_Toc227267782"/>
                        <w:r w:rsidRPr="002E6C74">
                          <w:t xml:space="preserve">TEMA </w:t>
                        </w:r>
                        <w:r>
                          <w:t xml:space="preserve"> 4 </w:t>
                        </w:r>
                        <w:r w:rsidRPr="002E6C74">
                          <w:t xml:space="preserve">: </w:t>
                        </w:r>
                        <w:r w:rsidR="003D2816" w:rsidRPr="003D2816">
                          <w:t>ADMINISTRACIÓN PLATAFORMA WINDOWS</w:t>
                        </w:r>
                        <w:bookmarkEnd w:id="118"/>
                        <w:bookmarkEnd w:id="119"/>
                        <w:bookmarkEnd w:id="120"/>
                      </w:p>
                    </w:txbxContent>
                  </v:textbox>
                </v:rect>
              </v:group>
            </w:pict>
          </mc:Fallback>
        </mc:AlternateContent>
      </w:r>
    </w:p>
    <w:p w14:paraId="1817A42B" w14:textId="77777777" w:rsidR="00D76348" w:rsidRDefault="00D76348" w:rsidP="00D76348">
      <w:pPr>
        <w:rPr>
          <w:lang w:val="es-ES"/>
        </w:rPr>
      </w:pPr>
    </w:p>
    <w:p w14:paraId="5E01D6C4" w14:textId="77777777" w:rsidR="00D76348" w:rsidRDefault="00D76348" w:rsidP="00D76348">
      <w:pPr>
        <w:rPr>
          <w:lang w:val="es-ES"/>
        </w:rPr>
      </w:pPr>
    </w:p>
    <w:p w14:paraId="0799128B" w14:textId="77777777" w:rsidR="00D76348" w:rsidRDefault="00D76348" w:rsidP="00D76348">
      <w:pPr>
        <w:rPr>
          <w:lang w:val="es-ES"/>
        </w:rPr>
      </w:pPr>
    </w:p>
    <w:p w14:paraId="16692335" w14:textId="77777777" w:rsidR="00D76348" w:rsidRDefault="00D76348" w:rsidP="00D76348">
      <w:pPr>
        <w:rPr>
          <w:lang w:val="es-ES"/>
        </w:rPr>
      </w:pPr>
    </w:p>
    <w:p w14:paraId="1E69DB6D" w14:textId="4AC9928E" w:rsidR="00992051" w:rsidRDefault="00992051" w:rsidP="007A4E1D">
      <w:pPr>
        <w:rPr>
          <w:lang w:val="es-ES" w:eastAsia="es-BO"/>
        </w:rPr>
      </w:pPr>
    </w:p>
    <w:p w14:paraId="1A6D714D" w14:textId="77777777" w:rsidR="00992051" w:rsidRDefault="00992051" w:rsidP="007A4E1D">
      <w:pPr>
        <w:rPr>
          <w:lang w:val="es-ES" w:eastAsia="es-BO"/>
        </w:rPr>
      </w:pPr>
    </w:p>
    <w:p w14:paraId="5738734D" w14:textId="77777777" w:rsidR="007A4E1D" w:rsidRDefault="007A4E1D" w:rsidP="007A4E1D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6810CAEF" wp14:editId="67461C19">
                <wp:extent cx="4316872" cy="611505"/>
                <wp:effectExtent l="0" t="0" r="7620" b="0"/>
                <wp:docPr id="750" name="Grupo 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751" name="Imagen 751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52" name="Grupo 752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53" name="Grupo 75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54" name="Rectángulo 75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5" name="Rectángulo: una sola esquina redondeada 75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6" name="Diagrama de flujo: conector 75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7" name="Diagrama de flujo: conector 75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58" name="Rectángulo 75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CA281F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55" w:name="_Toc195963527"/>
                                <w:bookmarkStart w:id="56" w:name="_Toc195963645"/>
                                <w:bookmarkStart w:id="57" w:name="_Toc227267783"/>
                                <w:r>
                                  <w:t>PRÁCTICA</w:t>
                                </w:r>
                                <w:bookmarkEnd w:id="55"/>
                                <w:bookmarkEnd w:id="56"/>
                                <w:bookmarkEnd w:id="57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59" name="Imagen 759"/>
                          <pic:cNvPicPr>
                            <a:picLocks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10CAEF" id="Grupo 750" o:spid="_x0000_s1205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">
                <v:shape id="Imagen 751" o:spid="_x0000_s1206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752" o:spid="_x0000_s1207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kxV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">
                  <v:group id="Grupo 753" o:spid="_x0000_s1208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unO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3hJl/B7JhwBuf4BAAD//wMAUEsBAi0AFAAGAAgAAAAhANvh9svuAAAAhQEAABMAAAAAAAAA&#10;AAAAAAAAAAAAAFtDb250ZW50X1R5cGVzXS54bWxQSwECLQAUAAYACAAAACEAWvQsW78AAAAVAQAA&#10;CwAAAAAAAAAAAAAAAAAfAQAAX3JlbHMvLnJlbHNQSwECLQAUAAYACAAAACEAHu7pzsYAAADcAAAA&#10;DwAAAAAAAAAAAAAAAAAHAgAAZHJzL2Rvd25yZXYueG1sUEsFBgAAAAADAAMAtwAAAPoCAAAAAA==&#10;">
                    <v:rect id="Rectángulo 754" o:spid="_x0000_s1209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" fillcolor="#ffefc1 [1303]" stroked="f" strokeweight="1.25pt">
                      <v:stroke endcap="round"/>
                    </v:rect>
                    <v:shape id="Rectángulo: una sola esquina redondeada 755" o:spid="_x0000_s1210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56" o:spid="_x0000_s1211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" fillcolor="#ffefc1 [1303]" stroked="f" strokeweight="1.25pt">
                      <v:stroke endcap="round"/>
                    </v:shape>
                    <v:shape id="Diagrama de flujo: conector 757" o:spid="_x0000_s1212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758" o:spid="_x0000_s1213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57CA281F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24" w:name="_Toc195963527"/>
                          <w:bookmarkStart w:id="125" w:name="_Toc195963645"/>
                          <w:bookmarkStart w:id="126" w:name="_Toc227267783"/>
                          <w:r>
                            <w:t>PRÁCTICA</w:t>
                          </w:r>
                          <w:bookmarkEnd w:id="124"/>
                          <w:bookmarkEnd w:id="125"/>
                          <w:bookmarkEnd w:id="126"/>
                        </w:p>
                      </w:txbxContent>
                    </v:textbox>
                  </v:rect>
                </v:group>
                <v:shape id="Imagen 759" o:spid="_x0000_s1214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">
                  <v:imagedata r:id="rId42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7DCEE01" w14:textId="77777777" w:rsidR="00536200" w:rsidRPr="003E29F0" w:rsidRDefault="00536200" w:rsidP="00992051">
      <w:pPr>
        <w:spacing w:line="360" w:lineRule="auto"/>
        <w:ind w:left="360"/>
        <w:rPr>
          <w:lang w:val="es-ES" w:eastAsia="es-BO"/>
        </w:rPr>
      </w:pPr>
    </w:p>
    <w:p w14:paraId="2823AA82" w14:textId="0A17B965" w:rsidR="001E6ABB" w:rsidRPr="00D8692E" w:rsidRDefault="007A4E1D" w:rsidP="00D8692E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07B0CCCB" wp14:editId="24AD35D4">
                <wp:extent cx="4316873" cy="618329"/>
                <wp:effectExtent l="0" t="0" r="7620" b="0"/>
                <wp:docPr id="760" name="Grupo 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761" name="Imagen 761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62" name="Grupo 762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63" name="Grupo 76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64" name="Rectángulo 76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5" name="Rectángulo: una sola esquina redondeada 76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6" name="Diagrama de flujo: conector 76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7" name="Diagrama de flujo: conector 76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68" name="Rectángulo 76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7200A9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58" w:name="_Toc195963528"/>
                                <w:bookmarkStart w:id="59" w:name="_Toc195963646"/>
                                <w:bookmarkStart w:id="60" w:name="_Toc227267785"/>
                                <w:r w:rsidRPr="0093640B">
                                  <w:t>TEORÍA</w:t>
                                </w:r>
                                <w:bookmarkEnd w:id="58"/>
                                <w:bookmarkEnd w:id="59"/>
                                <w:bookmarkEnd w:id="6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69" name="Imagen 769"/>
                          <pic:cNvPicPr>
                            <a:picLocks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B0CCCB" id="Grupo 760" o:spid="_x0000_s1215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">
                <v:shape id="Imagen 761" o:spid="_x0000_s1216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762" o:spid="_x0000_s1217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obo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3hNF/B7JhwBuf4BAAD//wMAUEsBAi0AFAAGAAgAAAAhANvh9svuAAAAhQEAABMAAAAAAAAA&#10;AAAAAAAAAAAAAFtDb250ZW50X1R5cGVzXS54bWxQSwECLQAUAAYACAAAACEAWvQsW78AAAAVAQAA&#10;CwAAAAAAAAAAAAAAAAAfAQAAX3JlbHMvLnJlbHNQSwECLQAUAAYACAAAACEAv86G6MYAAADcAAAA&#10;DwAAAAAAAAAAAAAAAAAHAgAAZHJzL2Rvd25yZXYueG1sUEsFBgAAAAADAAMAtwAAAPoCAAAAAA==&#10;">
                  <v:group id="Grupo 763" o:spid="_x0000_s1218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Nz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">
                    <v:rect id="Rectángulo 764" o:spid="_x0000_s1219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" fillcolor="#ffefc1 [1303]" stroked="f" strokeweight="1.25pt">
                      <v:stroke endcap="round"/>
                    </v:rect>
                    <v:shape id="Rectángulo: una sola esquina redondeada 765" o:spid="_x0000_s1220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66" o:spid="_x0000_s1221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" fillcolor="#ffefc1 [1303]" stroked="f" strokeweight="1.25pt">
                      <v:stroke endcap="round"/>
                    </v:shape>
                    <v:shape id="Diagrama de flujo: conector 767" o:spid="_x0000_s1222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768" o:spid="_x0000_s1223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017200A9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31" w:name="_Toc195963528"/>
                          <w:bookmarkStart w:id="132" w:name="_Toc195963646"/>
                          <w:bookmarkStart w:id="133" w:name="_Toc227267785"/>
                          <w:r w:rsidRPr="0093640B">
                            <w:t>TEORÍA</w:t>
                          </w:r>
                          <w:bookmarkEnd w:id="131"/>
                          <w:bookmarkEnd w:id="132"/>
                          <w:bookmarkEnd w:id="133"/>
                        </w:p>
                      </w:txbxContent>
                    </v:textbox>
                  </v:rect>
                </v:group>
                <v:shape id="Imagen 769" o:spid="_x0000_s1224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">
                  <v:imagedata r:id="rId44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6BAD755F" w14:textId="77777777" w:rsidR="001E6ABB" w:rsidRPr="00F54916" w:rsidRDefault="001E6ABB" w:rsidP="00F54916">
      <w:pPr>
        <w:spacing w:before="100" w:beforeAutospacing="1" w:after="100" w:afterAutospacing="1" w:line="360" w:lineRule="auto"/>
        <w:rPr>
          <w:rFonts w:eastAsia="Times New Roman" w:cs="Arial"/>
          <w:lang w:eastAsia="es-BO"/>
        </w:rPr>
      </w:pPr>
    </w:p>
    <w:p w14:paraId="57B1CB97" w14:textId="77777777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23F6D4B1" wp14:editId="4F4A5980">
                <wp:extent cx="4316872" cy="625153"/>
                <wp:effectExtent l="0" t="0" r="7620" b="3810"/>
                <wp:docPr id="770" name="Grupo 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771" name="Imagen 771"/>
                          <pic:cNvPicPr>
                            <a:picLocks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72" name="Grupo 772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73" name="Grupo 77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74" name="Rectángulo 77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5" name="Rectángulo: una sola esquina redondeada 77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6" name="Diagrama de flujo: conector 77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7" name="Diagrama de flujo: conector 77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78" name="Rectángulo 77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900D3E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61" w:name="_Toc195963529"/>
                                <w:bookmarkStart w:id="62" w:name="_Toc195963647"/>
                                <w:bookmarkStart w:id="63" w:name="_Toc227267787"/>
                                <w:r>
                                  <w:t>VALORACIÓN</w:t>
                                </w:r>
                                <w:bookmarkEnd w:id="61"/>
                                <w:bookmarkEnd w:id="62"/>
                                <w:bookmarkEnd w:id="63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79" name="Imagen 779"/>
                          <pic:cNvPicPr>
                            <a:picLocks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F6D4B1" id="Grupo 770" o:spid="_x0000_s1225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">
                <v:shape id="Imagen 771" o:spid="_x0000_s1226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">
                  <v:imagedata r:id="rId41" o:title="" croptop="6860f" cropbottom="12416f" cropleft="6770f" cropright="10621f"/>
                  <v:path arrowok="t"/>
                  <o:lock v:ext="edit" aspectratio="f"/>
                </v:shape>
                <v:group id="Grupo 772" o:spid="_x0000_s1227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xA1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">
                  <v:group id="Grupo 773" o:spid="_x0000_s1228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Wu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VVu1rsYAAADcAAAA&#10;DwAAAAAAAAAAAAAAAAAHAgAAZHJzL2Rvd25yZXYueG1sUEsFBgAAAAADAAMAtwAAAPoCAAAAAA==&#10;">
                    <v:rect id="Rectángulo 774" o:spid="_x0000_s1229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" fillcolor="#ffefc1 [1303]" stroked="f" strokeweight="1.25pt">
                      <v:stroke endcap="round"/>
                    </v:rect>
                    <v:shape id="Rectángulo: una sola esquina redondeada 775" o:spid="_x0000_s1230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76" o:spid="_x0000_s1231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" fillcolor="#ffefc1 [1303]" stroked="f" strokeweight="1.25pt">
                      <v:stroke endcap="round"/>
                    </v:shape>
                    <v:shape id="Diagrama de flujo: conector 777" o:spid="_x0000_s1232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778" o:spid="_x0000_s1233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0D900D3E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38" w:name="_Toc195963529"/>
                          <w:bookmarkStart w:id="139" w:name="_Toc195963647"/>
                          <w:bookmarkStart w:id="140" w:name="_Toc227267787"/>
                          <w:r>
                            <w:t>VALORACIÓN</w:t>
                          </w:r>
                          <w:bookmarkEnd w:id="138"/>
                          <w:bookmarkEnd w:id="139"/>
                          <w:bookmarkEnd w:id="140"/>
                        </w:p>
                      </w:txbxContent>
                    </v:textbox>
                  </v:rect>
                </v:group>
                <v:shape id="Imagen 779" o:spid="_x0000_s1234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">
                  <v:imagedata r:id="rId46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094EF79A" w14:textId="2184FE7C" w:rsidR="001E6ABB" w:rsidRPr="001E6ABB" w:rsidRDefault="001E6ABB" w:rsidP="001E6ABB">
      <w:pPr>
        <w:spacing w:line="360" w:lineRule="auto"/>
      </w:pPr>
    </w:p>
    <w:p w14:paraId="501C56A0" w14:textId="77777777" w:rsidR="007A4E1D" w:rsidRDefault="007A4E1D" w:rsidP="007A4E1D">
      <w:pPr>
        <w:rPr>
          <w:lang w:val="es-ES"/>
        </w:rPr>
      </w:pPr>
    </w:p>
    <w:p w14:paraId="6A34175B" w14:textId="7457AB94" w:rsidR="007A4E1D" w:rsidRDefault="007A4E1D" w:rsidP="007A4E1D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72585D1D" wp14:editId="42F904AA">
                <wp:extent cx="4316730" cy="611505"/>
                <wp:effectExtent l="0" t="0" r="7620" b="0"/>
                <wp:docPr id="780" name="Grupo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781" name="Imagen 781"/>
                          <pic:cNvPicPr>
                            <a:picLocks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82" name="Imagen 782"/>
                          <pic:cNvPicPr>
                            <a:picLocks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83" name="Grupo 783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84" name="Grupo 784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85" name="Rectángulo 785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6" name="Rectángulo: una sola esquina redondeada 786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7" name="Diagrama de flujo: conector 787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8" name="Diagrama de flujo: conector 788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89" name="Rectángulo 789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58BFB1" w14:textId="77777777" w:rsidR="007A4E1D" w:rsidRPr="0093640B" w:rsidRDefault="007A4E1D" w:rsidP="007A4E1D">
                                <w:pPr>
                                  <w:pStyle w:val="Ttulo2"/>
                                </w:pPr>
                                <w:bookmarkStart w:id="64" w:name="_Toc195963530"/>
                                <w:bookmarkStart w:id="65" w:name="_Toc195963648"/>
                                <w:bookmarkStart w:id="66" w:name="_Toc227267789"/>
                                <w:r>
                                  <w:t>PRODUCCIÓN</w:t>
                                </w:r>
                                <w:bookmarkEnd w:id="64"/>
                                <w:bookmarkEnd w:id="65"/>
                                <w:bookmarkEnd w:id="66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585D1D" id="Grupo 780" o:spid="_x0000_s1235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">
                <v:shape id="Imagen 781" o:spid="_x0000_s1236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">
                  <v:imagedata r:id="rId49" o:title="" croptop="4188f" cropbottom="5214f" cropleft="3907f" cropright="4101f"/>
                  <v:path arrowok="t"/>
                  <o:lock v:ext="edit" aspectratio="f"/>
                </v:shape>
                <v:shape id="Imagen 782" o:spid="_x0000_s1237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">
                  <v:imagedata r:id="rId50" o:title="" croptop="6860f" cropbottom="12416f" cropleft="6770f" cropright="10621f"/>
                  <v:path arrowok="t"/>
                  <o:lock v:ext="edit" aspectratio="f"/>
                </v:shape>
                <v:group id="Grupo 783" o:spid="_x0000_s1238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WJ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3hdr+DvTDgCMv0FAAD//wMAUEsBAi0AFAAGAAgAAAAhANvh9svuAAAAhQEAABMAAAAAAAAA&#10;AAAAAAAAAAAAAFtDb250ZW50X1R5cGVzXS54bWxQSwECLQAUAAYACAAAACEAWvQsW78AAAAVAQAA&#10;CwAAAAAAAAAAAAAAAAAfAQAAX3JlbHMvLnJlbHNQSwECLQAUAAYACAAAACEAYI7FicYAAADcAAAA&#10;DwAAAAAAAAAAAAAAAAAHAgAAZHJzL2Rvd25yZXYueG1sUEsFBgAAAAADAAMAtwAAAPoCAAAAAA==&#10;">
                  <v:group id="Grupo 784" o:spid="_x0000_s1239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39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1gmc/g7E46AXP8CAAD//wMAUEsBAi0AFAAGAAgAAAAhANvh9svuAAAAhQEAABMAAAAAAAAA&#10;AAAAAAAAAAAAAFtDb250ZW50X1R5cGVzXS54bWxQSwECLQAUAAYACAAAACEAWvQsW78AAAAVAQAA&#10;CwAAAAAAAAAAAAAAAAAfAQAAX3JlbHMvLnJlbHNQSwECLQAUAAYACAAAACEA72dd/cYAAADcAAAA&#10;DwAAAAAAAAAAAAAAAAAHAgAAZHJzL2Rvd25yZXYueG1sUEsFBgAAAAADAAMAtwAAAPoCAAAAAA==&#10;">
                    <v:rect id="Rectángulo 785" o:spid="_x0000_s1240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" fillcolor="#ffefc1 [1303]" stroked="f" strokeweight="1.25pt">
                      <v:stroke endcap="round"/>
                    </v:rect>
                    <v:shape id="Rectángulo: una sola esquina redondeada 786" o:spid="_x0000_s1241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" path="m,l2307245,v79960,,144780,64820,144780,144780l2452025,289560,,289560,,xe" fillcolor="#ffc20b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787" o:spid="_x0000_s1242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" fillcolor="#ffefc1 [1303]" stroked="f" strokeweight="1.25pt">
                      <v:stroke endcap="round"/>
                    </v:shape>
                    <v:shape id="Diagrama de flujo: conector 788" o:spid="_x0000_s1243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" fillcolor="#ffefc1 [1303]" stroked="f" strokeweight="1.25pt">
                      <v:fill color2="#ffc20b [2407]" rotate="t" focusposition=".5,.5" focussize="" colors="0 #fff0c1;24248f #e6ab00;1 #fc0" focus="100%" type="gradientRadial"/>
                      <v:stroke endcap="round"/>
                    </v:shape>
                  </v:group>
                  <v:rect id="Rectángulo 789" o:spid="_x0000_s1244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6A58BFB1" w14:textId="77777777" w:rsidR="007A4E1D" w:rsidRPr="0093640B" w:rsidRDefault="007A4E1D" w:rsidP="007A4E1D">
                          <w:pPr>
                            <w:pStyle w:val="Ttulo2"/>
                          </w:pPr>
                          <w:bookmarkStart w:id="145" w:name="_Toc195963530"/>
                          <w:bookmarkStart w:id="146" w:name="_Toc195963648"/>
                          <w:bookmarkStart w:id="147" w:name="_Toc227267789"/>
                          <w:r>
                            <w:t>PRODUCCIÓN</w:t>
                          </w:r>
                          <w:bookmarkEnd w:id="145"/>
                          <w:bookmarkEnd w:id="146"/>
                          <w:bookmarkEnd w:id="147"/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625E4001" w14:textId="09101EF1" w:rsidR="00D8692E" w:rsidRDefault="00D8692E" w:rsidP="007A4E1D">
      <w:pPr>
        <w:rPr>
          <w:lang w:val="es-ES"/>
        </w:rPr>
      </w:pPr>
    </w:p>
    <w:p w14:paraId="4A7FABB6" w14:textId="4E0D96C8" w:rsidR="00D8692E" w:rsidRDefault="00D8692E" w:rsidP="007A4E1D">
      <w:pPr>
        <w:rPr>
          <w:lang w:val="es-ES"/>
        </w:rPr>
      </w:pPr>
    </w:p>
    <w:p w14:paraId="7A5E4806" w14:textId="6D44865A" w:rsidR="00D8692E" w:rsidRDefault="00D8692E" w:rsidP="007A4E1D">
      <w:pPr>
        <w:rPr>
          <w:lang w:val="es-ES"/>
        </w:rPr>
      </w:pPr>
    </w:p>
    <w:p w14:paraId="78E31A8F" w14:textId="77777777" w:rsidR="00D8692E" w:rsidRDefault="00D8692E" w:rsidP="007A4E1D">
      <w:pPr>
        <w:rPr>
          <w:lang w:val="es-ES"/>
        </w:rPr>
      </w:pPr>
    </w:p>
    <w:p w14:paraId="56E9CCFC" w14:textId="77777777" w:rsidR="007722CC" w:rsidRDefault="007722CC" w:rsidP="003F4BC4">
      <w:pPr>
        <w:tabs>
          <w:tab w:val="left" w:pos="5151"/>
        </w:tabs>
        <w:rPr>
          <w:lang w:val="es-ES"/>
        </w:rPr>
        <w:sectPr w:rsidR="007722CC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70445236" w14:textId="5ADF8106" w:rsidR="007722CC" w:rsidRDefault="007722CC" w:rsidP="007722CC">
      <w:pPr>
        <w:pStyle w:val="Ttulo1"/>
      </w:pPr>
      <w:bookmarkStart w:id="67" w:name="_Toc195963531"/>
      <w:bookmarkStart w:id="68" w:name="_Toc195963649"/>
      <w:bookmarkStart w:id="69" w:name="_Toc227267791"/>
      <w:r>
        <w:lastRenderedPageBreak/>
        <w:t>BIBLIOGRAFIA</w:t>
      </w:r>
      <w:bookmarkEnd w:id="67"/>
      <w:bookmarkEnd w:id="68"/>
      <w:bookmarkEnd w:id="69"/>
    </w:p>
    <w:p w14:paraId="009AABB6" w14:textId="7B8BA236" w:rsidR="007722CC" w:rsidRDefault="007722CC" w:rsidP="007722CC">
      <w:pPr>
        <w:rPr>
          <w:lang w:val="es-ES"/>
        </w:rPr>
      </w:pPr>
    </w:p>
    <w:p w14:paraId="25D2B674" w14:textId="77777777" w:rsidR="007722CC" w:rsidRDefault="007722CC" w:rsidP="007722CC">
      <w:pPr>
        <w:rPr>
          <w:lang w:val="es-ES"/>
        </w:rPr>
      </w:pPr>
    </w:p>
    <w:p w14:paraId="7E34CA0F" w14:textId="77777777" w:rsidR="007722CC" w:rsidRDefault="007722CC" w:rsidP="007722CC">
      <w:pPr>
        <w:rPr>
          <w:lang w:val="es-ES"/>
        </w:rPr>
      </w:pPr>
    </w:p>
    <w:p w14:paraId="7A730BD7" w14:textId="77777777" w:rsidR="007722CC" w:rsidRDefault="007722CC" w:rsidP="007722CC">
      <w:pPr>
        <w:rPr>
          <w:lang w:val="es-ES"/>
        </w:rPr>
      </w:pPr>
    </w:p>
    <w:p w14:paraId="7A8D74C1" w14:textId="77777777" w:rsidR="007722CC" w:rsidRPr="007722CC" w:rsidRDefault="007722CC" w:rsidP="007722CC">
      <w:pPr>
        <w:rPr>
          <w:lang w:val="es-ES"/>
        </w:rPr>
      </w:pPr>
    </w:p>
    <w:sectPr w:rsidR="007722CC" w:rsidRPr="007722CC" w:rsidSect="003F4BC4">
      <w:pgSz w:w="12240" w:h="15840" w:code="1"/>
      <w:pgMar w:top="1247" w:right="1474" w:bottom="1247" w:left="1474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5E2749" w14:textId="77777777" w:rsidR="002E6757" w:rsidRDefault="002E6757" w:rsidP="003C1678">
      <w:pPr>
        <w:spacing w:after="0" w:line="240" w:lineRule="auto"/>
      </w:pPr>
      <w:r>
        <w:separator/>
      </w:r>
    </w:p>
  </w:endnote>
  <w:endnote w:type="continuationSeparator" w:id="0">
    <w:p w14:paraId="59B5BE2E" w14:textId="77777777" w:rsidR="002E6757" w:rsidRDefault="002E6757" w:rsidP="003C1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99159" w14:textId="77777777" w:rsidR="0098203A" w:rsidRDefault="0026068A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2223C3BD" wp14:editId="5118E72D">
              <wp:simplePos x="0" y="0"/>
              <wp:positionH relativeFrom="column">
                <wp:posOffset>-1002665</wp:posOffset>
              </wp:positionH>
              <wp:positionV relativeFrom="paragraph">
                <wp:posOffset>-617220</wp:posOffset>
              </wp:positionV>
              <wp:extent cx="7890510" cy="1273810"/>
              <wp:effectExtent l="0" t="0" r="0" b="2540"/>
              <wp:wrapNone/>
              <wp:docPr id="26" name="Grupo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90510" cy="1273810"/>
                        <a:chOff x="0" y="0"/>
                        <a:chExt cx="7890510" cy="1273810"/>
                      </a:xfrm>
                    </wpg:grpSpPr>
                    <wpg:grpSp>
                      <wpg:cNvPr id="20" name="Grupo 20"/>
                      <wpg:cNvGrpSpPr/>
                      <wpg:grpSpPr>
                        <a:xfrm>
                          <a:off x="0" y="0"/>
                          <a:ext cx="7890510" cy="1273810"/>
                          <a:chOff x="-54120" y="0"/>
                          <a:chExt cx="7890652" cy="1274319"/>
                        </a:xfrm>
                      </wpg:grpSpPr>
                      <wps:wsp>
                        <wps:cNvPr id="21" name="Rectángulo 21"/>
                        <wps:cNvSpPr/>
                        <wps:spPr>
                          <a:xfrm rot="10800000">
                            <a:off x="-1" y="450385"/>
                            <a:ext cx="7804785" cy="823934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Elipse 22"/>
                        <wps:cNvSpPr/>
                        <wps:spPr>
                          <a:xfrm>
                            <a:off x="-34745" y="91440"/>
                            <a:ext cx="7871277" cy="665562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Elipse 23"/>
                        <wps:cNvSpPr/>
                        <wps:spPr>
                          <a:xfrm>
                            <a:off x="-54120" y="0"/>
                            <a:ext cx="7887749" cy="6654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" name="Rectángulo 19"/>
                      <wps:cNvSpPr/>
                      <wps:spPr>
                        <a:xfrm>
                          <a:off x="914400" y="782515"/>
                          <a:ext cx="270510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143FBA" w14:textId="77777777" w:rsidR="0098203A" w:rsidRPr="002F1216" w:rsidRDefault="0098203A" w:rsidP="00090A0E">
                            <w:pPr>
                              <w:spacing w:after="0" w:line="272" w:lineRule="exact"/>
                              <w:rPr>
                                <w:rFonts w:ascii="Agency FB" w:hAnsi="Agency FB" w:cs="Arial"/>
                                <w:b/>
                                <w:color w:val="FFEFC1" w:themeColor="accent4" w:themeTint="66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EFC1" w:themeColor="accent4" w:themeTint="66"/>
                                <w:sz w:val="24"/>
                                <w:lang w:val="es-ES"/>
                              </w:rPr>
                              <w:t>ESPECIALIDAD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EFC1" w:themeColor="accent4" w:themeTint="66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EFC1" w:themeColor="accent4" w:themeTint="66"/>
                                <w:sz w:val="24"/>
                                <w:lang w:val="es-ES"/>
                              </w:rPr>
                              <w:t>: Sistemas  Informáticos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Rectángulo 18"/>
                      <wps:cNvSpPr/>
                      <wps:spPr>
                        <a:xfrm>
                          <a:off x="5240215" y="773723"/>
                          <a:ext cx="174307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6461F" w14:textId="77777777" w:rsidR="0098203A" w:rsidRPr="002F1216" w:rsidRDefault="0098203A" w:rsidP="002B0E57">
                            <w:pPr>
                              <w:spacing w:after="0" w:line="272" w:lineRule="exact"/>
                              <w:jc w:val="right"/>
                              <w:rPr>
                                <w:rFonts w:ascii="Agency FB" w:hAnsi="Agency FB" w:cs="Arial"/>
                                <w:b/>
                                <w:color w:val="FFEFC1" w:themeColor="accent4" w:themeTint="66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EFC1" w:themeColor="accent4" w:themeTint="66"/>
                                <w:sz w:val="24"/>
                                <w:lang w:val="es-ES"/>
                              </w:rPr>
                              <w:t>NIVEL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EFC1" w:themeColor="accent4" w:themeTint="66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EFC1" w:themeColor="accent4" w:themeTint="66"/>
                                <w:sz w:val="24"/>
                                <w:lang w:val="es-ES"/>
                              </w:rPr>
                              <w:t xml:space="preserve">: </w:t>
                            </w:r>
                            <w:bookmarkStart w:id="20" w:name="_Hlk195803346"/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EFC1" w:themeColor="accent4" w:themeTint="66"/>
                                <w:sz w:val="24"/>
                                <w:lang w:val="es-ES"/>
                              </w:rPr>
                              <w:t>Técnico Básico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Diagrama de flujo: conector 17"/>
                      <wps:cNvSpPr/>
                      <wps:spPr>
                        <a:xfrm>
                          <a:off x="3738196" y="836734"/>
                          <a:ext cx="438150" cy="328295"/>
                        </a:xfrm>
                        <a:prstGeom prst="flowChartConnector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3736730" y="776654"/>
                          <a:ext cx="439616" cy="43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5D7A04" w14:textId="441A80ED" w:rsidR="0098203A" w:rsidRPr="00F67763" w:rsidRDefault="0098203A" w:rsidP="0098203A">
                            <w:pPr>
                              <w:pStyle w:val="Encabezado"/>
                              <w:jc w:val="center"/>
                              <w:rPr>
                                <w:rFonts w:cs="Arial"/>
                                <w:b/>
                                <w:color w:val="FFEFC1" w:themeColor="accent4" w:themeTint="66"/>
                                <w:sz w:val="24"/>
                                <w:szCs w:val="28"/>
                              </w:rPr>
                            </w:pPr>
                            <w:r w:rsidRPr="00F67763">
                              <w:rPr>
                                <w:rFonts w:cs="Arial"/>
                                <w:b/>
                                <w:color w:val="FFEFC1" w:themeColor="accent4" w:themeTint="66"/>
                                <w:sz w:val="24"/>
                                <w:szCs w:val="28"/>
                              </w:rPr>
                              <w:fldChar w:fldCharType="begin"/>
                            </w:r>
                            <w:r w:rsidRPr="00F67763">
                              <w:rPr>
                                <w:rFonts w:cs="Arial"/>
                                <w:color w:val="FFEFC1" w:themeColor="accent4" w:themeTint="66"/>
                                <w:sz w:val="24"/>
                                <w:szCs w:val="28"/>
                              </w:rPr>
                              <w:instrText>PAGE   \* MERGEFORMAT</w:instrText>
                            </w:r>
                            <w:r w:rsidRPr="00F67763">
                              <w:rPr>
                                <w:rFonts w:cs="Arial"/>
                                <w:b/>
                                <w:color w:val="FFEFC1" w:themeColor="accent4" w:themeTint="66"/>
                                <w:sz w:val="24"/>
                                <w:szCs w:val="28"/>
                              </w:rPr>
                              <w:fldChar w:fldCharType="separate"/>
                            </w:r>
                            <w:r w:rsidR="00D35070" w:rsidRPr="00D35070">
                              <w:rPr>
                                <w:rFonts w:cs="Arial"/>
                                <w:b/>
                                <w:noProof/>
                                <w:color w:val="FFEFC1" w:themeColor="accent4" w:themeTint="66"/>
                                <w:sz w:val="24"/>
                                <w:szCs w:val="28"/>
                              </w:rPr>
                              <w:t>5</w:t>
                            </w:r>
                            <w:r w:rsidRPr="00F67763">
                              <w:rPr>
                                <w:rFonts w:cs="Arial"/>
                                <w:b/>
                                <w:color w:val="FFEFC1" w:themeColor="accent4" w:themeTint="66"/>
                                <w:sz w:val="24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3C3BD" id="Grupo 26" o:spid="_x0000_s1250" style="position:absolute;left:0;text-align:left;margin-left:-78.95pt;margin-top:-48.6pt;width:621.3pt;height:100.3pt;z-index:251687936;mso-position-horizontal-relative:text;mso-position-vertical-relative:text" coordsize="78905,12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">
              <v:group id="Grupo 20" o:spid="_x0000_s1251" style="position:absolute;width:78905;height:12738" coordorigin="-541" coordsize="78906,1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rect id="Rectángulo 21" o:spid="_x0000_s1252" style="position:absolute;top:4503;width:78047;height:82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" fillcolor="#ffc20b [2407]" stroked="f" strokeweight="1.25pt">
                  <v:stroke endcap="round"/>
                </v:rect>
                <v:oval id="Elipse 22" o:spid="_x0000_s1253" style="position:absolute;left:-347;top:914;width:78712;height:6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" fillcolor="#ffefc1 [1303]" stroked="f" strokeweight="1.25pt">
                  <v:stroke endcap="round"/>
                </v:oval>
                <v:oval id="Elipse 23" o:spid="_x0000_s1254" style="position:absolute;left:-541;width:78877;height:6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" fillcolor="white [3212]" stroked="f" strokeweight="1.25pt">
                  <v:stroke endcap="round"/>
                </v:oval>
              </v:group>
              <v:rect id="Rectángulo 19" o:spid="_x0000_s1255" style="position:absolute;left:9144;top:7825;width:27051;height:3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" filled="f" stroked="f" strokeweight="1.25pt">
                <v:stroke endcap="round"/>
                <v:textbox>
                  <w:txbxContent>
                    <w:p w14:paraId="0B143FBA" w14:textId="77777777" w:rsidR="0098203A" w:rsidRPr="002F1216" w:rsidRDefault="0098203A" w:rsidP="00090A0E">
                      <w:pPr>
                        <w:spacing w:after="0" w:line="272" w:lineRule="exact"/>
                        <w:rPr>
                          <w:rFonts w:ascii="Agency FB" w:hAnsi="Agency FB" w:cs="Arial"/>
                          <w:b/>
                          <w:color w:val="FFEFC1" w:themeColor="accent4" w:themeTint="66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EFC1" w:themeColor="accent4" w:themeTint="66"/>
                          <w:sz w:val="24"/>
                          <w:lang w:val="es-ES"/>
                        </w:rPr>
                        <w:t>ESPECIALIDAD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FEFC1" w:themeColor="accent4" w:themeTint="66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EFC1" w:themeColor="accent4" w:themeTint="66"/>
                          <w:sz w:val="24"/>
                          <w:lang w:val="es-ES"/>
                        </w:rPr>
                        <w:t>: Sistemas  Informáticos</w:t>
                      </w:r>
                    </w:p>
                  </w:txbxContent>
                </v:textbox>
              </v:rect>
              <v:rect id="Rectángulo 18" o:spid="_x0000_s1256" style="position:absolute;left:52402;top:7737;width:17430;height:4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" filled="f" stroked="f" strokeweight="1.25pt">
                <v:stroke endcap="round"/>
                <v:textbox>
                  <w:txbxContent>
                    <w:p w14:paraId="2426461F" w14:textId="77777777" w:rsidR="0098203A" w:rsidRPr="002F1216" w:rsidRDefault="0098203A" w:rsidP="002B0E57">
                      <w:pPr>
                        <w:spacing w:after="0" w:line="272" w:lineRule="exact"/>
                        <w:jc w:val="right"/>
                        <w:rPr>
                          <w:rFonts w:ascii="Agency FB" w:hAnsi="Agency FB" w:cs="Arial"/>
                          <w:b/>
                          <w:color w:val="FFEFC1" w:themeColor="accent4" w:themeTint="66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EFC1" w:themeColor="accent4" w:themeTint="66"/>
                          <w:sz w:val="24"/>
                          <w:lang w:val="es-ES"/>
                        </w:rPr>
                        <w:t>NIVEL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FEFC1" w:themeColor="accent4" w:themeTint="66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EFC1" w:themeColor="accent4" w:themeTint="66"/>
                          <w:sz w:val="24"/>
                          <w:lang w:val="es-ES"/>
                        </w:rPr>
                        <w:t xml:space="preserve">: </w:t>
                      </w:r>
                      <w:bookmarkStart w:id="21" w:name="_Hlk195803346"/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EFC1" w:themeColor="accent4" w:themeTint="66"/>
                          <w:sz w:val="24"/>
                          <w:lang w:val="es-ES"/>
                        </w:rPr>
                        <w:t>Técnico Básico</w:t>
                      </w:r>
                      <w:bookmarkEnd w:id="21"/>
                    </w:p>
                  </w:txbxContent>
                </v:textbox>
              </v:re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17" o:spid="_x0000_s1257" type="#_x0000_t120" style="position:absolute;left:37381;top:8367;width:4382;height:3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" filled="f" strokecolor="#ffefc1 [1303]" strokeweight="3pt">
                <v:stroke endcap="round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258" type="#_x0000_t202" style="position:absolute;left:37367;top:7766;width:4396;height:4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" filled="f" stroked="f" strokeweight=".5pt">
                <v:textbox inset=",7.2pt,,7.2pt">
                  <w:txbxContent>
                    <w:p w14:paraId="635D7A04" w14:textId="441A80ED" w:rsidR="0098203A" w:rsidRPr="00F67763" w:rsidRDefault="0098203A" w:rsidP="0098203A">
                      <w:pPr>
                        <w:pStyle w:val="Encabezado"/>
                        <w:jc w:val="center"/>
                        <w:rPr>
                          <w:rFonts w:cs="Arial"/>
                          <w:b/>
                          <w:color w:val="FFEFC1" w:themeColor="accent4" w:themeTint="66"/>
                          <w:sz w:val="24"/>
                          <w:szCs w:val="28"/>
                        </w:rPr>
                      </w:pPr>
                      <w:r w:rsidRPr="00F67763">
                        <w:rPr>
                          <w:rFonts w:cs="Arial"/>
                          <w:b/>
                          <w:color w:val="FFEFC1" w:themeColor="accent4" w:themeTint="66"/>
                          <w:sz w:val="24"/>
                          <w:szCs w:val="28"/>
                        </w:rPr>
                        <w:fldChar w:fldCharType="begin"/>
                      </w:r>
                      <w:r w:rsidRPr="00F67763">
                        <w:rPr>
                          <w:rFonts w:cs="Arial"/>
                          <w:color w:val="FFEFC1" w:themeColor="accent4" w:themeTint="66"/>
                          <w:sz w:val="24"/>
                          <w:szCs w:val="28"/>
                        </w:rPr>
                        <w:instrText>PAGE   \* MERGEFORMAT</w:instrText>
                      </w:r>
                      <w:r w:rsidRPr="00F67763">
                        <w:rPr>
                          <w:rFonts w:cs="Arial"/>
                          <w:b/>
                          <w:color w:val="FFEFC1" w:themeColor="accent4" w:themeTint="66"/>
                          <w:sz w:val="24"/>
                          <w:szCs w:val="28"/>
                        </w:rPr>
                        <w:fldChar w:fldCharType="separate"/>
                      </w:r>
                      <w:r w:rsidR="00D35070" w:rsidRPr="00D35070">
                        <w:rPr>
                          <w:rFonts w:cs="Arial"/>
                          <w:b/>
                          <w:noProof/>
                          <w:color w:val="FFEFC1" w:themeColor="accent4" w:themeTint="66"/>
                          <w:sz w:val="24"/>
                          <w:szCs w:val="28"/>
                        </w:rPr>
                        <w:t>5</w:t>
                      </w:r>
                      <w:r w:rsidRPr="00F67763">
                        <w:rPr>
                          <w:rFonts w:cs="Arial"/>
                          <w:b/>
                          <w:color w:val="FFEFC1" w:themeColor="accent4" w:themeTint="66"/>
                          <w:sz w:val="24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86CE04" w14:textId="77777777" w:rsidR="002E6757" w:rsidRDefault="002E6757" w:rsidP="003C1678">
      <w:pPr>
        <w:spacing w:after="0" w:line="240" w:lineRule="auto"/>
      </w:pPr>
      <w:r>
        <w:separator/>
      </w:r>
    </w:p>
  </w:footnote>
  <w:footnote w:type="continuationSeparator" w:id="0">
    <w:p w14:paraId="279C0F35" w14:textId="77777777" w:rsidR="002E6757" w:rsidRDefault="002E6757" w:rsidP="003C1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F52292" w14:textId="77777777" w:rsidR="0098203A" w:rsidRDefault="00B83548">
    <w:pPr>
      <w:pStyle w:val="Encabezado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36BE7076" wp14:editId="42ED3C01">
              <wp:simplePos x="0" y="0"/>
              <wp:positionH relativeFrom="column">
                <wp:posOffset>-953575</wp:posOffset>
              </wp:positionH>
              <wp:positionV relativeFrom="paragraph">
                <wp:posOffset>-466969</wp:posOffset>
              </wp:positionV>
              <wp:extent cx="7804785" cy="751840"/>
              <wp:effectExtent l="0" t="0" r="5715" b="0"/>
              <wp:wrapNone/>
              <wp:docPr id="25" name="Grupo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04785" cy="751840"/>
                        <a:chOff x="0" y="0"/>
                        <a:chExt cx="7804785" cy="751840"/>
                      </a:xfrm>
                    </wpg:grpSpPr>
                    <wpg:grpSp>
                      <wpg:cNvPr id="4" name="Grupo 9"/>
                      <wpg:cNvGrpSpPr/>
                      <wpg:grpSpPr>
                        <a:xfrm>
                          <a:off x="0" y="0"/>
                          <a:ext cx="7804785" cy="751840"/>
                          <a:chOff x="0" y="4181"/>
                          <a:chExt cx="7804785" cy="753171"/>
                        </a:xfrm>
                      </wpg:grpSpPr>
                      <wps:wsp>
                        <wps:cNvPr id="6" name="Rectángulo 10"/>
                        <wps:cNvSpPr/>
                        <wps:spPr>
                          <a:xfrm>
                            <a:off x="0" y="4181"/>
                            <a:ext cx="7804785" cy="65722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ángulo 11"/>
                        <wps:cNvSpPr/>
                        <wps:spPr>
                          <a:xfrm>
                            <a:off x="0" y="662102"/>
                            <a:ext cx="7804785" cy="9525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3" name="Rectángulo 7"/>
                      <wps:cNvSpPr/>
                      <wps:spPr>
                        <a:xfrm>
                          <a:off x="852854" y="246184"/>
                          <a:ext cx="316230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8399D" w14:textId="495D0C87" w:rsidR="0098203A" w:rsidRPr="002F1216" w:rsidRDefault="0098203A" w:rsidP="00806FEC">
                            <w:pPr>
                              <w:spacing w:after="0" w:line="272" w:lineRule="exact"/>
                              <w:jc w:val="left"/>
                              <w:rPr>
                                <w:rFonts w:ascii="Agency FB" w:hAnsi="Agency FB" w:cs="Arial"/>
                                <w:b/>
                                <w:color w:val="FFC20B" w:themeColor="accent4" w:themeShade="BF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C20B" w:themeColor="accent4" w:themeShade="BF"/>
                                <w:sz w:val="24"/>
                                <w:lang w:val="es-ES"/>
                              </w:rPr>
                              <w:t>MÓDULO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C20B" w:themeColor="accent4" w:themeShade="BF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C20B" w:themeColor="accent4" w:themeShade="BF"/>
                                <w:sz w:val="24"/>
                                <w:lang w:val="es-ES"/>
                              </w:rPr>
                              <w:t xml:space="preserve">: </w:t>
                            </w:r>
                            <w:r w:rsidR="003D2816">
                              <w:rPr>
                                <w:rFonts w:ascii="Agency FB" w:hAnsi="Agency FB" w:cs="Arial"/>
                                <w:b/>
                                <w:noProof/>
                                <w:color w:val="FFC20B" w:themeColor="accent4" w:themeShade="BF"/>
                                <w:sz w:val="24"/>
                                <w:lang w:val="es-ES"/>
                              </w:rPr>
                              <w:t xml:space="preserve">Taller de </w:t>
                            </w:r>
                            <w:r w:rsidR="00E41141">
                              <w:rPr>
                                <w:rFonts w:ascii="Agency FB" w:hAnsi="Agency FB" w:cs="Arial"/>
                                <w:b/>
                                <w:noProof/>
                                <w:color w:val="FFC20B" w:themeColor="accent4" w:themeShade="BF"/>
                                <w:sz w:val="24"/>
                                <w:lang w:val="es-ES"/>
                              </w:rPr>
                              <w:t>Sistemas Operativos I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C20B" w:themeColor="accent4" w:themeShade="BF"/>
                                <w:sz w:val="24"/>
                                <w:lang w:val="es-ES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C20B" w:themeColor="accent4" w:themeShade="BF"/>
                                <w:sz w:val="24"/>
                                <w:lang w:val="es-ES"/>
                              </w:rPr>
                              <w:t xml:space="preserve">                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FFC20B" w:themeColor="accent4" w:themeShade="BF"/>
                                <w:sz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Rectángulo 5"/>
                      <wps:cNvSpPr/>
                      <wps:spPr>
                        <a:xfrm>
                          <a:off x="4026877" y="246184"/>
                          <a:ext cx="225742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72122" w14:textId="77777777" w:rsidR="0098203A" w:rsidRPr="002F1216" w:rsidRDefault="0098203A" w:rsidP="001B3D8F">
                            <w:pPr>
                              <w:spacing w:after="0" w:line="272" w:lineRule="exact"/>
                              <w:jc w:val="right"/>
                              <w:rPr>
                                <w:rFonts w:ascii="Agency FB" w:hAnsi="Agency FB" w:cs="Arial"/>
                                <w:b/>
                                <w:color w:val="FFC20B" w:themeColor="accent4" w:themeShade="BF"/>
                                <w:lang w:val="es-ES"/>
                              </w:rPr>
                            </w:pP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C20B" w:themeColor="accent4" w:themeShade="BF"/>
                                <w:sz w:val="24"/>
                                <w:lang w:val="es-ES"/>
                              </w:rPr>
                              <w:t>PROFESOR : Rub</w:t>
                            </w:r>
                            <w:r w:rsidR="00F116F6">
                              <w:rPr>
                                <w:rFonts w:ascii="Agency FB" w:hAnsi="Agency FB" w:cs="Arial"/>
                                <w:b/>
                                <w:noProof/>
                                <w:color w:val="FFC20B" w:themeColor="accent4" w:themeShade="BF"/>
                                <w:sz w:val="24"/>
                                <w:lang w:val="es-ES"/>
                              </w:rPr>
                              <w:t>é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FFC20B" w:themeColor="accent4" w:themeShade="BF"/>
                                <w:sz w:val="24"/>
                                <w:lang w:val="es-ES"/>
                              </w:rPr>
                              <w:t>n Condori 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" name="Imagen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286500" y="96715"/>
                          <a:ext cx="561975" cy="5524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BE7076" id="Grupo 25" o:spid="_x0000_s1245" style="position:absolute;left:0;text-align:left;margin-left:-75.1pt;margin-top:-36.75pt;width:614.55pt;height:59.2pt;z-index:251679744;mso-position-horizontal-relative:text;mso-position-vertical-relative:text" coordsize="78047,7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">
              <v:group id="Grupo 9" o:spid="_x0000_s1246" style="position:absolute;width:78047;height:7518" coordorigin=",41" coordsize="78047,7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ángulo 10" o:spid="_x0000_s1247" style="position:absolute;top:41;width:78047;height:6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" fillcolor="#ffefc1 [1303]" stroked="f" strokeweight="1.25pt">
                  <v:stroke endcap="round"/>
                </v:rect>
                <v:rect id="Rectángulo 11" o:spid="_x0000_s1248" style="position:absolute;top:6621;width:78047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" fillcolor="#ffc20b [2407]" stroked="f" strokeweight="1.25pt">
                  <v:stroke endcap="round"/>
                </v:rect>
              </v:group>
              <v:rect id="Rectángulo 7" o:spid="_x0000_s1249" style="position:absolute;left:8528;top:2461;width:31623;height:3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" filled="f" stroked="f" strokeweight="1.25pt">
                <v:stroke endcap="round"/>
                <v:textbox>
                  <w:txbxContent>
                    <w:p w14:paraId="5CC8399D" w14:textId="495D0C87" w:rsidR="0098203A" w:rsidRPr="002F1216" w:rsidRDefault="0098203A" w:rsidP="00806FEC">
                      <w:pPr>
                        <w:spacing w:after="0" w:line="272" w:lineRule="exact"/>
                        <w:jc w:val="left"/>
                        <w:rPr>
                          <w:rFonts w:ascii="Agency FB" w:hAnsi="Agency FB" w:cs="Arial"/>
                          <w:b/>
                          <w:color w:val="FFC20B" w:themeColor="accent4" w:themeShade="BF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C20B" w:themeColor="accent4" w:themeShade="BF"/>
                          <w:sz w:val="24"/>
                          <w:lang w:val="es-ES"/>
                        </w:rPr>
                        <w:t>MÓDULO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FC20B" w:themeColor="accent4" w:themeShade="BF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C20B" w:themeColor="accent4" w:themeShade="BF"/>
                          <w:sz w:val="24"/>
                          <w:lang w:val="es-ES"/>
                        </w:rPr>
                        <w:t xml:space="preserve">: </w:t>
                      </w:r>
                      <w:r w:rsidR="003D2816">
                        <w:rPr>
                          <w:rFonts w:ascii="Agency FB" w:hAnsi="Agency FB" w:cs="Arial"/>
                          <w:b/>
                          <w:noProof/>
                          <w:color w:val="FFC20B" w:themeColor="accent4" w:themeShade="BF"/>
                          <w:sz w:val="24"/>
                          <w:lang w:val="es-ES"/>
                        </w:rPr>
                        <w:t xml:space="preserve">Taller de </w:t>
                      </w:r>
                      <w:r w:rsidR="00E41141">
                        <w:rPr>
                          <w:rFonts w:ascii="Agency FB" w:hAnsi="Agency FB" w:cs="Arial"/>
                          <w:b/>
                          <w:noProof/>
                          <w:color w:val="FFC20B" w:themeColor="accent4" w:themeShade="BF"/>
                          <w:sz w:val="24"/>
                          <w:lang w:val="es-ES"/>
                        </w:rPr>
                        <w:t>Sistemas Operativos I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C20B" w:themeColor="accent4" w:themeShade="BF"/>
                          <w:sz w:val="24"/>
                          <w:lang w:val="es-ES"/>
                        </w:rPr>
                        <w:t xml:space="preserve">                                    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FC20B" w:themeColor="accent4" w:themeShade="BF"/>
                          <w:sz w:val="24"/>
                          <w:lang w:val="es-ES"/>
                        </w:rPr>
                        <w:t xml:space="preserve">                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FFC20B" w:themeColor="accent4" w:themeShade="BF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  <v:rect id="Rectángulo 5" o:spid="_x0000_s1250" style="position:absolute;left:40268;top:2461;width:22575;height:3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" filled="f" stroked="f" strokeweight="1.25pt">
                <v:stroke endcap="round"/>
                <v:textbox>
                  <w:txbxContent>
                    <w:p w14:paraId="12F72122" w14:textId="77777777" w:rsidR="0098203A" w:rsidRPr="002F1216" w:rsidRDefault="0098203A" w:rsidP="001B3D8F">
                      <w:pPr>
                        <w:spacing w:after="0" w:line="272" w:lineRule="exact"/>
                        <w:jc w:val="right"/>
                        <w:rPr>
                          <w:rFonts w:ascii="Agency FB" w:hAnsi="Agency FB" w:cs="Arial"/>
                          <w:b/>
                          <w:color w:val="FFC20B" w:themeColor="accent4" w:themeShade="BF"/>
                          <w:lang w:val="es-ES"/>
                        </w:rPr>
                      </w:pPr>
                      <w:r>
                        <w:rPr>
                          <w:rFonts w:ascii="Agency FB" w:hAnsi="Agency FB" w:cs="Arial"/>
                          <w:b/>
                          <w:noProof/>
                          <w:color w:val="FFC20B" w:themeColor="accent4" w:themeShade="BF"/>
                          <w:sz w:val="24"/>
                          <w:lang w:val="es-ES"/>
                        </w:rPr>
                        <w:t>PROFESOR : Rub</w:t>
                      </w:r>
                      <w:r w:rsidR="00F116F6">
                        <w:rPr>
                          <w:rFonts w:ascii="Agency FB" w:hAnsi="Agency FB" w:cs="Arial"/>
                          <w:b/>
                          <w:noProof/>
                          <w:color w:val="FFC20B" w:themeColor="accent4" w:themeShade="BF"/>
                          <w:sz w:val="24"/>
                          <w:lang w:val="es-ES"/>
                        </w:rPr>
                        <w:t>é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FFC20B" w:themeColor="accent4" w:themeShade="BF"/>
                          <w:sz w:val="24"/>
                          <w:lang w:val="es-ES"/>
                        </w:rPr>
                        <w:t>n Condori L.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2" o:spid="_x0000_s1251" type="#_x0000_t75" style="position:absolute;left:62865;top:967;width:5619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">
                <v:imagedata r:id="rId2" o:title=""/>
                <v:path arrowok="t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7E3"/>
    <w:rsid w:val="00013C82"/>
    <w:rsid w:val="00027494"/>
    <w:rsid w:val="0004401D"/>
    <w:rsid w:val="00090A0E"/>
    <w:rsid w:val="00097169"/>
    <w:rsid w:val="000C3A8C"/>
    <w:rsid w:val="000D1E72"/>
    <w:rsid w:val="000D4B55"/>
    <w:rsid w:val="000F0AF5"/>
    <w:rsid w:val="000F1A7C"/>
    <w:rsid w:val="00111CEA"/>
    <w:rsid w:val="001246AF"/>
    <w:rsid w:val="00131D67"/>
    <w:rsid w:val="001424F7"/>
    <w:rsid w:val="00176140"/>
    <w:rsid w:val="0018355A"/>
    <w:rsid w:val="0018523A"/>
    <w:rsid w:val="001B37EA"/>
    <w:rsid w:val="001B3D8F"/>
    <w:rsid w:val="001E6ABB"/>
    <w:rsid w:val="00200E07"/>
    <w:rsid w:val="00221672"/>
    <w:rsid w:val="002321FF"/>
    <w:rsid w:val="00236003"/>
    <w:rsid w:val="00247005"/>
    <w:rsid w:val="00250194"/>
    <w:rsid w:val="0026068A"/>
    <w:rsid w:val="00282C75"/>
    <w:rsid w:val="002B0E57"/>
    <w:rsid w:val="002E6757"/>
    <w:rsid w:val="002E6C74"/>
    <w:rsid w:val="002E6CDE"/>
    <w:rsid w:val="002F0372"/>
    <w:rsid w:val="00317D77"/>
    <w:rsid w:val="003217F5"/>
    <w:rsid w:val="003C1678"/>
    <w:rsid w:val="003D2816"/>
    <w:rsid w:val="003F4BC4"/>
    <w:rsid w:val="00403F2B"/>
    <w:rsid w:val="00424D27"/>
    <w:rsid w:val="00442281"/>
    <w:rsid w:val="00452842"/>
    <w:rsid w:val="004831D3"/>
    <w:rsid w:val="004D1BF7"/>
    <w:rsid w:val="004F3A98"/>
    <w:rsid w:val="00536200"/>
    <w:rsid w:val="00544984"/>
    <w:rsid w:val="00560959"/>
    <w:rsid w:val="00560C12"/>
    <w:rsid w:val="0058546D"/>
    <w:rsid w:val="005D1BBB"/>
    <w:rsid w:val="005D7667"/>
    <w:rsid w:val="006037F2"/>
    <w:rsid w:val="00630D04"/>
    <w:rsid w:val="006417E3"/>
    <w:rsid w:val="00654B1B"/>
    <w:rsid w:val="00666E7B"/>
    <w:rsid w:val="006A1C58"/>
    <w:rsid w:val="007418F3"/>
    <w:rsid w:val="00746772"/>
    <w:rsid w:val="007722CC"/>
    <w:rsid w:val="00777A2B"/>
    <w:rsid w:val="00791BD7"/>
    <w:rsid w:val="007A4E1D"/>
    <w:rsid w:val="007E1BC5"/>
    <w:rsid w:val="00800743"/>
    <w:rsid w:val="0080512D"/>
    <w:rsid w:val="00806FEC"/>
    <w:rsid w:val="00816E03"/>
    <w:rsid w:val="00861EC6"/>
    <w:rsid w:val="008759BB"/>
    <w:rsid w:val="00887644"/>
    <w:rsid w:val="008948A8"/>
    <w:rsid w:val="00896B6E"/>
    <w:rsid w:val="008C2903"/>
    <w:rsid w:val="008C77CE"/>
    <w:rsid w:val="0091432A"/>
    <w:rsid w:val="0098203A"/>
    <w:rsid w:val="00992051"/>
    <w:rsid w:val="009952BC"/>
    <w:rsid w:val="009B59C6"/>
    <w:rsid w:val="00A223BB"/>
    <w:rsid w:val="00A64315"/>
    <w:rsid w:val="00A92D7F"/>
    <w:rsid w:val="00A934FB"/>
    <w:rsid w:val="00A97199"/>
    <w:rsid w:val="00AB5D35"/>
    <w:rsid w:val="00AF13D4"/>
    <w:rsid w:val="00B33ACD"/>
    <w:rsid w:val="00B757B7"/>
    <w:rsid w:val="00B83548"/>
    <w:rsid w:val="00BF0DCC"/>
    <w:rsid w:val="00C724EB"/>
    <w:rsid w:val="00C86361"/>
    <w:rsid w:val="00CB5556"/>
    <w:rsid w:val="00CD0732"/>
    <w:rsid w:val="00CF2C9C"/>
    <w:rsid w:val="00CF4EA1"/>
    <w:rsid w:val="00D00206"/>
    <w:rsid w:val="00D027F0"/>
    <w:rsid w:val="00D11F3B"/>
    <w:rsid w:val="00D15AA0"/>
    <w:rsid w:val="00D1626A"/>
    <w:rsid w:val="00D2070E"/>
    <w:rsid w:val="00D35070"/>
    <w:rsid w:val="00D363D2"/>
    <w:rsid w:val="00D46AF1"/>
    <w:rsid w:val="00D46B99"/>
    <w:rsid w:val="00D66201"/>
    <w:rsid w:val="00D76348"/>
    <w:rsid w:val="00D8692E"/>
    <w:rsid w:val="00D86F8F"/>
    <w:rsid w:val="00D9182F"/>
    <w:rsid w:val="00DA44B9"/>
    <w:rsid w:val="00DB1F41"/>
    <w:rsid w:val="00DB5F62"/>
    <w:rsid w:val="00DE5E0A"/>
    <w:rsid w:val="00DE7B6B"/>
    <w:rsid w:val="00DF0AC7"/>
    <w:rsid w:val="00E07A57"/>
    <w:rsid w:val="00E22941"/>
    <w:rsid w:val="00E331C8"/>
    <w:rsid w:val="00E41141"/>
    <w:rsid w:val="00E41170"/>
    <w:rsid w:val="00E43339"/>
    <w:rsid w:val="00E56CF6"/>
    <w:rsid w:val="00E94A44"/>
    <w:rsid w:val="00EB6357"/>
    <w:rsid w:val="00F116F6"/>
    <w:rsid w:val="00F454D7"/>
    <w:rsid w:val="00F54916"/>
    <w:rsid w:val="00F67763"/>
    <w:rsid w:val="00FD7336"/>
    <w:rsid w:val="00FF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5A80CC"/>
  <w15:chartTrackingRefBased/>
  <w15:docId w15:val="{CE971B5D-B21A-4BB1-9BAE-5B0603F7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339"/>
    <w:rPr>
      <w:rFonts w:ascii="Arial" w:hAnsi="Ari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61EC6"/>
    <w:pPr>
      <w:keepNext/>
      <w:keepLines/>
      <w:spacing w:after="0" w:line="240" w:lineRule="auto"/>
      <w:jc w:val="center"/>
      <w:outlineLvl w:val="0"/>
    </w:pPr>
    <w:rPr>
      <w:rFonts w:ascii="Copperplate Gothic Bold" w:eastAsia="Times New Roman" w:hAnsi="Copperplate Gothic Bold" w:cstheme="majorBidi"/>
      <w:b/>
      <w:bCs/>
      <w:noProof/>
      <w:color w:val="FFC20B" w:themeColor="accent4" w:themeShade="BF"/>
      <w:spacing w:val="4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A4E1D"/>
    <w:pPr>
      <w:keepNext/>
      <w:keepLines/>
      <w:spacing w:after="0" w:line="240" w:lineRule="auto"/>
      <w:ind w:right="67"/>
      <w:jc w:val="center"/>
      <w:outlineLvl w:val="1"/>
    </w:pPr>
    <w:rPr>
      <w:rFonts w:eastAsiaTheme="majorEastAsia" w:cstheme="majorBidi"/>
      <w:b/>
      <w:bCs/>
      <w:color w:val="FFEFC1" w:themeColor="accent4" w:themeTint="66"/>
      <w:sz w:val="28"/>
      <w:szCs w:val="28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61EC6"/>
    <w:pPr>
      <w:keepNext/>
      <w:keepLines/>
      <w:shd w:val="clear" w:color="auto" w:fill="FFEFC1" w:themeFill="accent4" w:themeFillTint="66"/>
      <w:spacing w:before="240" w:after="120"/>
      <w:jc w:val="left"/>
      <w:outlineLvl w:val="2"/>
    </w:pPr>
    <w:rPr>
      <w:rFonts w:eastAsiaTheme="majorEastAsia" w:cstheme="majorBidi"/>
      <w:b/>
      <w:caps/>
      <w:color w:val="FFC20B" w:themeColor="accent4" w:themeShade="BF"/>
      <w:spacing w:val="4"/>
      <w:szCs w:val="24"/>
      <w:lang w:val="es-ES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861EC6"/>
    <w:pPr>
      <w:keepNext/>
      <w:keepLines/>
      <w:spacing w:before="240" w:after="120"/>
      <w:jc w:val="left"/>
      <w:outlineLvl w:val="3"/>
    </w:pPr>
    <w:rPr>
      <w:rFonts w:eastAsiaTheme="majorEastAsia" w:cstheme="majorBidi"/>
      <w:b/>
      <w:i/>
      <w:iCs/>
      <w:color w:val="FFC20B" w:themeColor="accent4" w:themeShade="BF"/>
      <w:szCs w:val="24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861EC6"/>
    <w:pPr>
      <w:keepNext/>
      <w:keepLines/>
      <w:spacing w:before="240" w:after="120"/>
      <w:ind w:left="708"/>
      <w:jc w:val="left"/>
      <w:outlineLvl w:val="4"/>
    </w:pPr>
    <w:rPr>
      <w:rFonts w:eastAsiaTheme="majorEastAsia" w:cstheme="majorBidi"/>
      <w:bCs/>
      <w:i/>
      <w:color w:val="FFC20B" w:themeColor="accent4" w:themeShade="BF"/>
      <w:u w:val="single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C7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C74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C74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C74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EC6"/>
    <w:rPr>
      <w:rFonts w:ascii="Copperplate Gothic Bold" w:eastAsia="Times New Roman" w:hAnsi="Copperplate Gothic Bold" w:cstheme="majorBidi"/>
      <w:b/>
      <w:bCs/>
      <w:noProof/>
      <w:color w:val="FFC20B" w:themeColor="accent4" w:themeShade="BF"/>
      <w:spacing w:val="4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A4E1D"/>
    <w:rPr>
      <w:rFonts w:ascii="Arial" w:eastAsiaTheme="majorEastAsia" w:hAnsi="Arial" w:cstheme="majorBidi"/>
      <w:b/>
      <w:bCs/>
      <w:color w:val="FFEFC1" w:themeColor="accent4" w:themeTint="66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61EC6"/>
    <w:rPr>
      <w:rFonts w:ascii="Arial" w:eastAsiaTheme="majorEastAsia" w:hAnsi="Arial" w:cstheme="majorBidi"/>
      <w:b/>
      <w:caps/>
      <w:color w:val="FFC20B" w:themeColor="accent4" w:themeShade="BF"/>
      <w:spacing w:val="4"/>
      <w:szCs w:val="24"/>
      <w:shd w:val="clear" w:color="auto" w:fill="FFEFC1" w:themeFill="accent4" w:themeFillTint="6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861EC6"/>
    <w:rPr>
      <w:rFonts w:ascii="Arial" w:eastAsiaTheme="majorEastAsia" w:hAnsi="Arial" w:cstheme="majorBidi"/>
      <w:b/>
      <w:i/>
      <w:iCs/>
      <w:color w:val="FFC20B" w:themeColor="accent4" w:themeShade="BF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861EC6"/>
    <w:rPr>
      <w:rFonts w:ascii="Arial" w:eastAsiaTheme="majorEastAsia" w:hAnsi="Arial" w:cstheme="majorBidi"/>
      <w:bCs/>
      <w:i/>
      <w:color w:val="FFC20B" w:themeColor="accent4" w:themeShade="BF"/>
      <w:u w:val="single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C7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C74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C74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C74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2E6C7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2E6C7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C7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E6C74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2E6C7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E6C7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3C16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C74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C7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C74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2E6C74"/>
    <w:rPr>
      <w:b/>
      <w:bCs/>
      <w:smallCaps/>
      <w:color w:val="auto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C16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1678"/>
  </w:style>
  <w:style w:type="paragraph" w:styleId="Piedepgina">
    <w:name w:val="footer"/>
    <w:basedOn w:val="Normal"/>
    <w:link w:val="PiedepginaCar"/>
    <w:uiPriority w:val="99"/>
    <w:unhideWhenUsed/>
    <w:rsid w:val="003C16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678"/>
  </w:style>
  <w:style w:type="paragraph" w:styleId="Sinespaciado">
    <w:name w:val="No Spacing"/>
    <w:uiPriority w:val="1"/>
    <w:qFormat/>
    <w:rsid w:val="002E6C74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2E6C74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2E6C74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2E6C74"/>
    <w:rPr>
      <w:i/>
      <w:iCs/>
      <w:color w:val="auto"/>
    </w:rPr>
  </w:style>
  <w:style w:type="character" w:styleId="nfasissutil">
    <w:name w:val="Subtle Emphasis"/>
    <w:basedOn w:val="Fuentedeprrafopredeter"/>
    <w:uiPriority w:val="19"/>
    <w:qFormat/>
    <w:rsid w:val="002E6C74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2E6C74"/>
    <w:rPr>
      <w:smallCaps/>
      <w:color w:val="auto"/>
      <w:u w:val="single" w:color="959595" w:themeColor="text1" w:themeTint="80"/>
    </w:rPr>
  </w:style>
  <w:style w:type="character" w:styleId="Ttulodellibro">
    <w:name w:val="Book Title"/>
    <w:basedOn w:val="Fuentedeprrafopredeter"/>
    <w:uiPriority w:val="33"/>
    <w:qFormat/>
    <w:rsid w:val="002E6C74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unhideWhenUsed/>
    <w:qFormat/>
    <w:rsid w:val="002E6C74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861EC6"/>
    <w:pPr>
      <w:tabs>
        <w:tab w:val="right" w:leader="dot" w:pos="9282"/>
      </w:tabs>
      <w:spacing w:after="100"/>
    </w:pPr>
    <w:rPr>
      <w:color w:val="FFC20B" w:themeColor="accent4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861EC6"/>
    <w:pPr>
      <w:spacing w:after="100"/>
      <w:ind w:left="220"/>
    </w:pPr>
    <w:rPr>
      <w:color w:val="856300" w:themeColor="accent3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861EC6"/>
    <w:pPr>
      <w:spacing w:after="100"/>
      <w:ind w:left="440"/>
    </w:pPr>
    <w:rPr>
      <w:color w:val="FFC20B" w:themeColor="accent4" w:themeShade="BF"/>
    </w:rPr>
  </w:style>
  <w:style w:type="character" w:styleId="Hipervnculo">
    <w:name w:val="Hyperlink"/>
    <w:basedOn w:val="Fuentedeprrafopredeter"/>
    <w:uiPriority w:val="99"/>
    <w:unhideWhenUsed/>
    <w:rsid w:val="002E6C74"/>
    <w:rPr>
      <w:color w:val="FFFF00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861EC6"/>
    <w:pPr>
      <w:spacing w:after="100"/>
      <w:ind w:left="660"/>
    </w:pPr>
    <w:rPr>
      <w:color w:val="856300" w:themeColor="accent3" w:themeShade="BF"/>
    </w:rPr>
  </w:style>
  <w:style w:type="paragraph" w:styleId="NormalWeb">
    <w:name w:val="Normal (Web)"/>
    <w:basedOn w:val="Normal"/>
    <w:uiPriority w:val="99"/>
    <w:semiHidden/>
    <w:unhideWhenUsed/>
    <w:rsid w:val="00861EC6"/>
    <w:rPr>
      <w:rFonts w:ascii="Times New Roman" w:hAnsi="Times New Roman" w:cs="Times New Roman"/>
      <w:sz w:val="24"/>
      <w:szCs w:val="24"/>
    </w:rPr>
  </w:style>
  <w:style w:type="paragraph" w:styleId="TDC5">
    <w:name w:val="toc 5"/>
    <w:basedOn w:val="Normal"/>
    <w:next w:val="Normal"/>
    <w:autoRedefine/>
    <w:uiPriority w:val="39"/>
    <w:unhideWhenUsed/>
    <w:rsid w:val="00861EC6"/>
    <w:pPr>
      <w:spacing w:after="100" w:line="278" w:lineRule="auto"/>
      <w:ind w:left="96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861EC6"/>
    <w:pPr>
      <w:spacing w:after="100" w:line="278" w:lineRule="auto"/>
      <w:ind w:left="120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861EC6"/>
    <w:pPr>
      <w:spacing w:after="100" w:line="278" w:lineRule="auto"/>
      <w:ind w:left="144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861EC6"/>
    <w:pPr>
      <w:spacing w:after="100" w:line="278" w:lineRule="auto"/>
      <w:ind w:left="168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861EC6"/>
    <w:pPr>
      <w:spacing w:after="100" w:line="278" w:lineRule="auto"/>
      <w:ind w:left="1920"/>
      <w:jc w:val="left"/>
    </w:pPr>
    <w:rPr>
      <w:rFonts w:asciiTheme="minorHAnsi" w:hAnsiTheme="minorHAnsi"/>
      <w:kern w:val="2"/>
      <w:sz w:val="24"/>
      <w:szCs w:val="24"/>
      <w:lang w:eastAsia="es-BO"/>
      <w14:ligatures w14:val="standardContextua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61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0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5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9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34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6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2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771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6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4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83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06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1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3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17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04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21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22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42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8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5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9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8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4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4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file:///F:\MODULOS\MOD-2%20BASICO%20LIMPIO.docx" TargetMode="External"/><Relationship Id="rId26" Type="http://schemas.openxmlformats.org/officeDocument/2006/relationships/hyperlink" Target="file:///F:\MODULOS\MOD-2%20BASICO%20LIMPIO.docx" TargetMode="External"/><Relationship Id="rId39" Type="http://schemas.openxmlformats.org/officeDocument/2006/relationships/image" Target="media/image8.jpeg"/><Relationship Id="rId21" Type="http://schemas.openxmlformats.org/officeDocument/2006/relationships/hyperlink" Target="file:///F:\MODULOS\MOD-2%20BASICO%20LIMPIO.docx" TargetMode="External"/><Relationship Id="rId34" Type="http://schemas.openxmlformats.org/officeDocument/2006/relationships/hyperlink" Target="file:///F:\MODULOS\MOD-2%20BASICO%20LIMPIO.docx" TargetMode="External"/><Relationship Id="rId42" Type="http://schemas.openxmlformats.org/officeDocument/2006/relationships/image" Target="media/image13.png"/><Relationship Id="rId47" Type="http://schemas.openxmlformats.org/officeDocument/2006/relationships/image" Target="media/image13.jpeg"/><Relationship Id="rId50" Type="http://schemas.openxmlformats.org/officeDocument/2006/relationships/image" Target="media/image21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file:///F:\MODULOS\MOD-2%20BASICO%20LIMPIO.docx" TargetMode="External"/><Relationship Id="rId29" Type="http://schemas.openxmlformats.org/officeDocument/2006/relationships/hyperlink" Target="file:///F:\MODULOS\MOD-2%20BASICO%20LIMPIO.docx" TargetMode="External"/><Relationship Id="rId11" Type="http://schemas.openxmlformats.org/officeDocument/2006/relationships/image" Target="media/image3.gif"/><Relationship Id="rId24" Type="http://schemas.openxmlformats.org/officeDocument/2006/relationships/hyperlink" Target="file:///F:\MODULOS\MOD-2%20BASICO%20LIMPIO.docx" TargetMode="External"/><Relationship Id="rId32" Type="http://schemas.openxmlformats.org/officeDocument/2006/relationships/hyperlink" Target="file:///F:\MODULOS\MOD-2%20BASICO%20LIMPIO.docx" TargetMode="External"/><Relationship Id="rId37" Type="http://schemas.openxmlformats.org/officeDocument/2006/relationships/image" Target="media/image8.gif"/><Relationship Id="rId40" Type="http://schemas.openxmlformats.org/officeDocument/2006/relationships/image" Target="media/image10.png"/><Relationship Id="rId45" Type="http://schemas.openxmlformats.org/officeDocument/2006/relationships/image" Target="media/image12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file:///F:\MODULOS\MOD-2%20BASICO%20LIMPIO.docx" TargetMode="External"/><Relationship Id="rId31" Type="http://schemas.openxmlformats.org/officeDocument/2006/relationships/hyperlink" Target="file:///F:\MODULOS\MOD-2%20BASICO%20LIMPIO.docx" TargetMode="External"/><Relationship Id="rId44" Type="http://schemas.openxmlformats.org/officeDocument/2006/relationships/image" Target="media/image15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hyperlink" Target="file:///F:\MODULOS\MOD-2%20BASICO%20LIMPIO.docx" TargetMode="External"/><Relationship Id="rId27" Type="http://schemas.openxmlformats.org/officeDocument/2006/relationships/hyperlink" Target="file:///F:\MODULOS\MOD-2%20BASICO%20LIMPIO.docx" TargetMode="External"/><Relationship Id="rId30" Type="http://schemas.openxmlformats.org/officeDocument/2006/relationships/hyperlink" Target="file:///F:\MODULOS\MOD-2%20BASICO%20LIMPIO.docx" TargetMode="External"/><Relationship Id="rId35" Type="http://schemas.openxmlformats.org/officeDocument/2006/relationships/hyperlink" Target="file:///F:\MODULOS\MOD-2%20BASICO%20LIMPIO.docx" TargetMode="External"/><Relationship Id="rId43" Type="http://schemas.openxmlformats.org/officeDocument/2006/relationships/image" Target="media/image11.png"/><Relationship Id="rId48" Type="http://schemas.openxmlformats.org/officeDocument/2006/relationships/image" Target="media/image14.jpe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file:///F:\MODULOS\MOD-2%20BASICO%20LIMPIO.docx" TargetMode="External"/><Relationship Id="rId25" Type="http://schemas.openxmlformats.org/officeDocument/2006/relationships/hyperlink" Target="file:///F:\MODULOS\MOD-2%20BASICO%20LIMPIO.docx" TargetMode="External"/><Relationship Id="rId33" Type="http://schemas.openxmlformats.org/officeDocument/2006/relationships/hyperlink" Target="file:///F:\MODULOS\MOD-2%20BASICO%20LIMPIO.docx" TargetMode="External"/><Relationship Id="rId38" Type="http://schemas.openxmlformats.org/officeDocument/2006/relationships/image" Target="media/image9.png"/><Relationship Id="rId46" Type="http://schemas.openxmlformats.org/officeDocument/2006/relationships/image" Target="media/image17.png"/><Relationship Id="rId20" Type="http://schemas.openxmlformats.org/officeDocument/2006/relationships/hyperlink" Target="file:///F:\MODULOS\MOD-2%20BASICO%20LIMPIO.docx" TargetMode="External"/><Relationship Id="rId41" Type="http://schemas.openxmlformats.org/officeDocument/2006/relationships/image" Target="media/image12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hyperlink" Target="file:///F:\MODULOS\MOD-2%20BASICO%20LIMPIO.docx" TargetMode="External"/><Relationship Id="rId28" Type="http://schemas.openxmlformats.org/officeDocument/2006/relationships/hyperlink" Target="file:///F:\MODULOS\MOD-2%20BASICO%20LIMPIO.docx" TargetMode="External"/><Relationship Id="rId36" Type="http://schemas.openxmlformats.org/officeDocument/2006/relationships/image" Target="media/image7.png"/><Relationship Id="rId49" Type="http://schemas.openxmlformats.org/officeDocument/2006/relationships/image" Target="media/image2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\Documents\Plantillas%20personalizadas%20de%20Office\Guia%20de%20Aprendizaje.dotx" TargetMode="External"/></Relationships>
</file>

<file path=word/theme/theme1.xml><?xml version="1.0" encoding="utf-8"?>
<a:theme xmlns:a="http://schemas.openxmlformats.org/drawingml/2006/main" name="Sector">
  <a:themeElements>
    <a:clrScheme name="A AMARILLO RUBEN">
      <a:dk1>
        <a:srgbClr val="2C2C2C"/>
      </a:dk1>
      <a:lt1>
        <a:srgbClr val="FFFFFF"/>
      </a:lt1>
      <a:dk2>
        <a:srgbClr val="FFFF00"/>
      </a:dk2>
      <a:lt2>
        <a:srgbClr val="FFFFFF"/>
      </a:lt2>
      <a:accent1>
        <a:srgbClr val="FFFF00"/>
      </a:accent1>
      <a:accent2>
        <a:srgbClr val="F9EF6B"/>
      </a:accent2>
      <a:accent3>
        <a:srgbClr val="B28600"/>
      </a:accent3>
      <a:accent4>
        <a:srgbClr val="FFD965"/>
      </a:accent4>
      <a:accent5>
        <a:srgbClr val="FFFF00"/>
      </a:accent5>
      <a:accent6>
        <a:srgbClr val="F9EF6B"/>
      </a:accent6>
      <a:hlink>
        <a:srgbClr val="FFFF00"/>
      </a:hlink>
      <a:folHlink>
        <a:srgbClr val="6C606A"/>
      </a:folHlink>
    </a:clrScheme>
    <a:fontScheme name="Sector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E7E8B-7597-4208-A6BE-C104CF7F3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Guia de Aprendizaje.dotx</Template>
  <TotalTime>136</TotalTime>
  <Pages>9</Pages>
  <Words>765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>Cel. 74420831</cp:keywords>
  <dc:description/>
  <cp:lastModifiedBy>RUBEN</cp:lastModifiedBy>
  <cp:revision>23</cp:revision>
  <cp:lastPrinted>2025-04-18T06:04:00Z</cp:lastPrinted>
  <dcterms:created xsi:type="dcterms:W3CDTF">2025-04-18T05:36:00Z</dcterms:created>
  <dcterms:modified xsi:type="dcterms:W3CDTF">2026-04-28T00:44:00Z</dcterms:modified>
</cp:coreProperties>
</file>