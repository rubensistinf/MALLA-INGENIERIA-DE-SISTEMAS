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E9675" w14:textId="6813864B" w:rsidR="00746772" w:rsidRDefault="003A649A" w:rsidP="00B83548">
      <w:pPr>
        <w:rPr>
          <w:lang w:val="es-ES"/>
        </w:rPr>
      </w:pPr>
      <w:bookmarkStart w:id="0" w:name="_GoBack"/>
      <w:r>
        <w:rPr>
          <w:noProof/>
          <w:lang w:val="es-ES" w:eastAsia="es-ES"/>
        </w:rPr>
        <w:drawing>
          <wp:anchor distT="0" distB="0" distL="114300" distR="114300" simplePos="0" relativeHeight="251705855" behindDoc="0" locked="0" layoutInCell="1" allowOverlap="1" wp14:anchorId="5013D964" wp14:editId="0E7F679D">
            <wp:simplePos x="0" y="0"/>
            <wp:positionH relativeFrom="margin">
              <wp:posOffset>1162050</wp:posOffset>
            </wp:positionH>
            <wp:positionV relativeFrom="paragraph">
              <wp:posOffset>-257175</wp:posOffset>
            </wp:positionV>
            <wp:extent cx="4101765" cy="2934886"/>
            <wp:effectExtent l="0" t="0" r="0" b="0"/>
            <wp:wrapNone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5"/>
                    <a:stretch/>
                  </pic:blipFill>
                  <pic:spPr bwMode="auto">
                    <a:xfrm>
                      <a:off x="0" y="0"/>
                      <a:ext cx="4101765" cy="2934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A23FB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7B33E4" wp14:editId="62DD54D3">
                <wp:simplePos x="0" y="0"/>
                <wp:positionH relativeFrom="column">
                  <wp:posOffset>4055110</wp:posOffset>
                </wp:positionH>
                <wp:positionV relativeFrom="paragraph">
                  <wp:posOffset>-133985</wp:posOffset>
                </wp:positionV>
                <wp:extent cx="3379470" cy="971550"/>
                <wp:effectExtent l="994410" t="0" r="1062990" b="0"/>
                <wp:wrapNone/>
                <wp:docPr id="141" name="Cuadro de text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828311">
                          <a:off x="0" y="0"/>
                          <a:ext cx="33794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01153EA3" w14:textId="0EF9FC90" w:rsidR="005D1BBB" w:rsidRPr="00DB1F41" w:rsidRDefault="00CD7690" w:rsidP="00CD7690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Técnico </w:t>
                            </w:r>
                            <w:r w:rsidR="00A23FBE">
                              <w:rPr>
                                <w:rFonts w:ascii="Bahnschrift Condensed" w:hAnsi="Bahnschrift Condensed"/>
                                <w:b/>
                                <w:color w:val="FFFFFF" w:themeColor="background1"/>
                                <w:sz w:val="80"/>
                                <w:szCs w:val="8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Medio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B33E4" id="_x0000_t202" coordsize="21600,21600" o:spt="202" path="m,l,21600r21600,l21600,xe">
                <v:stroke joinstyle="miter"/>
                <v:path gradientshapeok="t" o:connecttype="rect"/>
              </v:shapetype>
              <v:shape id="Cuadro de texto 141" o:spid="_x0000_s1026" type="#_x0000_t202" style="position:absolute;left:0;text-align:left;margin-left:319.3pt;margin-top:-10.55pt;width:266.1pt;height:76.5pt;rotation:3089270fd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" filled="f" stroked="f">
                <v:shadow on="t" color="black" opacity="36044f" origin="-.5,.5" offset=".99781mm,-.99781mm"/>
                <v:textbox>
                  <w:txbxContent>
                    <w:p w14:paraId="01153EA3" w14:textId="0EF9FC90" w:rsidR="005D1BBB" w:rsidRPr="00DB1F41" w:rsidRDefault="00CD7690" w:rsidP="00CD7690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Técnico </w:t>
                      </w:r>
                      <w:r w:rsidR="00A23FBE">
                        <w:rPr>
                          <w:rFonts w:ascii="Bahnschrift Condensed" w:hAnsi="Bahnschrift Condensed"/>
                          <w:b/>
                          <w:color w:val="FFFFFF" w:themeColor="background1"/>
                          <w:sz w:val="80"/>
                          <w:szCs w:val="8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Medio I</w:t>
                      </w:r>
                    </w:p>
                  </w:txbxContent>
                </v:textbox>
              </v:shape>
            </w:pict>
          </mc:Fallback>
        </mc:AlternateContent>
      </w:r>
      <w:r w:rsidR="00536DE4">
        <w:rPr>
          <w:noProof/>
          <w:lang w:val="es-ES" w:eastAsia="es-ES"/>
        </w:rPr>
        <w:drawing>
          <wp:anchor distT="0" distB="0" distL="114300" distR="114300" simplePos="0" relativeHeight="251698687" behindDoc="0" locked="0" layoutInCell="1" allowOverlap="1" wp14:anchorId="6C01C97E" wp14:editId="3233AAB5">
            <wp:simplePos x="0" y="0"/>
            <wp:positionH relativeFrom="column">
              <wp:posOffset>4649470</wp:posOffset>
            </wp:positionH>
            <wp:positionV relativeFrom="paragraph">
              <wp:posOffset>995680</wp:posOffset>
            </wp:positionV>
            <wp:extent cx="1490980" cy="1915795"/>
            <wp:effectExtent l="92392" t="0" r="0" b="0"/>
            <wp:wrapNone/>
            <wp:docPr id="148" name="Imagen 148" descr="Imagen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n 148" descr="Imagen en blanco y negro&#10;&#10;El contenido generado por IA puede ser incorrecto."/>
                    <pic:cNvPicPr/>
                  </pic:nvPicPr>
                  <pic:blipFill>
                    <a:blip r:embed="rId8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97318">
                      <a:off x="0" y="0"/>
                      <a:ext cx="149098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6B6E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1FFC2C" wp14:editId="56A03C68">
                <wp:simplePos x="0" y="0"/>
                <wp:positionH relativeFrom="column">
                  <wp:posOffset>-956310</wp:posOffset>
                </wp:positionH>
                <wp:positionV relativeFrom="paragraph">
                  <wp:posOffset>-832599</wp:posOffset>
                </wp:positionV>
                <wp:extent cx="7818170" cy="10146308"/>
                <wp:effectExtent l="0" t="0" r="0" b="7620"/>
                <wp:wrapNone/>
                <wp:docPr id="130" name="Rectángulo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70" cy="1014630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100000">
                              <a:schemeClr val="accent4">
                                <a:lumMod val="50000"/>
                              </a:schemeClr>
                            </a:gs>
                            <a:gs pos="23000">
                              <a:schemeClr val="accent4">
                                <a:lumMod val="75000"/>
                              </a:schemeClr>
                            </a:gs>
                            <a:gs pos="83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  <a:gs pos="66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47000">
                              <a:schemeClr val="accent4">
                                <a:lumMod val="75000"/>
                              </a:schemeClr>
                            </a:gs>
                            <a:gs pos="38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4941F" id="Rectángulo 130" o:spid="_x0000_s1026" style="position:absolute;margin-left:-75.3pt;margin-top:-65.55pt;width:615.6pt;height:79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" fillcolor="#1a4bc7 [2407]" stroked="f" strokeweight="1.25pt">
                <v:fill color2="#113284 [1607]" rotate="t" focusposition="1,1" focussize="" colors="0 #1a4cc8;15073f #1a4cc8;24904f #b5c8f5;30802f #1a4cc8;43254f #b5c8f5;54395f #91acf1" focus="100%" type="gradientRadial"/>
                <v:stroke endcap="round"/>
              </v:rect>
            </w:pict>
          </mc:Fallback>
        </mc:AlternateContent>
      </w:r>
      <w:r w:rsidR="007418F3">
        <w:rPr>
          <w:noProof/>
          <w:lang w:val="es-ES" w:eastAsia="es-ES"/>
        </w:rPr>
        <w:drawing>
          <wp:anchor distT="0" distB="0" distL="114300" distR="114300" simplePos="0" relativeHeight="251668991" behindDoc="0" locked="0" layoutInCell="1" allowOverlap="1" wp14:anchorId="4C809075" wp14:editId="5C3A50E6">
            <wp:simplePos x="0" y="0"/>
            <wp:positionH relativeFrom="column">
              <wp:posOffset>-935990</wp:posOffset>
            </wp:positionH>
            <wp:positionV relativeFrom="paragraph">
              <wp:posOffset>-1273108</wp:posOffset>
            </wp:positionV>
            <wp:extent cx="7755064" cy="6328610"/>
            <wp:effectExtent l="0" t="0" r="0" b="0"/>
            <wp:wrapNone/>
            <wp:docPr id="147" name="Imagen 14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n 147" descr="Texto&#10;&#10;El contenido generado por IA puede ser incorrecto."/>
                    <pic:cNvPicPr/>
                  </pic:nvPicPr>
                  <pic:blipFill rotWithShape="1">
                    <a:blip r:embed="rId9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 amt="16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GlowEdges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14"/>
                    <a:stretch/>
                  </pic:blipFill>
                  <pic:spPr bwMode="auto">
                    <a:xfrm>
                      <a:off x="0" y="0"/>
                      <a:ext cx="7787360" cy="635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0959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4F04D7" wp14:editId="443E6FB5">
                <wp:simplePos x="0" y="0"/>
                <wp:positionH relativeFrom="column">
                  <wp:posOffset>-1011555</wp:posOffset>
                </wp:positionH>
                <wp:positionV relativeFrom="paragraph">
                  <wp:posOffset>-430530</wp:posOffset>
                </wp:positionV>
                <wp:extent cx="1443355" cy="9360535"/>
                <wp:effectExtent l="0" t="114300" r="80645" b="50165"/>
                <wp:wrapNone/>
                <wp:docPr id="131" name="Cuadro de tex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9360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3C50C578" w14:textId="77777777" w:rsidR="00CD0732" w:rsidRPr="001424F7" w:rsidRDefault="00CD0732" w:rsidP="00CD0732">
                            <w:pPr>
                              <w:jc w:val="center"/>
                              <w:rPr>
                                <w:rFonts w:ascii="Bahnschrift Condensed" w:hAnsi="Bahnschrift Condensed"/>
                                <w:b/>
                                <w:color w:val="113285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424F7">
                              <w:rPr>
                                <w:rFonts w:ascii="Bahnschrift Condensed" w:hAnsi="Bahnschrift Condensed"/>
                                <w:b/>
                                <w:color w:val="113285" w:themeColor="accent4" w:themeShade="80"/>
                                <w:sz w:val="170"/>
                                <w:szCs w:val="17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12700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SISTEMAS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F04D7" id="_x0000_t202" coordsize="21600,21600" o:spt="202" path="m,l,21600r21600,l21600,xe">
                <v:stroke joinstyle="miter"/>
                <v:path gradientshapeok="t" o:connecttype="rect"/>
              </v:shapetype>
              <v:shape id="Cuadro de texto 131" o:spid="_x0000_s1027" type="#_x0000_t202" style="position:absolute;left:0;text-align:left;margin-left:-79.65pt;margin-top:-33.9pt;width:113.65pt;height:737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" filled="f" stroked="f">
                <v:shadow on="t" color="black" opacity="36044f" origin="-.5,.5" offset=".99781mm,-.99781mm"/>
                <v:textbox style="layout-flow:vertical;mso-layout-flow-alt:bottom-to-top">
                  <w:txbxContent>
                    <w:p w14:paraId="3C50C578" w14:textId="77777777" w:rsidR="00CD0732" w:rsidRPr="001424F7" w:rsidRDefault="00CD0732" w:rsidP="00CD0732">
                      <w:pPr>
                        <w:jc w:val="center"/>
                        <w:rPr>
                          <w:rFonts w:ascii="Bahnschrift Condensed" w:hAnsi="Bahnschrift Condensed"/>
                          <w:b/>
                          <w:color w:val="113285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424F7">
                        <w:rPr>
                          <w:rFonts w:ascii="Bahnschrift Condensed" w:hAnsi="Bahnschrift Condensed"/>
                          <w:b/>
                          <w:color w:val="113285" w:themeColor="accent4" w:themeShade="80"/>
                          <w:sz w:val="170"/>
                          <w:szCs w:val="17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12700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SISTEMAS INFORMÁTICOS</w:t>
                      </w:r>
                    </w:p>
                  </w:txbxContent>
                </v:textbox>
              </v:shape>
            </w:pict>
          </mc:Fallback>
        </mc:AlternateContent>
      </w:r>
      <w:r w:rsidR="005D1BBB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82C447" wp14:editId="77B09C33">
                <wp:simplePos x="0" y="0"/>
                <wp:positionH relativeFrom="column">
                  <wp:posOffset>3718825</wp:posOffset>
                </wp:positionH>
                <wp:positionV relativeFrom="paragraph">
                  <wp:posOffset>-34332</wp:posOffset>
                </wp:positionV>
                <wp:extent cx="4186555" cy="667860"/>
                <wp:effectExtent l="1435735" t="0" r="1383030" b="0"/>
                <wp:wrapNone/>
                <wp:docPr id="132" name="Rectángul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51293">
                          <a:off x="0" y="0"/>
                          <a:ext cx="4186555" cy="667860"/>
                        </a:xfrm>
                        <a:prstGeom prst="rect">
                          <a:avLst/>
                        </a:prstGeom>
                        <a:pattFill prst="pct90">
                          <a:fgClr>
                            <a:schemeClr val="accent4">
                              <a:lumMod val="50000"/>
                            </a:schemeClr>
                          </a:fgClr>
                          <a:bgClr>
                            <a:schemeClr val="bg1"/>
                          </a:bgClr>
                        </a:pattFill>
                        <a:ln w="190500" cmpd="dbl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A5EF019" id="Rectángulo 132" o:spid="_x0000_s1026" style="position:absolute;margin-left:292.8pt;margin-top:-2.7pt;width:329.65pt;height:52.6pt;rotation:3114372fd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" fillcolor="#113284 [1607]" strokecolor="#113284 [1607]" strokeweight="15pt">
                <v:fill r:id="rId14" o:title="" color2="white [3212]" type="pattern"/>
                <v:stroke linestyle="thinThin" endcap="round"/>
              </v:rect>
            </w:pict>
          </mc:Fallback>
        </mc:AlternateContent>
      </w:r>
    </w:p>
    <w:p w14:paraId="754F073A" w14:textId="2392E3F9" w:rsidR="00E43339" w:rsidRDefault="00E43339" w:rsidP="00B83548">
      <w:pPr>
        <w:rPr>
          <w:lang w:val="es-ES"/>
        </w:rPr>
      </w:pPr>
    </w:p>
    <w:p w14:paraId="73D53EAB" w14:textId="43BE452F" w:rsidR="00E43339" w:rsidRDefault="00E43339" w:rsidP="00B83548">
      <w:pPr>
        <w:rPr>
          <w:lang w:val="es-ES"/>
        </w:rPr>
      </w:pPr>
    </w:p>
    <w:p w14:paraId="56D21709" w14:textId="77777777" w:rsidR="00E43339" w:rsidRDefault="00E43339" w:rsidP="00B83548">
      <w:pPr>
        <w:rPr>
          <w:lang w:val="es-ES"/>
        </w:rPr>
      </w:pPr>
    </w:p>
    <w:p w14:paraId="54CAAA48" w14:textId="5EF99AB8" w:rsidR="00E43339" w:rsidRDefault="00E43339" w:rsidP="00B83548">
      <w:pPr>
        <w:rPr>
          <w:lang w:val="es-ES"/>
        </w:rPr>
      </w:pPr>
    </w:p>
    <w:p w14:paraId="7DF36937" w14:textId="1E6689A8" w:rsidR="00E43339" w:rsidRDefault="00E43339" w:rsidP="00B83548">
      <w:pPr>
        <w:rPr>
          <w:lang w:val="es-ES"/>
        </w:rPr>
      </w:pPr>
    </w:p>
    <w:p w14:paraId="7E1853BE" w14:textId="77777777" w:rsidR="00E43339" w:rsidRDefault="00E43339" w:rsidP="00B83548">
      <w:pPr>
        <w:rPr>
          <w:lang w:val="es-ES"/>
        </w:rPr>
      </w:pPr>
    </w:p>
    <w:p w14:paraId="0651AE77" w14:textId="2DC617C4" w:rsidR="00E43339" w:rsidRDefault="00E43339" w:rsidP="00B83548">
      <w:pPr>
        <w:rPr>
          <w:lang w:val="es-ES"/>
        </w:rPr>
      </w:pPr>
    </w:p>
    <w:p w14:paraId="069ECA40" w14:textId="07AA6D34" w:rsidR="00E43339" w:rsidRDefault="00E43339" w:rsidP="00B83548">
      <w:pPr>
        <w:rPr>
          <w:lang w:val="es-ES"/>
        </w:rPr>
      </w:pPr>
    </w:p>
    <w:p w14:paraId="14C1A383" w14:textId="302C156B" w:rsidR="00E43339" w:rsidRDefault="003A649A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07903" behindDoc="0" locked="0" layoutInCell="1" allowOverlap="1" wp14:anchorId="7111E08B" wp14:editId="3CD7D376">
                <wp:simplePos x="0" y="0"/>
                <wp:positionH relativeFrom="column">
                  <wp:posOffset>0</wp:posOffset>
                </wp:positionH>
                <wp:positionV relativeFrom="paragraph">
                  <wp:posOffset>24765</wp:posOffset>
                </wp:positionV>
                <wp:extent cx="6050280" cy="3086100"/>
                <wp:effectExtent l="0" t="114300" r="83820" b="57150"/>
                <wp:wrapNone/>
                <wp:docPr id="142" name="Cuadro de texto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280" cy="3086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0B16D106" w14:textId="77777777" w:rsidR="003A649A" w:rsidRPr="008522F6" w:rsidRDefault="003A649A" w:rsidP="003A649A">
                            <w:pPr>
                              <w:spacing w:after="0" w:line="192" w:lineRule="auto"/>
                              <w:jc w:val="center"/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23FBE">
                              <w:rPr>
                                <w:rFonts w:ascii="Edwardian Script ITC" w:hAnsi="Edwardian Script ITC"/>
                                <w:b/>
                                <w:color w:val="FFFFFF" w:themeColor="background1"/>
                                <w:spacing w:val="40"/>
                                <w:sz w:val="160"/>
                                <w:szCs w:val="160"/>
                                <w:lang w:val="es-ES"/>
                                <w14:shadow w14:blurRad="50800" w14:dist="38100" w14:dir="18900000" w14:sx="101000" w14:sy="101000" w14:kx="0" w14:ky="0" w14:algn="bl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4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Ofimática y Tecnología Multimedia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1E08B" id="Cuadro de texto 142" o:spid="_x0000_s1028" type="#_x0000_t202" style="position:absolute;left:0;text-align:left;margin-left:0;margin-top:1.95pt;width:476.4pt;height:243pt;z-index:2517079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" filled="f" stroked="f">
                <v:shadow on="t" color="black" opacity="36044f" origin="-.5,.5" offset=".99781mm,-.99781mm"/>
                <v:textbox>
                  <w:txbxContent>
                    <w:p w14:paraId="0B16D106" w14:textId="77777777" w:rsidR="003A649A" w:rsidRPr="008522F6" w:rsidRDefault="003A649A" w:rsidP="003A649A">
                      <w:pPr>
                        <w:spacing w:after="0" w:line="192" w:lineRule="auto"/>
                        <w:jc w:val="center"/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A23FBE">
                        <w:rPr>
                          <w:rFonts w:ascii="Edwardian Script ITC" w:hAnsi="Edwardian Script ITC"/>
                          <w:b/>
                          <w:color w:val="FFFFFF" w:themeColor="background1"/>
                          <w:spacing w:val="40"/>
                          <w:sz w:val="160"/>
                          <w:szCs w:val="160"/>
                          <w:lang w:val="es-ES"/>
                          <w14:shadow w14:blurRad="50800" w14:dist="38100" w14:dir="18900000" w14:sx="101000" w14:sy="101000" w14:kx="0" w14:ky="0" w14:algn="bl">
                            <w14:schemeClr w14:val="accent4">
                              <w14:lumMod w14:val="20000"/>
                              <w14:lumOff w14:val="8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4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Ofimática y Tecnología Multimedia II</w:t>
                      </w:r>
                    </w:p>
                  </w:txbxContent>
                </v:textbox>
              </v:shape>
            </w:pict>
          </mc:Fallback>
        </mc:AlternateContent>
      </w:r>
      <w:r w:rsidR="00CF4EA1">
        <w:rPr>
          <w:noProof/>
          <w:lang w:val="es-ES" w:eastAsia="es-ES"/>
        </w:rPr>
        <w:drawing>
          <wp:anchor distT="0" distB="0" distL="114300" distR="114300" simplePos="0" relativeHeight="251674624" behindDoc="0" locked="0" layoutInCell="1" allowOverlap="1" wp14:anchorId="08ABA9C7" wp14:editId="3A7845B4">
            <wp:simplePos x="0" y="0"/>
            <wp:positionH relativeFrom="column">
              <wp:posOffset>1081405</wp:posOffset>
            </wp:positionH>
            <wp:positionV relativeFrom="paragraph">
              <wp:posOffset>111328</wp:posOffset>
            </wp:positionV>
            <wp:extent cx="5750889" cy="6712585"/>
            <wp:effectExtent l="0" t="0" r="2540" b="0"/>
            <wp:wrapNone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n 140"/>
                    <pic:cNvPicPr/>
                  </pic:nvPicPr>
                  <pic:blipFill rotWithShape="1">
                    <a:blip r:embed="rId15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27"/>
                    <a:stretch/>
                  </pic:blipFill>
                  <pic:spPr bwMode="auto">
                    <a:xfrm>
                      <a:off x="0" y="0"/>
                      <a:ext cx="5750889" cy="6712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AA9D26" w14:textId="77777777" w:rsidR="00E43339" w:rsidRDefault="00E43339" w:rsidP="00B83548">
      <w:pPr>
        <w:rPr>
          <w:lang w:val="es-ES"/>
        </w:rPr>
      </w:pPr>
    </w:p>
    <w:p w14:paraId="235B9C5D" w14:textId="41B6119B" w:rsidR="00E43339" w:rsidRDefault="00E43339" w:rsidP="00B83548">
      <w:pPr>
        <w:rPr>
          <w:lang w:val="es-ES"/>
        </w:rPr>
      </w:pPr>
    </w:p>
    <w:p w14:paraId="0C8A624C" w14:textId="6FC5C327" w:rsidR="00E43339" w:rsidRDefault="00E43339" w:rsidP="00B83548">
      <w:pPr>
        <w:rPr>
          <w:lang w:val="es-ES"/>
        </w:rPr>
      </w:pPr>
    </w:p>
    <w:p w14:paraId="33E9AE2A" w14:textId="7ED66046" w:rsidR="00E43339" w:rsidRDefault="00E43339" w:rsidP="00B83548">
      <w:pPr>
        <w:rPr>
          <w:lang w:val="es-ES"/>
        </w:rPr>
      </w:pPr>
    </w:p>
    <w:p w14:paraId="26CB4FB6" w14:textId="1448D90A" w:rsidR="00E43339" w:rsidRDefault="00E43339" w:rsidP="00B83548">
      <w:pPr>
        <w:rPr>
          <w:lang w:val="es-ES"/>
        </w:rPr>
      </w:pPr>
    </w:p>
    <w:p w14:paraId="60BDB369" w14:textId="67497855" w:rsidR="00E43339" w:rsidRDefault="00E43339" w:rsidP="00B83548">
      <w:pPr>
        <w:rPr>
          <w:lang w:val="es-ES"/>
        </w:rPr>
      </w:pPr>
    </w:p>
    <w:p w14:paraId="6898A91F" w14:textId="4ECCD9A9" w:rsidR="00E43339" w:rsidRDefault="00E43339" w:rsidP="00B83548">
      <w:pPr>
        <w:rPr>
          <w:lang w:val="es-ES"/>
        </w:rPr>
      </w:pPr>
    </w:p>
    <w:p w14:paraId="439CEC45" w14:textId="2558C3BA" w:rsidR="00E43339" w:rsidRDefault="00E43339" w:rsidP="00B83548">
      <w:pPr>
        <w:rPr>
          <w:lang w:val="es-ES"/>
        </w:rPr>
      </w:pPr>
    </w:p>
    <w:p w14:paraId="7620DD05" w14:textId="013861FB" w:rsidR="00E43339" w:rsidRDefault="00536DE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703807" behindDoc="0" locked="0" layoutInCell="1" allowOverlap="1" wp14:anchorId="32F512B3" wp14:editId="7186A58D">
            <wp:simplePos x="0" y="0"/>
            <wp:positionH relativeFrom="column">
              <wp:posOffset>1490777</wp:posOffset>
            </wp:positionH>
            <wp:positionV relativeFrom="paragraph">
              <wp:posOffset>242570</wp:posOffset>
            </wp:positionV>
            <wp:extent cx="2105660" cy="1959610"/>
            <wp:effectExtent l="0" t="0" r="8890" b="0"/>
            <wp:wrapNone/>
            <wp:docPr id="152" name="Imagen 15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n 152" descr="Imagen que contiene Forma&#10;&#10;El contenido generado por IA puede ser incorrecto."/>
                    <pic:cNvPicPr/>
                  </pic:nvPicPr>
                  <pic:blipFill>
                    <a:blip r:embed="rId16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112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BED5E" w14:textId="77777777" w:rsidR="00E43339" w:rsidRDefault="00E43339" w:rsidP="00B83548">
      <w:pPr>
        <w:rPr>
          <w:lang w:val="es-ES"/>
        </w:rPr>
      </w:pPr>
    </w:p>
    <w:p w14:paraId="5B5E265C" w14:textId="77777777" w:rsidR="00E43339" w:rsidRDefault="00E43339" w:rsidP="00B83548">
      <w:pPr>
        <w:rPr>
          <w:lang w:val="es-ES"/>
        </w:rPr>
      </w:pPr>
    </w:p>
    <w:p w14:paraId="45F270E3" w14:textId="77777777" w:rsidR="00E43339" w:rsidRDefault="00E43339" w:rsidP="00B83548">
      <w:pPr>
        <w:rPr>
          <w:lang w:val="es-ES"/>
        </w:rPr>
      </w:pPr>
    </w:p>
    <w:p w14:paraId="00E189AA" w14:textId="77777777" w:rsidR="00E43339" w:rsidRDefault="00E43339" w:rsidP="00B83548">
      <w:pPr>
        <w:rPr>
          <w:lang w:val="es-ES"/>
        </w:rPr>
      </w:pPr>
    </w:p>
    <w:p w14:paraId="676AE006" w14:textId="77777777" w:rsidR="00E43339" w:rsidRDefault="00E43339" w:rsidP="00B83548">
      <w:pPr>
        <w:rPr>
          <w:lang w:val="es-ES"/>
        </w:rPr>
      </w:pPr>
    </w:p>
    <w:p w14:paraId="0A2138E6" w14:textId="77777777" w:rsidR="00E43339" w:rsidRDefault="00E43339" w:rsidP="00B83548">
      <w:pPr>
        <w:rPr>
          <w:lang w:val="es-ES"/>
        </w:rPr>
      </w:pPr>
    </w:p>
    <w:p w14:paraId="37909204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8975" behindDoc="0" locked="0" layoutInCell="1" allowOverlap="1" wp14:anchorId="19BC8DB1" wp14:editId="71947120">
            <wp:simplePos x="0" y="0"/>
            <wp:positionH relativeFrom="column">
              <wp:posOffset>3585845</wp:posOffset>
            </wp:positionH>
            <wp:positionV relativeFrom="paragraph">
              <wp:posOffset>167640</wp:posOffset>
            </wp:positionV>
            <wp:extent cx="3856355" cy="2571115"/>
            <wp:effectExtent l="0" t="0" r="0" b="0"/>
            <wp:wrapNone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n 136"/>
                    <pic:cNvPicPr/>
                  </pic:nvPicPr>
                  <pic:blipFill>
                    <a:blip r:embed="rId1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alphaModFix am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E81B7" w14:textId="77777777" w:rsidR="00E43339" w:rsidRDefault="00E43339" w:rsidP="00B83548">
      <w:pPr>
        <w:rPr>
          <w:lang w:val="es-ES"/>
        </w:rPr>
      </w:pPr>
    </w:p>
    <w:p w14:paraId="3903104A" w14:textId="77777777" w:rsidR="00E43339" w:rsidRDefault="00544984" w:rsidP="00B83548">
      <w:pPr>
        <w:rPr>
          <w:lang w:val="es-E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9231" behindDoc="0" locked="0" layoutInCell="1" allowOverlap="1" wp14:anchorId="66C4D0CF" wp14:editId="278B7C87">
            <wp:simplePos x="0" y="0"/>
            <wp:positionH relativeFrom="column">
              <wp:posOffset>4774133</wp:posOffset>
            </wp:positionH>
            <wp:positionV relativeFrom="paragraph">
              <wp:posOffset>170815</wp:posOffset>
            </wp:positionV>
            <wp:extent cx="1465580" cy="1465580"/>
            <wp:effectExtent l="0" t="0" r="127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n 1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4B34F" w14:textId="77777777" w:rsidR="00E43339" w:rsidRDefault="00E43339" w:rsidP="00B83548">
      <w:pPr>
        <w:rPr>
          <w:lang w:val="es-ES"/>
        </w:rPr>
      </w:pPr>
    </w:p>
    <w:p w14:paraId="74AFC206" w14:textId="77777777" w:rsidR="00E43339" w:rsidRDefault="004D1BF7" w:rsidP="00B83548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2D350D07" wp14:editId="6741920B">
                <wp:simplePos x="0" y="0"/>
                <wp:positionH relativeFrom="column">
                  <wp:posOffset>654685</wp:posOffset>
                </wp:positionH>
                <wp:positionV relativeFrom="paragraph">
                  <wp:posOffset>481232</wp:posOffset>
                </wp:positionV>
                <wp:extent cx="3802380" cy="304800"/>
                <wp:effectExtent l="0" t="114300" r="64770" b="57150"/>
                <wp:wrapNone/>
                <wp:docPr id="144" name="Cuadro de texto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6DDCE433" w14:textId="77777777" w:rsidR="00A934FB" w:rsidRPr="004D1BF7" w:rsidRDefault="00A934FB" w:rsidP="00A934FB">
                            <w:pPr>
                              <w:spacing w:after="0" w:line="192" w:lineRule="auto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E. A. Prof.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Herman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44984"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Ortiz</w:t>
                            </w:r>
                            <w:r w:rsidRPr="004D1BF7">
                              <w:rPr>
                                <w:rFonts w:ascii="Calibri Light" w:hAnsi="Calibri Light" w:cs="Calibri Light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Camargo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D350D07" id="Cuadro de texto 144" o:spid="_x0000_s1029" type="#_x0000_t202" style="position:absolute;left:0;text-align:left;margin-left:51.55pt;margin-top:37.9pt;width:299.4pt;height:24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" filled="f" stroked="f">
                <v:shadow on="t" color="black" opacity="36044f" origin="-.5,.5" offset=".99781mm,-.99781mm"/>
                <v:textbox>
                  <w:txbxContent>
                    <w:p w14:paraId="6DDCE433" w14:textId="77777777" w:rsidR="00A934FB" w:rsidRPr="004D1BF7" w:rsidRDefault="00A934FB" w:rsidP="00A934FB">
                      <w:pPr>
                        <w:spacing w:after="0" w:line="192" w:lineRule="auto"/>
                        <w:jc w:val="center"/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E. A. Prof.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Herman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44984"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Ortiz</w:t>
                      </w:r>
                      <w:r w:rsidRPr="004D1BF7">
                        <w:rPr>
                          <w:rFonts w:ascii="Calibri Light" w:hAnsi="Calibri Light" w:cs="Calibri Light"/>
                          <w:b/>
                          <w:color w:val="FFFFFF" w:themeColor="background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Camargo</w:t>
                      </w:r>
                    </w:p>
                  </w:txbxContent>
                </v:textbox>
              </v:shape>
            </w:pict>
          </mc:Fallback>
        </mc:AlternateContent>
      </w:r>
      <w:r w:rsidR="0054498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598C9B4B" wp14:editId="022E6A49">
                <wp:simplePos x="0" y="0"/>
                <wp:positionH relativeFrom="column">
                  <wp:posOffset>655320</wp:posOffset>
                </wp:positionH>
                <wp:positionV relativeFrom="paragraph">
                  <wp:posOffset>722630</wp:posOffset>
                </wp:positionV>
                <wp:extent cx="3802380" cy="304800"/>
                <wp:effectExtent l="0" t="114300" r="64770" b="57150"/>
                <wp:wrapNone/>
                <wp:docPr id="145" name="Cuadro de texto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8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>
                            <a:schemeClr val="tx1"/>
                          </a:glow>
                          <a:outerShdw blurRad="127000" dist="50800" dir="18900000" algn="bl" rotWithShape="0">
                            <a:prstClr val="black">
                              <a:alpha val="55000"/>
                            </a:prstClr>
                          </a:outerShdw>
                        </a:effectLst>
                      </wps:spPr>
                      <wps:txbx>
                        <w:txbxContent>
                          <w:p w14:paraId="7305E3A6" w14:textId="77777777" w:rsidR="00544984" w:rsidRPr="004D1BF7" w:rsidRDefault="00544984" w:rsidP="00544984">
                            <w:pPr>
                              <w:spacing w:after="0" w:line="192" w:lineRule="auto"/>
                              <w:jc w:val="center"/>
                              <w:rPr>
                                <w:rFonts w:ascii="Monotype Corsiva" w:hAnsi="Monotype Corsiva"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1BF7">
                              <w:rPr>
                                <w:rFonts w:ascii="Monotype Corsiva" w:hAnsi="Monotype Corsiva"/>
                                <w:bCs/>
                                <w:color w:val="000000" w:themeColor="text1"/>
                                <w:sz w:val="24"/>
                                <w:szCs w:val="24"/>
                                <w:lang w:val="es-ES"/>
                                <w14:textOutline w14:w="317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Autor: Rubén Condori Lazo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98C9B4B" id="Cuadro de texto 145" o:spid="_x0000_s1030" type="#_x0000_t202" style="position:absolute;left:0;text-align:left;margin-left:51.6pt;margin-top:56.9pt;width:299.4pt;height:24pt;z-index:251683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" filled="f" stroked="f">
                <v:shadow on="t" color="black" opacity="36044f" origin="-.5,.5" offset=".99781mm,-.99781mm"/>
                <v:textbox>
                  <w:txbxContent>
                    <w:p w14:paraId="7305E3A6" w14:textId="77777777" w:rsidR="00544984" w:rsidRPr="004D1BF7" w:rsidRDefault="00544984" w:rsidP="00544984">
                      <w:pPr>
                        <w:spacing w:after="0" w:line="192" w:lineRule="auto"/>
                        <w:jc w:val="center"/>
                        <w:rPr>
                          <w:rFonts w:ascii="Monotype Corsiva" w:hAnsi="Monotype Corsiva"/>
                          <w:bCs/>
                          <w:color w:val="000000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1BF7">
                        <w:rPr>
                          <w:rFonts w:ascii="Monotype Corsiva" w:hAnsi="Monotype Corsiva"/>
                          <w:bCs/>
                          <w:color w:val="000000" w:themeColor="text1"/>
                          <w:sz w:val="24"/>
                          <w:szCs w:val="24"/>
                          <w:lang w:val="es-ES"/>
                          <w14:textOutline w14:w="317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Autor: Rubén Condori Lazo</w:t>
                      </w:r>
                    </w:p>
                  </w:txbxContent>
                </v:textbox>
              </v:shape>
            </w:pict>
          </mc:Fallback>
        </mc:AlternateContent>
      </w:r>
    </w:p>
    <w:p w14:paraId="32BFE6DE" w14:textId="77777777" w:rsidR="00896B6E" w:rsidRDefault="00896B6E" w:rsidP="00B83548">
      <w:pPr>
        <w:tabs>
          <w:tab w:val="left" w:pos="2811"/>
        </w:tabs>
        <w:rPr>
          <w:lang w:val="es-ES"/>
        </w:rPr>
      </w:pPr>
    </w:p>
    <w:p w14:paraId="07089411" w14:textId="32519021" w:rsidR="00896B6E" w:rsidRDefault="00F721C6" w:rsidP="00B83548">
      <w:pPr>
        <w:tabs>
          <w:tab w:val="left" w:pos="2811"/>
        </w:tabs>
        <w:rPr>
          <w:lang w:val="es-ES"/>
        </w:rPr>
      </w:pPr>
      <w:r>
        <w:rPr>
          <w:lang w:val="es-ES"/>
        </w:rPr>
        <w:lastRenderedPageBreak/>
        <w:t>REMPLAZAR</w:t>
      </w:r>
    </w:p>
    <w:p w14:paraId="7E130F76" w14:textId="3C451B07" w:rsidR="00F721C6" w:rsidRDefault="00F721C6" w:rsidP="00B83548">
      <w:pPr>
        <w:tabs>
          <w:tab w:val="left" w:pos="2811"/>
        </w:tabs>
        <w:rPr>
          <w:lang w:val="es-ES"/>
        </w:rPr>
      </w:pPr>
    </w:p>
    <w:p w14:paraId="422AAA71" w14:textId="101A850B" w:rsidR="00F721C6" w:rsidRDefault="00F721C6" w:rsidP="00B83548">
      <w:pPr>
        <w:tabs>
          <w:tab w:val="left" w:pos="2811"/>
        </w:tabs>
        <w:rPr>
          <w:lang w:val="es-ES"/>
        </w:rPr>
      </w:pPr>
    </w:p>
    <w:p w14:paraId="646EBB8E" w14:textId="071E1825" w:rsidR="00F721C6" w:rsidRDefault="00F721C6" w:rsidP="00B83548">
      <w:pPr>
        <w:tabs>
          <w:tab w:val="left" w:pos="2811"/>
        </w:tabs>
        <w:rPr>
          <w:lang w:val="es-ES"/>
        </w:rPr>
      </w:pPr>
    </w:p>
    <w:p w14:paraId="289109F3" w14:textId="5F378631" w:rsidR="00F721C6" w:rsidRDefault="00F721C6" w:rsidP="00B83548">
      <w:pPr>
        <w:tabs>
          <w:tab w:val="left" w:pos="2811"/>
        </w:tabs>
        <w:rPr>
          <w:lang w:val="es-ES"/>
        </w:rPr>
      </w:pPr>
    </w:p>
    <w:p w14:paraId="7023FA9D" w14:textId="2F5239B2" w:rsidR="00F721C6" w:rsidRDefault="00F721C6" w:rsidP="00B83548">
      <w:pPr>
        <w:tabs>
          <w:tab w:val="left" w:pos="2811"/>
        </w:tabs>
        <w:rPr>
          <w:lang w:val="es-ES"/>
        </w:rPr>
      </w:pPr>
    </w:p>
    <w:p w14:paraId="007C216F" w14:textId="351B428B" w:rsidR="00F721C6" w:rsidRDefault="00F721C6" w:rsidP="00B83548">
      <w:pPr>
        <w:tabs>
          <w:tab w:val="left" w:pos="2811"/>
        </w:tabs>
        <w:rPr>
          <w:lang w:val="es-ES"/>
        </w:rPr>
      </w:pPr>
    </w:p>
    <w:p w14:paraId="71D49035" w14:textId="02AD3210" w:rsidR="00F721C6" w:rsidRDefault="00F721C6" w:rsidP="00B83548">
      <w:pPr>
        <w:tabs>
          <w:tab w:val="left" w:pos="2811"/>
        </w:tabs>
        <w:rPr>
          <w:lang w:val="es-ES"/>
        </w:rPr>
      </w:pPr>
    </w:p>
    <w:p w14:paraId="496641CA" w14:textId="72F6C224" w:rsidR="00F721C6" w:rsidRDefault="00F721C6" w:rsidP="00B83548">
      <w:pPr>
        <w:tabs>
          <w:tab w:val="left" w:pos="2811"/>
        </w:tabs>
        <w:rPr>
          <w:lang w:val="es-ES"/>
        </w:rPr>
      </w:pPr>
    </w:p>
    <w:p w14:paraId="7F82D529" w14:textId="47AE65DA" w:rsidR="00F721C6" w:rsidRDefault="00F721C6" w:rsidP="00B83548">
      <w:pPr>
        <w:tabs>
          <w:tab w:val="left" w:pos="2811"/>
        </w:tabs>
        <w:rPr>
          <w:lang w:val="es-ES"/>
        </w:rPr>
      </w:pPr>
    </w:p>
    <w:p w14:paraId="0886495F" w14:textId="77777777" w:rsidR="00F721C6" w:rsidRDefault="00F721C6" w:rsidP="00B83548">
      <w:pPr>
        <w:tabs>
          <w:tab w:val="left" w:pos="2811"/>
        </w:tabs>
        <w:rPr>
          <w:lang w:val="es-ES"/>
        </w:rPr>
      </w:pPr>
    </w:p>
    <w:bookmarkStart w:id="1" w:name="_Toc227268633" w:displacedByCustomXml="next"/>
    <w:bookmarkStart w:id="2" w:name="_Hlk195963650" w:displacedByCustomXml="next"/>
    <w:sdt>
      <w:sdtPr>
        <w:rPr>
          <w:rFonts w:ascii="Arial" w:eastAsiaTheme="minorEastAsia" w:hAnsi="Arial" w:cstheme="minorBidi"/>
          <w:b w:val="0"/>
          <w:bCs w:val="0"/>
          <w:noProof w:val="0"/>
          <w:color w:val="auto"/>
          <w:spacing w:val="0"/>
          <w:sz w:val="22"/>
          <w:szCs w:val="22"/>
        </w:rPr>
        <w:id w:val="235220077"/>
        <w:docPartObj>
          <w:docPartGallery w:val="Table of Contents"/>
          <w:docPartUnique/>
        </w:docPartObj>
      </w:sdtPr>
      <w:sdtEndPr/>
      <w:sdtContent>
        <w:p w14:paraId="346F52AB" w14:textId="77777777" w:rsidR="00646E44" w:rsidRDefault="00646E44" w:rsidP="001978D5">
          <w:pPr>
            <w:pStyle w:val="Ttulo1"/>
          </w:pPr>
          <w:r>
            <w:t>Contenido</w:t>
          </w:r>
          <w:bookmarkEnd w:id="1"/>
        </w:p>
        <w:p w14:paraId="5EEAD185" w14:textId="5A766855" w:rsidR="005B6B0C" w:rsidRDefault="003366D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7268632" w:history="1">
            <w:r w:rsidR="005B6B0C" w:rsidRPr="00624CC6">
              <w:rPr>
                <w:rStyle w:val="Hipervnculo"/>
                <w:rFonts w:eastAsia="Times New Roman"/>
                <w:noProof/>
                <w:lang w:val="es-ES"/>
              </w:rPr>
              <w:t>Presentación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_Toc227268632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ii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174C20A" w14:textId="31365629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33" w:history="1">
            <w:r w:rsidR="005B6B0C" w:rsidRPr="00624CC6">
              <w:rPr>
                <w:rStyle w:val="Hipervnculo"/>
                <w:noProof/>
              </w:rPr>
              <w:t>Contenido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_Toc227268633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iv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2744FAF6" w14:textId="6D813E67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0" w:anchor="_Toc227268634" w:history="1">
            <w:r w:rsidR="005B6B0C" w:rsidRPr="00624CC6">
              <w:rPr>
                <w:rStyle w:val="Hipervnculo"/>
                <w:noProof/>
              </w:rPr>
              <w:t>TEMA 1: DISEÑO DE ALGORITMOS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_Toc227268634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6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C5C76A0" w14:textId="2A8C3775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1" w:anchor="_Toc227268635" w:history="1">
            <w:r w:rsidR="005B6B0C" w:rsidRPr="00624CC6">
              <w:rPr>
                <w:rStyle w:val="Hipervnculo"/>
                <w:noProof/>
              </w:rPr>
              <w:t>PRÁCTICA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_Toc227268635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6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223FA800" w14:textId="0C8B9217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36" w:history="1">
            <w:r w:rsidR="005B6B0C" w:rsidRPr="00624CC6">
              <w:rPr>
                <w:rStyle w:val="Hipervnculo"/>
                <w:noProof/>
                <w:lang w:eastAsia="es-BO"/>
              </w:rPr>
              <w:t>1.1. Actividad para el Participante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_Toc227268636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6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F1CD399" w14:textId="08C3738F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2" w:anchor="_Toc227268637" w:history="1">
            <w:r w:rsidR="005B6B0C" w:rsidRPr="00624CC6">
              <w:rPr>
                <w:rStyle w:val="Hipervnculo"/>
                <w:noProof/>
              </w:rPr>
              <w:t>TEORÍA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_Toc227268637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6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0FEE9F5A" w14:textId="4FD35B9D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38" w:history="1">
            <w:r w:rsidR="005B6B0C" w:rsidRPr="00624CC6">
              <w:rPr>
                <w:rStyle w:val="Hipervnculo"/>
                <w:rFonts w:eastAsia="Times New Roman"/>
                <w:noProof/>
                <w:lang w:eastAsia="es-BO"/>
              </w:rPr>
              <w:t>1.2. Diseño de Algoritmos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_Toc227268638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6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50640275" w14:textId="7916169A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3" w:anchor="_Toc227268639" w:history="1">
            <w:r w:rsidR="005B6B0C" w:rsidRPr="00624CC6">
              <w:rPr>
                <w:rStyle w:val="Hipervnculo"/>
                <w:noProof/>
              </w:rPr>
              <w:t>VALORACIÓN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_Toc227268639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7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27BF1647" w14:textId="64DEFABC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40" w:history="1">
            <w:r w:rsidR="005B6B0C" w:rsidRPr="00624CC6">
              <w:rPr>
                <w:rStyle w:val="Hipervnculo"/>
                <w:noProof/>
              </w:rPr>
              <w:t>1.3. El Camino de los Algoritmos: Más Allá de la Computación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_Toc227268640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7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68C6581D" w14:textId="4B7D1E4E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4" w:anchor="_Toc227268641" w:history="1">
            <w:r w:rsidR="005B6B0C" w:rsidRPr="00624CC6">
              <w:rPr>
                <w:rStyle w:val="Hipervnculo"/>
                <w:noProof/>
              </w:rPr>
              <w:t>PRODUCCIÓN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_Toc227268641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7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C2F44D4" w14:textId="19CD89D8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42" w:history="1">
            <w:r w:rsidR="005B6B0C" w:rsidRPr="00624CC6">
              <w:rPr>
                <w:rStyle w:val="Hipervnculo"/>
                <w:noProof/>
              </w:rPr>
              <w:t>1.4. Cuestionario sobre Diseño de Algoritmos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_Toc227268642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7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5C7028E5" w14:textId="34035198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5" w:anchor="_Toc227268643" w:history="1">
            <w:r w:rsidR="005B6B0C" w:rsidRPr="00624CC6">
              <w:rPr>
                <w:rStyle w:val="Hipervnculo"/>
                <w:noProof/>
              </w:rPr>
              <w:t>TEMA 2 : DISEÑO DE ALGORITMOS II - DATOS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_Toc227268643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9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55DDB5A7" w14:textId="2E1BCA46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6" w:anchor="_Toc227268644" w:history="1">
            <w:r w:rsidR="005B6B0C" w:rsidRPr="00624CC6">
              <w:rPr>
                <w:rStyle w:val="Hipervnculo"/>
                <w:noProof/>
              </w:rPr>
              <w:t>PRÁCTICA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_Toc227268644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9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358EA70D" w14:textId="28BA7AE0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45" w:history="1">
            <w:r w:rsidR="005B6B0C" w:rsidRPr="00624CC6">
              <w:rPr>
                <w:rStyle w:val="Hipervnculo"/>
                <w:noProof/>
                <w:lang w:eastAsia="es-BO"/>
              </w:rPr>
              <w:t>2.1. Actividad para el Participante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_Toc227268645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9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3CAB8054" w14:textId="0A1136A1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7" w:anchor="_Toc227268646" w:history="1">
            <w:r w:rsidR="005B6B0C" w:rsidRPr="00624CC6">
              <w:rPr>
                <w:rStyle w:val="Hipervnculo"/>
                <w:noProof/>
              </w:rPr>
              <w:t>TEORÍA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_Toc227268646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9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A66F1DB" w14:textId="7BD9A2A9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47" w:history="1">
            <w:r w:rsidR="005B6B0C" w:rsidRPr="00624CC6">
              <w:rPr>
                <w:rStyle w:val="Hipervnculo"/>
                <w:noProof/>
              </w:rPr>
              <w:t>2.2. Diseño de Algoritmos II - DATOS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_Toc227268647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9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A592224" w14:textId="366D1260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8" w:anchor="_Toc227268648" w:history="1">
            <w:r w:rsidR="005B6B0C" w:rsidRPr="00624CC6">
              <w:rPr>
                <w:rStyle w:val="Hipervnculo"/>
                <w:noProof/>
              </w:rPr>
              <w:t>VALORACIÓN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_Toc227268648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10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487FB923" w14:textId="4E59642E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49" w:history="1">
            <w:r w:rsidR="005B6B0C" w:rsidRPr="00624CC6">
              <w:rPr>
                <w:rStyle w:val="Hipervnculo"/>
                <w:noProof/>
              </w:rPr>
              <w:t>2.3. La Magia de los Datos: Algoritmos en la Vida Real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_Toc227268649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10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66EE4981" w14:textId="627935B4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29" w:anchor="_Toc227268650" w:history="1">
            <w:r w:rsidR="005B6B0C" w:rsidRPr="00624CC6">
              <w:rPr>
                <w:rStyle w:val="Hipervnculo"/>
                <w:noProof/>
              </w:rPr>
              <w:t>PRODUCCIÓN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_Toc227268650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10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5E86D93D" w14:textId="7BE405C5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51" w:history="1">
            <w:r w:rsidR="005B6B0C" w:rsidRPr="00624CC6">
              <w:rPr>
                <w:rStyle w:val="Hipervnculo"/>
                <w:noProof/>
              </w:rPr>
              <w:t>2.4. Cuestionario sobre Diseño de Algoritmos II - Datos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_Toc227268651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10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648F144" w14:textId="4D079662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0" w:anchor="_Toc227268652" w:history="1">
            <w:r w:rsidR="005B6B0C" w:rsidRPr="00624CC6">
              <w:rPr>
                <w:rStyle w:val="Hipervnculo"/>
                <w:noProof/>
              </w:rPr>
              <w:t>TEMA 3 : LENGUAJE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_Toc227268652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11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675CC46C" w14:textId="4D607000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1" w:anchor="_Toc227268653" w:history="1">
            <w:r w:rsidR="005B6B0C" w:rsidRPr="00624CC6">
              <w:rPr>
                <w:rStyle w:val="Hipervnculo"/>
                <w:noProof/>
              </w:rPr>
              <w:t>PRÁCTICA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_Toc227268653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11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6CE853D9" w14:textId="6536B6B0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54" w:history="1">
            <w:r w:rsidR="005B6B0C" w:rsidRPr="00624CC6">
              <w:rPr>
                <w:rStyle w:val="Hipervnculo"/>
                <w:noProof/>
                <w:lang w:eastAsia="es-BO"/>
              </w:rPr>
              <w:t>3.1. Actividad para el Participante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_Toc227268654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11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27E5AC43" w14:textId="322D0E33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2" w:anchor="_Toc227268655" w:history="1">
            <w:r w:rsidR="005B6B0C" w:rsidRPr="00624CC6">
              <w:rPr>
                <w:rStyle w:val="Hipervnculo"/>
                <w:noProof/>
              </w:rPr>
              <w:t>TEORÍA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_Toc227268655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11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310E46B4" w14:textId="5D13BE95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56" w:history="1">
            <w:r w:rsidR="005B6B0C" w:rsidRPr="00624CC6">
              <w:rPr>
                <w:rStyle w:val="Hipervnculo"/>
                <w:rFonts w:eastAsia="Times New Roman"/>
                <w:noProof/>
                <w:lang w:eastAsia="es-BO"/>
              </w:rPr>
              <w:t>3.2. Lenguaje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_Toc227268656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11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0BBB425B" w14:textId="4F4D0E43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3" w:anchor="_Toc227268657" w:history="1">
            <w:r w:rsidR="005B6B0C" w:rsidRPr="00624CC6">
              <w:rPr>
                <w:rStyle w:val="Hipervnculo"/>
                <w:noProof/>
              </w:rPr>
              <w:t>VALORACIÓN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_Toc227268657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12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29ED642B" w14:textId="79F52D29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58" w:history="1">
            <w:r w:rsidR="005B6B0C" w:rsidRPr="00624CC6">
              <w:rPr>
                <w:rStyle w:val="Hipervnculo"/>
                <w:noProof/>
              </w:rPr>
              <w:t>3.3. La Magia del Lenguaje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_Toc227268658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12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3288790" w14:textId="53866923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4" w:anchor="_Toc227268659" w:history="1">
            <w:r w:rsidR="005B6B0C" w:rsidRPr="00624CC6">
              <w:rPr>
                <w:rStyle w:val="Hipervnculo"/>
                <w:noProof/>
              </w:rPr>
              <w:t>PRODUCCIÓN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_Toc227268659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12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4E54CCC" w14:textId="13EB760A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60" w:history="1">
            <w:r w:rsidR="005B6B0C" w:rsidRPr="00624CC6">
              <w:rPr>
                <w:rStyle w:val="Hipervnculo"/>
                <w:noProof/>
              </w:rPr>
              <w:t>3.4. Cuestionario sobre Lenguaje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_Toc227268660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12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3BBFEB67" w14:textId="29B8A875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5" w:anchor="_Toc227268661" w:history="1">
            <w:r w:rsidR="005B6B0C" w:rsidRPr="00624CC6">
              <w:rPr>
                <w:rStyle w:val="Hipervnculo"/>
                <w:noProof/>
              </w:rPr>
              <w:t>TEMA  4 : ESTRUCTURAS BÁSICAS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_Toc227268661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13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4CB69839" w14:textId="56FA5276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6" w:anchor="_Toc227268662" w:history="1">
            <w:r w:rsidR="005B6B0C" w:rsidRPr="00624CC6">
              <w:rPr>
                <w:rStyle w:val="Hipervnculo"/>
                <w:noProof/>
              </w:rPr>
              <w:t>PRÁCTICA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_Toc227268662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13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3FA9954" w14:textId="5B95E983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63" w:history="1">
            <w:r w:rsidR="005B6B0C" w:rsidRPr="00624CC6">
              <w:rPr>
                <w:rStyle w:val="Hipervnculo"/>
                <w:noProof/>
                <w:lang w:eastAsia="es-BO"/>
              </w:rPr>
              <w:t>4.1. Actividad para el Participante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_Toc227268663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13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0FD8DE18" w14:textId="110A4017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7" w:anchor="_Toc227268664" w:history="1">
            <w:r w:rsidR="005B6B0C" w:rsidRPr="00624CC6">
              <w:rPr>
                <w:rStyle w:val="Hipervnculo"/>
                <w:noProof/>
              </w:rPr>
              <w:t>TEORÍA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_Toc227268664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13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0DCD0980" w14:textId="75B66E9D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65" w:history="1">
            <w:r w:rsidR="005B6B0C" w:rsidRPr="00624CC6">
              <w:rPr>
                <w:rStyle w:val="Hipervnculo"/>
                <w:rFonts w:eastAsia="Times New Roman"/>
                <w:noProof/>
                <w:lang w:eastAsia="es-BO"/>
              </w:rPr>
              <w:t>4.2. Estructuras Básicas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_Toc227268665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13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0DF2319E" w14:textId="1613F6BE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8" w:anchor="_Toc227268666" w:history="1">
            <w:r w:rsidR="005B6B0C" w:rsidRPr="00624CC6">
              <w:rPr>
                <w:rStyle w:val="Hipervnculo"/>
                <w:noProof/>
              </w:rPr>
              <w:t>VALORACIÓN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_Toc227268666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14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1F664421" w14:textId="768F02D6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67" w:history="1">
            <w:r w:rsidR="005B6B0C" w:rsidRPr="00624CC6">
              <w:rPr>
                <w:rStyle w:val="Hipervnculo"/>
                <w:noProof/>
              </w:rPr>
              <w:t>4.3. Estructuras Básicas de Programación: La Clave de la Lógica Digital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_Toc227268667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14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315075A3" w14:textId="3C451AC6" w:rsidR="005B6B0C" w:rsidRDefault="00410C53">
          <w:pPr>
            <w:pStyle w:val="TDC2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r:id="rId39" w:anchor="_Toc227268668" w:history="1">
            <w:r w:rsidR="005B6B0C" w:rsidRPr="00624CC6">
              <w:rPr>
                <w:rStyle w:val="Hipervnculo"/>
                <w:noProof/>
              </w:rPr>
              <w:t>PRODUCCIÓN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_Toc227268668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14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6BDCB46" w14:textId="7504E103" w:rsidR="005B6B0C" w:rsidRDefault="00410C53">
          <w:pPr>
            <w:pStyle w:val="TDC3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69" w:history="1">
            <w:r w:rsidR="005B6B0C" w:rsidRPr="00624CC6">
              <w:rPr>
                <w:rStyle w:val="Hipervnculo"/>
                <w:noProof/>
              </w:rPr>
              <w:t>4.4. Cuestionario sobre Estructuras Básicas de Programación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_Toc227268669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14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6A2C2D32" w14:textId="6F54EA4E" w:rsidR="005B6B0C" w:rsidRDefault="00410C53">
          <w:pPr>
            <w:pStyle w:val="TDC1"/>
            <w:tabs>
              <w:tab w:val="right" w:leader="dot" w:pos="9282"/>
            </w:tabs>
            <w:rPr>
              <w:rFonts w:asciiTheme="minorHAnsi" w:hAnsiTheme="minorHAnsi"/>
              <w:noProof/>
              <w:color w:val="auto"/>
              <w:lang w:val="es-ES" w:eastAsia="es-ES"/>
            </w:rPr>
          </w:pPr>
          <w:hyperlink w:anchor="_Toc227268670" w:history="1">
            <w:r w:rsidR="005B6B0C" w:rsidRPr="00624CC6">
              <w:rPr>
                <w:rStyle w:val="Hipervnculo"/>
                <w:noProof/>
                <w:lang w:val="es-ES"/>
              </w:rPr>
              <w:t>BIBLIOGRAFIA</w:t>
            </w:r>
            <w:r w:rsidR="005B6B0C">
              <w:rPr>
                <w:noProof/>
                <w:webHidden/>
              </w:rPr>
              <w:tab/>
            </w:r>
            <w:r w:rsidR="005B6B0C">
              <w:rPr>
                <w:noProof/>
                <w:webHidden/>
              </w:rPr>
              <w:fldChar w:fldCharType="begin"/>
            </w:r>
            <w:r w:rsidR="005B6B0C">
              <w:rPr>
                <w:noProof/>
                <w:webHidden/>
              </w:rPr>
              <w:instrText xml:space="preserve"> PAGEREF _Toc227268670 \h </w:instrText>
            </w:r>
            <w:r w:rsidR="005B6B0C">
              <w:rPr>
                <w:noProof/>
                <w:webHidden/>
              </w:rPr>
            </w:r>
            <w:r w:rsidR="005B6B0C">
              <w:rPr>
                <w:noProof/>
                <w:webHidden/>
              </w:rPr>
              <w:fldChar w:fldCharType="separate"/>
            </w:r>
            <w:r w:rsidR="005B6B0C">
              <w:rPr>
                <w:noProof/>
                <w:webHidden/>
              </w:rPr>
              <w:t>15</w:t>
            </w:r>
            <w:r w:rsidR="005B6B0C">
              <w:rPr>
                <w:noProof/>
                <w:webHidden/>
              </w:rPr>
              <w:fldChar w:fldCharType="end"/>
            </w:r>
          </w:hyperlink>
        </w:p>
        <w:p w14:paraId="7993B0FC" w14:textId="7EE2D3F8" w:rsidR="00646E44" w:rsidRPr="00896B6E" w:rsidRDefault="003366D3" w:rsidP="00896B6E">
          <w:r>
            <w:fldChar w:fldCharType="end"/>
          </w:r>
        </w:p>
      </w:sdtContent>
    </w:sdt>
    <w:bookmarkEnd w:id="2" w:displacedByCustomXml="prev"/>
    <w:p w14:paraId="153A269A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72E78FE0" w14:textId="77777777" w:rsidR="00B83548" w:rsidRDefault="00B757B7" w:rsidP="00B757B7">
      <w:pPr>
        <w:tabs>
          <w:tab w:val="left" w:pos="7740"/>
        </w:tabs>
        <w:rPr>
          <w:lang w:val="es-ES"/>
        </w:rPr>
      </w:pPr>
      <w:r>
        <w:rPr>
          <w:lang w:val="es-ES"/>
        </w:rPr>
        <w:tab/>
      </w:r>
    </w:p>
    <w:p w14:paraId="38876B7A" w14:textId="77777777" w:rsidR="00B83548" w:rsidRDefault="00B83548" w:rsidP="00B83548">
      <w:pPr>
        <w:tabs>
          <w:tab w:val="left" w:pos="2811"/>
        </w:tabs>
        <w:rPr>
          <w:lang w:val="es-ES"/>
        </w:rPr>
      </w:pPr>
    </w:p>
    <w:p w14:paraId="3E32FEC3" w14:textId="77777777" w:rsidR="00B83548" w:rsidRPr="00B83548" w:rsidRDefault="00B83548" w:rsidP="00B83548">
      <w:pPr>
        <w:tabs>
          <w:tab w:val="left" w:pos="2811"/>
        </w:tabs>
        <w:rPr>
          <w:lang w:val="es-ES"/>
        </w:rPr>
        <w:sectPr w:rsidR="00B83548" w:rsidRPr="00B83548" w:rsidSect="00816E03">
          <w:pgSz w:w="12240" w:h="15840" w:code="1"/>
          <w:pgMar w:top="1247" w:right="1474" w:bottom="1247" w:left="1474" w:header="680" w:footer="680" w:gutter="0"/>
          <w:pgNumType w:fmt="lowerRoman"/>
          <w:cols w:space="708"/>
          <w:titlePg/>
          <w:docGrid w:linePitch="360"/>
        </w:sectPr>
      </w:pPr>
      <w:r>
        <w:rPr>
          <w:lang w:val="es-ES"/>
        </w:rPr>
        <w:tab/>
      </w:r>
    </w:p>
    <w:p w14:paraId="456457B4" w14:textId="77777777" w:rsidR="00630D04" w:rsidRDefault="00247005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30C3E92" wp14:editId="07C9174C">
                <wp:simplePos x="0" y="0"/>
                <wp:positionH relativeFrom="column">
                  <wp:posOffset>-957580</wp:posOffset>
                </wp:positionH>
                <wp:positionV relativeFrom="paragraph">
                  <wp:posOffset>-1435379</wp:posOffset>
                </wp:positionV>
                <wp:extent cx="7792720" cy="2975638"/>
                <wp:effectExtent l="0" t="0" r="0" b="0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7" name="Grupo 27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11" name="Grupo 11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9" name="Grupo 9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1" name="Rectángulo 1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Rectángulo 2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Elipse 3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Elipse 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" name="Imagen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Rectángulo 8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" name="Rectángulo 10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87" name="Rectángulo 687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621C66E" w14:textId="1CAD4AF6" w:rsidR="00FD7336" w:rsidRPr="008A6859" w:rsidRDefault="008A6859" w:rsidP="008A6859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bookmarkStart w:id="3" w:name="_Hlk195963025"/>
                                <w:bookmarkStart w:id="4" w:name="_Hlk195963026"/>
                                <w:bookmarkStart w:id="5" w:name="_Hlk195963029"/>
                                <w:bookmarkStart w:id="6" w:name="_Hlk195963030"/>
                                <w:bookmarkStart w:id="7" w:name="_Hlk195963031"/>
                                <w:bookmarkStart w:id="8" w:name="_Hlk195963032"/>
                                <w:bookmarkStart w:id="9" w:name="_Hlk195963033"/>
                                <w:bookmarkStart w:id="10" w:name="_Hlk195963034"/>
                                <w:bookmarkStart w:id="11" w:name="_Hlk195963035"/>
                                <w:bookmarkStart w:id="12" w:name="_Hlk195963036"/>
                                <w:bookmarkStart w:id="13" w:name="_Hlk195963037"/>
                                <w:bookmarkStart w:id="14" w:name="_Hlk195963038"/>
                                <w:bookmarkStart w:id="15" w:name="_Hlk195963039"/>
                                <w:bookmarkStart w:id="16" w:name="_Hlk195963040"/>
                                <w:bookmarkStart w:id="17" w:name="_Hlk195963041"/>
                                <w:bookmarkStart w:id="18" w:name="_Hlk195963042"/>
                                <w:bookmarkStart w:id="19" w:name="_Hlk195963043"/>
                                <w:bookmarkStart w:id="20" w:name="_Hlk195963044"/>
                                <w:bookmarkStart w:id="21" w:name="_Hlk195963045"/>
                                <w:bookmarkStart w:id="22" w:name="_Hlk195963046"/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1</w:t>
                                </w:r>
                                <w:bookmarkEnd w:id="3"/>
                                <w:bookmarkEnd w:id="4"/>
                                <w:bookmarkEnd w:id="5"/>
                                <w:bookmarkEnd w:id="6"/>
                                <w:bookmarkEnd w:id="7"/>
                                <w:bookmarkEnd w:id="8"/>
                                <w:bookmarkEnd w:id="9"/>
                                <w:bookmarkEnd w:id="10"/>
                                <w:bookmarkEnd w:id="11"/>
                                <w:bookmarkEnd w:id="12"/>
                                <w:bookmarkEnd w:id="13"/>
                                <w:bookmarkEnd w:id="14"/>
                                <w:bookmarkEnd w:id="15"/>
                                <w:bookmarkEnd w:id="16"/>
                                <w:bookmarkEnd w:id="17"/>
                                <w:bookmarkEnd w:id="18"/>
                                <w:bookmarkEnd w:id="19"/>
                                <w:bookmarkEnd w:id="20"/>
                                <w:bookmarkEnd w:id="21"/>
                                <w:bookmarkEnd w:id="22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" name="Rectángulo 36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996DBF9" w14:textId="3EA37500" w:rsidR="00F116F6" w:rsidRPr="000F0AF5" w:rsidRDefault="00536DE4" w:rsidP="000F0AF5">
                              <w:pPr>
                                <w:pStyle w:val="Ttulo1"/>
                              </w:pPr>
                              <w:bookmarkStart w:id="23" w:name="_Toc227268634"/>
                              <w:r w:rsidRPr="00536DE4">
                                <w:t xml:space="preserve">TEMA 1: </w:t>
                              </w:r>
                              <w:r w:rsidR="00C11442" w:rsidRPr="00C11442">
                                <w:t>DISEÑO DE ALGORITMOS</w:t>
                              </w:r>
                              <w:bookmarkEnd w:id="23"/>
                              <w:r w:rsidR="00C11442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C3E92" id="Grupo 37" o:spid="_x0000_s1033" style="position:absolute;left:0;text-align:left;margin-left:-75.4pt;margin-top:-113pt;width:613.6pt;height:234.3pt;z-index:251667456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">
                <v:group id="Grupo 27" o:spid="_x0000_s103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group id="Grupo 11" o:spid="_x0000_s1035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group id="Grupo 9" o:spid="_x0000_s1036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rect id="Rectángulo 1" o:spid="_x0000_s1037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" fillcolor="#1a4bc7 [2407]" stroked="f" strokeweight="1.25pt">
                        <v:stroke endcap="round"/>
                      </v:rect>
                      <v:rect id="Rectángulo 2" o:spid="_x0000_s1038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" fillcolor="#b5c7f5 [1303]" stroked="f" strokeweight="1.25pt">
                        <v:stroke endcap="round"/>
                      </v:rect>
                      <v:oval id="Elipse 3" o:spid="_x0000_s1039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" fillcolor="#b5c7f5 [1303]" stroked="f" strokeweight="1.25pt">
                        <v:stroke endcap="round"/>
                      </v:oval>
                      <v:oval id="Elipse 5" o:spid="_x0000_s1040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" fillcolor="#1a4bc7 [2407]" stroked="f" strokeweight="1.25pt">
                        <v:fill r:id="rId41" o:title="" color2="white [3212]" type="pattern"/>
                        <v:stroke endcap="round"/>
                      </v:oval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7" o:spid="_x0000_s1041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">
                        <v:imagedata r:id="rId42" o:title=""/>
                        <v:path arrowok="t"/>
                      </v:shape>
                      <v:rect id="Rectángulo 8" o:spid="_x0000_s1042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" fillcolor="white [3212]" stroked="f" strokeweight="1.25pt">
                        <v:stroke endcap="round"/>
                      </v:rect>
                    </v:group>
                    <v:rect id="Rectángulo 10" o:spid="_x0000_s1043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" fillcolor="white [3212]" stroked="f" strokeweight="1.25pt">
                      <v:stroke endcap="round"/>
                    </v:rect>
                  </v:group>
                  <v:rect id="Rectángulo 687" o:spid="_x0000_s1044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" filled="f" stroked="f" strokeweight="1pt">
                    <v:textbox>
                      <w:txbxContent>
                        <w:p w14:paraId="6621C66E" w14:textId="1CAD4AF6" w:rsidR="00FD7336" w:rsidRPr="008A6859" w:rsidRDefault="008A6859" w:rsidP="008A6859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bookmarkStart w:id="26" w:name="_Hlk195963025"/>
                          <w:bookmarkStart w:id="27" w:name="_Hlk195963026"/>
                          <w:bookmarkStart w:id="28" w:name="_Hlk195963029"/>
                          <w:bookmarkStart w:id="29" w:name="_Hlk195963030"/>
                          <w:bookmarkStart w:id="30" w:name="_Hlk195963031"/>
                          <w:bookmarkStart w:id="31" w:name="_Hlk195963032"/>
                          <w:bookmarkStart w:id="32" w:name="_Hlk195963033"/>
                          <w:bookmarkStart w:id="33" w:name="_Hlk195963034"/>
                          <w:bookmarkStart w:id="34" w:name="_Hlk195963035"/>
                          <w:bookmarkStart w:id="35" w:name="_Hlk195963036"/>
                          <w:bookmarkStart w:id="36" w:name="_Hlk195963037"/>
                          <w:bookmarkStart w:id="37" w:name="_Hlk195963038"/>
                          <w:bookmarkStart w:id="38" w:name="_Hlk195963039"/>
                          <w:bookmarkStart w:id="39" w:name="_Hlk195963040"/>
                          <w:bookmarkStart w:id="40" w:name="_Hlk195963041"/>
                          <w:bookmarkStart w:id="41" w:name="_Hlk195963042"/>
                          <w:bookmarkStart w:id="42" w:name="_Hlk195963043"/>
                          <w:bookmarkStart w:id="43" w:name="_Hlk195963044"/>
                          <w:bookmarkStart w:id="44" w:name="_Hlk195963045"/>
                          <w:bookmarkStart w:id="45" w:name="_Hlk195963046"/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>1</w:t>
                          </w:r>
                          <w:bookmarkEnd w:id="26"/>
                          <w:bookmarkEnd w:id="27"/>
                          <w:bookmarkEnd w:id="28"/>
                          <w:bookmarkEnd w:id="29"/>
                          <w:bookmarkEnd w:id="30"/>
                          <w:bookmarkEnd w:id="31"/>
                          <w:bookmarkEnd w:id="32"/>
                          <w:bookmarkEnd w:id="33"/>
                          <w:bookmarkEnd w:id="34"/>
                          <w:bookmarkEnd w:id="35"/>
                          <w:bookmarkEnd w:id="36"/>
                          <w:bookmarkEnd w:id="37"/>
                          <w:bookmarkEnd w:id="38"/>
                          <w:bookmarkEnd w:id="39"/>
                          <w:bookmarkEnd w:id="40"/>
                          <w:bookmarkEnd w:id="41"/>
                          <w:bookmarkEnd w:id="42"/>
                          <w:bookmarkEnd w:id="43"/>
                          <w:bookmarkEnd w:id="44"/>
                          <w:bookmarkEnd w:id="45"/>
                        </w:p>
                      </w:txbxContent>
                    </v:textbox>
                  </v:rect>
                </v:group>
                <v:rect id="Rectángulo 36" o:spid="_x0000_s1045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" filled="f" stroked="f" strokeweight="1pt">
                  <v:textbox>
                    <w:txbxContent>
                      <w:p w14:paraId="2996DBF9" w14:textId="3EA37500" w:rsidR="00F116F6" w:rsidRPr="000F0AF5" w:rsidRDefault="00536DE4" w:rsidP="000F0AF5">
                        <w:pPr>
                          <w:pStyle w:val="Ttulo1"/>
                        </w:pPr>
                        <w:bookmarkStart w:id="46" w:name="_Toc227268634"/>
                        <w:r w:rsidRPr="00536DE4">
                          <w:t xml:space="preserve">TEMA 1: </w:t>
                        </w:r>
                        <w:r w:rsidR="00C11442" w:rsidRPr="00C11442">
                          <w:t>DISEÑO DE ALGORITMOS</w:t>
                        </w:r>
                        <w:bookmarkEnd w:id="46"/>
                        <w:r w:rsidR="00C11442"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5857E91" w14:textId="77777777" w:rsidR="003C1678" w:rsidRDefault="003C1678" w:rsidP="002B0E57">
      <w:pPr>
        <w:rPr>
          <w:lang w:val="es-ES"/>
        </w:rPr>
      </w:pPr>
    </w:p>
    <w:p w14:paraId="5D5542E9" w14:textId="77777777" w:rsidR="003C1678" w:rsidRDefault="003C1678" w:rsidP="002B0E57">
      <w:pPr>
        <w:rPr>
          <w:lang w:val="es-ES"/>
        </w:rPr>
      </w:pPr>
    </w:p>
    <w:p w14:paraId="2AF4D45D" w14:textId="77777777" w:rsidR="003C1678" w:rsidRDefault="003C1678" w:rsidP="002B0E57">
      <w:pPr>
        <w:rPr>
          <w:lang w:val="es-ES"/>
        </w:rPr>
      </w:pPr>
    </w:p>
    <w:p w14:paraId="0D83C6F5" w14:textId="77777777" w:rsidR="003C1678" w:rsidRDefault="003C1678" w:rsidP="002B0E57">
      <w:pPr>
        <w:rPr>
          <w:lang w:val="es-ES"/>
        </w:rPr>
      </w:pPr>
    </w:p>
    <w:p w14:paraId="681A925B" w14:textId="20EFE614" w:rsidR="00646E44" w:rsidRDefault="00646E44" w:rsidP="002B0E57">
      <w:pPr>
        <w:rPr>
          <w:lang w:val="es-ES"/>
        </w:rPr>
      </w:pPr>
    </w:p>
    <w:p w14:paraId="272E96D1" w14:textId="77777777" w:rsidR="000A3D27" w:rsidRDefault="000A3D27" w:rsidP="000A3D27">
      <w:pPr>
        <w:rPr>
          <w:lang w:val="es-ES" w:eastAsia="es-BO"/>
        </w:rPr>
      </w:pPr>
    </w:p>
    <w:p w14:paraId="415C8B58" w14:textId="77777777" w:rsidR="000A3D27" w:rsidRDefault="000A3D27" w:rsidP="000A3D27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62C031DE" wp14:editId="0245FD66">
                <wp:extent cx="4316872" cy="611505"/>
                <wp:effectExtent l="0" t="0" r="7620" b="0"/>
                <wp:docPr id="170" name="Grupo 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164" name="Imagen 164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53" name="Grupo 153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54" name="Rectángulo 154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8" name="Rectángulo 158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C035D33" w14:textId="77777777" w:rsidR="000A3D27" w:rsidRPr="0093640B" w:rsidRDefault="000A3D27" w:rsidP="000A3D27">
                                <w:pPr>
                                  <w:pStyle w:val="Ttulo2"/>
                                </w:pPr>
                                <w:bookmarkStart w:id="24" w:name="_Toc227268635"/>
                                <w:r>
                                  <w:t>PRÁCTICA</w:t>
                                </w:r>
                                <w:bookmarkEnd w:id="24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9" name="Imagen 159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C031DE" id="Grupo 170" o:spid="_x0000_s1046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">
                <v:shape id="Imagen 164" o:spid="_x0000_s104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152" o:spid="_x0000_s104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153" o:spid="_x0000_s104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rect id="Rectángulo 154" o:spid="_x0000_s105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" fillcolor="#b5c7f5 [1303]" stroked="f" strokeweight="1.25pt">
                      <v:stroke endcap="round"/>
                    </v:rect>
                    <v:shape id="Rectángulo: una sola esquina redondeada 155" o:spid="_x0000_s105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56" o:spid="_x0000_s105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" fillcolor="#b5c7f5 [1303]" stroked="f" strokeweight="1.25pt">
                      <v:stroke endcap="round"/>
                    </v:shape>
                    <v:shape id="Diagrama de flujo: conector 157" o:spid="_x0000_s105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158" o:spid="_x0000_s105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" filled="f" stroked="f" strokeweight="1.25pt">
                    <v:stroke endcap="round"/>
                    <v:textbox>
                      <w:txbxContent>
                        <w:p w14:paraId="2C035D33" w14:textId="77777777" w:rsidR="000A3D27" w:rsidRPr="0093640B" w:rsidRDefault="000A3D27" w:rsidP="000A3D27">
                          <w:pPr>
                            <w:pStyle w:val="Ttulo2"/>
                          </w:pPr>
                          <w:bookmarkStart w:id="48" w:name="_Toc227268635"/>
                          <w:r>
                            <w:t>PRÁCTICA</w:t>
                          </w:r>
                          <w:bookmarkEnd w:id="48"/>
                        </w:p>
                      </w:txbxContent>
                    </v:textbox>
                  </v:rect>
                </v:group>
                <v:shape id="Imagen 159" o:spid="_x0000_s1055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">
                  <v:imagedata r:id="rId46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1F31DAF" w14:textId="4017957D" w:rsidR="008E388B" w:rsidRPr="003E29F0" w:rsidRDefault="008E388B" w:rsidP="00F721C6">
      <w:pPr>
        <w:spacing w:line="360" w:lineRule="auto"/>
        <w:rPr>
          <w:lang w:val="es-ES" w:eastAsia="es-BO"/>
        </w:rPr>
      </w:pPr>
    </w:p>
    <w:p w14:paraId="63227A1A" w14:textId="77777777" w:rsidR="000A3D27" w:rsidRDefault="000A3D27" w:rsidP="000A3D2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216ED2C" wp14:editId="549596E3">
                <wp:extent cx="4316873" cy="618329"/>
                <wp:effectExtent l="0" t="0" r="7620" b="0"/>
                <wp:docPr id="168" name="Grupo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62" name="Imagen 162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40" name="Grupo 40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41" name="Grupo 4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42" name="Rectángulo 4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0" name="Rectángulo 5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1B2640" w14:textId="77777777" w:rsidR="000A3D27" w:rsidRPr="0093640B" w:rsidRDefault="000A3D27" w:rsidP="000A3D27">
                                <w:pPr>
                                  <w:pStyle w:val="Ttulo2"/>
                                </w:pPr>
                                <w:bookmarkStart w:id="25" w:name="_Toc195911051"/>
                                <w:bookmarkStart w:id="26" w:name="_Toc227268637"/>
                                <w:r w:rsidRPr="0093640B">
                                  <w:t>TEORÍA</w:t>
                                </w:r>
                                <w:bookmarkEnd w:id="25"/>
                                <w:bookmarkEnd w:id="26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7" name="Imagen 137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16ED2C" id="Grupo 168" o:spid="_x0000_s1056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">
                <v:shape id="Imagen 162" o:spid="_x0000_s105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40" o:spid="_x0000_s1058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upo 41" o:spid="_x0000_s105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ángulo 42" o:spid="_x0000_s106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43" o:spid="_x0000_s106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06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" fillcolor="#b5c7f5 [1303]" stroked="f" strokeweight="1.25pt">
                      <v:stroke endcap="round"/>
                    </v:shape>
                    <v:shape id="Diagrama de flujo: conector 49" o:spid="_x0000_s106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50" o:spid="_x0000_s106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" filled="f" stroked="f" strokeweight="1.25pt">
                    <v:stroke endcap="round"/>
                    <v:textbox>
                      <w:txbxContent>
                        <w:p w14:paraId="181B2640" w14:textId="77777777" w:rsidR="000A3D27" w:rsidRPr="0093640B" w:rsidRDefault="000A3D27" w:rsidP="000A3D27">
                          <w:pPr>
                            <w:pStyle w:val="Ttulo2"/>
                          </w:pPr>
                          <w:bookmarkStart w:id="52" w:name="_Toc195911051"/>
                          <w:bookmarkStart w:id="53" w:name="_Toc227268637"/>
                          <w:r w:rsidRPr="0093640B">
                            <w:t>TEORÍA</w:t>
                          </w:r>
                          <w:bookmarkEnd w:id="52"/>
                          <w:bookmarkEnd w:id="53"/>
                        </w:p>
                      </w:txbxContent>
                    </v:textbox>
                  </v:rect>
                </v:group>
                <v:shape id="Imagen 137" o:spid="_x0000_s1065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">
                  <v:imagedata r:id="rId48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6074D1B" w14:textId="4DEB1AA5" w:rsidR="00646E44" w:rsidRDefault="000A3D27" w:rsidP="000A3D27">
      <w:pPr>
        <w:rPr>
          <w:lang w:val="es-ES"/>
        </w:rPr>
      </w:pPr>
      <w:r>
        <w:rPr>
          <w:lang w:val="es-ES"/>
        </w:rPr>
        <w:t xml:space="preserve">     </w:t>
      </w:r>
    </w:p>
    <w:p w14:paraId="5616FBC5" w14:textId="77777777" w:rsidR="001C47CA" w:rsidRDefault="001C47CA" w:rsidP="000A3D27">
      <w:pPr>
        <w:rPr>
          <w:lang w:val="es-ES"/>
        </w:rPr>
      </w:pPr>
    </w:p>
    <w:p w14:paraId="07BA1DAE" w14:textId="77777777" w:rsidR="000A3D27" w:rsidRDefault="000A3D27" w:rsidP="000A3D2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09CA7482" wp14:editId="36E4643D">
                <wp:extent cx="4316872" cy="625153"/>
                <wp:effectExtent l="0" t="0" r="7620" b="3810"/>
                <wp:docPr id="24" name="Grupo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30" name="Imagen 30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1" name="Grupo 31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32" name="Grupo 3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Rectángulo: una sola esquina redondeada 4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Diagrama de flujo: conector 4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Diagrama de flujo: conector 4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" name="Rectángulo 4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972BFB" w14:textId="77777777" w:rsidR="000A3D27" w:rsidRPr="0093640B" w:rsidRDefault="000A3D27" w:rsidP="000A3D27">
                                <w:pPr>
                                  <w:pStyle w:val="Ttulo2"/>
                                </w:pPr>
                                <w:bookmarkStart w:id="27" w:name="_Toc227268639"/>
                                <w:r>
                                  <w:t>VALORACIÓN</w:t>
                                </w:r>
                                <w:bookmarkEnd w:id="27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4" name="Imagen 134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CA7482" id="Grupo 24" o:spid="_x0000_s1066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">
                <v:shape id="Imagen 30" o:spid="_x0000_s1067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">
                  <v:imagedata r:id="rId45" o:title="" croptop="6860f" cropbottom="12416f" cropleft="6770f" cropright="10621f"/>
                  <v:path arrowok="t"/>
                  <o:lock v:ext="edit" aspectratio="f"/>
                </v:shape>
                <v:group id="Grupo 31" o:spid="_x0000_s1068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Grupo 32" o:spid="_x0000_s1069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Rectángulo 33" o:spid="_x0000_s1070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" fillcolor="#b5c7f5 [1303]" stroked="f" strokeweight="1.25pt">
                      <v:stroke endcap="round"/>
                    </v:rect>
                    <v:shape id="Rectángulo: una sola esquina redondeada 44" o:spid="_x0000_s1071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5" o:spid="_x0000_s1072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46" o:spid="_x0000_s1073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47" o:spid="_x0000_s1074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64972BFB" w14:textId="77777777" w:rsidR="000A3D27" w:rsidRPr="0093640B" w:rsidRDefault="000A3D27" w:rsidP="000A3D27">
                          <w:pPr>
                            <w:pStyle w:val="Ttulo2"/>
                          </w:pPr>
                          <w:bookmarkStart w:id="56" w:name="_Toc227268639"/>
                          <w:r>
                            <w:t>VALORACIÓN</w:t>
                          </w:r>
                          <w:bookmarkEnd w:id="56"/>
                        </w:p>
                      </w:txbxContent>
                    </v:textbox>
                  </v:rect>
                </v:group>
                <v:shape id="Imagen 134" o:spid="_x0000_s1075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">
                  <v:imagedata r:id="rId5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A1157B5" w14:textId="77777777" w:rsidR="000A3D27" w:rsidRDefault="000A3D27" w:rsidP="000A3D27">
      <w:pPr>
        <w:rPr>
          <w:lang w:val="es-ES"/>
        </w:rPr>
      </w:pPr>
    </w:p>
    <w:p w14:paraId="565E76C5" w14:textId="77777777" w:rsidR="000A3D27" w:rsidRDefault="000A3D27" w:rsidP="000A3D27">
      <w:pPr>
        <w:rPr>
          <w:lang w:val="es-ES"/>
        </w:rPr>
      </w:pPr>
    </w:p>
    <w:p w14:paraId="00FF505E" w14:textId="77777777" w:rsidR="000A3D27" w:rsidRDefault="000A3D27" w:rsidP="000A3D27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2E636CC" wp14:editId="04D12A9F">
                <wp:extent cx="4316730" cy="611505"/>
                <wp:effectExtent l="0" t="0" r="7620" b="0"/>
                <wp:docPr id="135" name="Grupo 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138" name="Imagen 138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9" name="Imagen 139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43" name="Grupo 143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51" name="Grupo 15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60" name="Rectángulo 160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" name="Rectángulo: una sola esquina redondeada 161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" name="Diagrama de flujo: conector 163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Diagrama de flujo: conector 16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7" name="Rectángulo 16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7F2802" w14:textId="77777777" w:rsidR="000A3D27" w:rsidRPr="0093640B" w:rsidRDefault="000A3D27" w:rsidP="000A3D27">
                                <w:pPr>
                                  <w:pStyle w:val="Ttulo2"/>
                                </w:pPr>
                                <w:bookmarkStart w:id="28" w:name="_Toc227268641"/>
                                <w:r>
                                  <w:t>PRODUCCIÓN</w:t>
                                </w:r>
                                <w:bookmarkEnd w:id="28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E636CC" id="Grupo 135" o:spid="_x0000_s1076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">
                <v:shape id="Imagen 138" o:spid="_x0000_s1077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">
                  <v:imagedata r:id="rId53" o:title="" croptop="4188f" cropbottom="5214f" cropleft="3907f" cropright="4101f"/>
                  <v:path arrowok="t"/>
                  <o:lock v:ext="edit" aspectratio="f"/>
                </v:shape>
                <v:shape id="Imagen 139" o:spid="_x0000_s107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">
                  <v:imagedata r:id="rId54" o:title="" croptop="6860f" cropbottom="12416f" cropleft="6770f" cropright="10621f"/>
                  <v:path arrowok="t"/>
                  <o:lock v:ext="edit" aspectratio="f"/>
                </v:shape>
                <v:group id="Grupo 143" o:spid="_x0000_s1079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group id="Grupo 151" o:spid="_x0000_s108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  <v:rect id="Rectángulo 160" o:spid="_x0000_s108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" fillcolor="#b5c7f5 [1303]" stroked="f" strokeweight="1.25pt">
                      <v:stroke endcap="round"/>
                    </v:rect>
                    <v:shape id="Rectángulo: una sola esquina redondeada 161" o:spid="_x0000_s108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63" o:spid="_x0000_s108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" fillcolor="#b5c7f5 [1303]" stroked="f" strokeweight="1.25pt">
                      <v:stroke endcap="round"/>
                    </v:shape>
                    <v:shape id="Diagrama de flujo: conector 165" o:spid="_x0000_s108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167" o:spid="_x0000_s108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167F2802" w14:textId="77777777" w:rsidR="000A3D27" w:rsidRPr="0093640B" w:rsidRDefault="000A3D27" w:rsidP="000A3D27">
                          <w:pPr>
                            <w:pStyle w:val="Ttulo2"/>
                          </w:pPr>
                          <w:bookmarkStart w:id="59" w:name="_Toc227268641"/>
                          <w:r>
                            <w:t>PRODUCCIÓN</w:t>
                          </w:r>
                          <w:bookmarkEnd w:id="59"/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5DEEFB26" w14:textId="1A5D4C47" w:rsidR="00646E44" w:rsidRDefault="00646E44" w:rsidP="002B0E57">
      <w:pPr>
        <w:rPr>
          <w:lang w:val="es-ES"/>
        </w:rPr>
      </w:pPr>
    </w:p>
    <w:p w14:paraId="293C34AD" w14:textId="77777777" w:rsidR="00646E44" w:rsidRDefault="00646E44" w:rsidP="002B0E57">
      <w:pPr>
        <w:rPr>
          <w:lang w:val="es-ES"/>
        </w:rPr>
      </w:pPr>
    </w:p>
    <w:p w14:paraId="53CC2757" w14:textId="77777777" w:rsidR="00646E44" w:rsidRDefault="00646E44" w:rsidP="002B0E57">
      <w:pPr>
        <w:rPr>
          <w:lang w:val="es-ES"/>
        </w:rPr>
      </w:pPr>
    </w:p>
    <w:p w14:paraId="680DBFEE" w14:textId="77777777" w:rsidR="00646E44" w:rsidRDefault="00646E44" w:rsidP="002B0E57">
      <w:pPr>
        <w:rPr>
          <w:lang w:val="es-ES"/>
        </w:rPr>
      </w:pPr>
    </w:p>
    <w:p w14:paraId="36BF844D" w14:textId="79E786C9" w:rsidR="00176140" w:rsidRDefault="00176140" w:rsidP="002B0E57">
      <w:pPr>
        <w:rPr>
          <w:lang w:val="es-ES"/>
        </w:rPr>
      </w:pPr>
    </w:p>
    <w:p w14:paraId="6C4347B3" w14:textId="77777777" w:rsidR="00176140" w:rsidRDefault="00176140" w:rsidP="002B0E57">
      <w:pPr>
        <w:rPr>
          <w:lang w:val="es-ES"/>
        </w:rPr>
      </w:pPr>
    </w:p>
    <w:p w14:paraId="10BF776E" w14:textId="3065B2D6" w:rsidR="00646E44" w:rsidRDefault="00646E44" w:rsidP="002B0E57">
      <w:pPr>
        <w:rPr>
          <w:lang w:val="es-ES"/>
        </w:rPr>
        <w:sectPr w:rsidR="00646E44" w:rsidSect="003F4BC4">
          <w:headerReference w:type="default" r:id="rId55"/>
          <w:footerReference w:type="default" r:id="rId56"/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5AD818F0" w14:textId="58006266" w:rsidR="00176140" w:rsidRDefault="00646E44" w:rsidP="002B0E57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89471" behindDoc="0" locked="0" layoutInCell="1" allowOverlap="1" wp14:anchorId="6AAA90CF" wp14:editId="7C8C6CB7">
                <wp:simplePos x="0" y="0"/>
                <wp:positionH relativeFrom="column">
                  <wp:posOffset>-953770</wp:posOffset>
                </wp:positionH>
                <wp:positionV relativeFrom="paragraph">
                  <wp:posOffset>-1476375</wp:posOffset>
                </wp:positionV>
                <wp:extent cx="7792720" cy="2975638"/>
                <wp:effectExtent l="0" t="0" r="0" b="0"/>
                <wp:wrapNone/>
                <wp:docPr id="645" name="Grupo 6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46" name="Grupo 646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47" name="Grupo 647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48" name="Grupo 648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49" name="Rectángulo 649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0" name="Rectángulo 650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1" name="Elipse 651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2" name="Elipse 652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53" name="Imagen 65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54" name="Rectángulo 654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55" name="Rectángulo 655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56" name="Rectángulo 656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90C2F2" w14:textId="50DA63A3" w:rsidR="00D76348" w:rsidRPr="008A6859" w:rsidRDefault="008A6859" w:rsidP="008A6859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57" name="Rectángulo 657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2EFA746" w14:textId="23D850BB" w:rsidR="00D76348" w:rsidRPr="002E6C74" w:rsidRDefault="003837CD" w:rsidP="000F0AF5">
                              <w:pPr>
                                <w:pStyle w:val="Ttulo1"/>
                              </w:pPr>
                              <w:bookmarkStart w:id="31" w:name="_Toc227268643"/>
                              <w:r>
                                <w:t xml:space="preserve">TEMA 2 : </w:t>
                              </w:r>
                              <w:r w:rsidR="00C11442" w:rsidRPr="00C11442">
                                <w:t>DISEÑO DE ALGORITMOS II</w:t>
                              </w:r>
                              <w:r w:rsidR="001C47CA">
                                <w:t xml:space="preserve"> - DATOS</w:t>
                              </w:r>
                              <w:bookmarkEnd w:id="31"/>
                              <w:r w:rsidR="00C11442"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AA90CF" id="Grupo 645" o:spid="_x0000_s1086" style="position:absolute;left:0;text-align:left;margin-left:-75.1pt;margin-top:-116.25pt;width:613.6pt;height:234.3pt;z-index:251689471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">
                <v:group id="Grupo 646" o:spid="_x0000_s1087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dMW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">
                  <v:group id="Grupo 647" o:spid="_x0000_s1088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XaN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Yv5G/ydCUdArn4BAAD//wMAUEsBAi0AFAAGAAgAAAAhANvh9svuAAAAhQEAABMAAAAAAAAA&#10;AAAAAAAAAAAAAFtDb250ZW50X1R5cGVzXS54bWxQSwECLQAUAAYACAAAACEAWvQsW78AAAAVAQAA&#10;CwAAAAAAAAAAAAAAAAAfAQAAX3JlbHMvLnJlbHNQSwECLQAUAAYACAAAACEAku12jcYAAADcAAAA&#10;DwAAAAAAAAAAAAAAAAAHAgAAZHJzL2Rvd25yZXYueG1sUEsFBgAAAAADAAMAtwAAAPoCAAAAAA==&#10;">
                    <v:group id="Grupo 648" o:spid="_x0000_s1089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uL/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">
                      <v:rect id="Rectángulo 649" o:spid="_x0000_s1090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" fillcolor="#1a4bc7 [2407]" stroked="f" strokeweight="1.25pt">
                        <v:stroke endcap="round"/>
                      </v:rect>
                      <v:rect id="Rectángulo 650" o:spid="_x0000_s1091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" fillcolor="#b5c7f5 [1303]" stroked="f" strokeweight="1.25pt">
                        <v:stroke endcap="round"/>
                      </v:rect>
                      <v:oval id="Elipse 651" o:spid="_x0000_s1092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" fillcolor="#b5c7f5 [1303]" stroked="f" strokeweight="1.25pt">
                        <v:stroke endcap="round"/>
                      </v:oval>
                      <v:oval id="Elipse 652" o:spid="_x0000_s1093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" fillcolor="#1a4bc7 [2407]" stroked="f" strokeweight="1.25pt">
                        <v:fill r:id="rId41" o:title="" color2="white [3212]" type="pattern"/>
                        <v:stroke endcap="round"/>
                      </v:oval>
                      <v:shape id="Imagen 653" o:spid="_x0000_s1094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654" o:spid="_x0000_s1095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" fillcolor="white [3212]" stroked="f" strokeweight="1.25pt">
                        <v:stroke endcap="round"/>
                      </v:rect>
                    </v:group>
                    <v:rect id="Rectángulo 655" o:spid="_x0000_s1096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" fillcolor="white [3212]" stroked="f" strokeweight="1.25pt">
                      <v:stroke endcap="round"/>
                    </v:rect>
                  </v:group>
                  <v:rect id="Rectángulo 656" o:spid="_x0000_s1097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" filled="f" stroked="f" strokeweight="1pt">
                    <v:textbox>
                      <w:txbxContent>
                        <w:p w14:paraId="3790C2F2" w14:textId="50DA63A3" w:rsidR="00D76348" w:rsidRPr="008A6859" w:rsidRDefault="008A6859" w:rsidP="008A6859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>2</w:t>
                          </w:r>
                        </w:p>
                      </w:txbxContent>
                    </v:textbox>
                  </v:rect>
                </v:group>
                <v:rect id="Rectángulo 657" o:spid="_x0000_s1098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" filled="f" stroked="f" strokeweight="1pt">
                  <v:textbox>
                    <w:txbxContent>
                      <w:p w14:paraId="02EFA746" w14:textId="23D850BB" w:rsidR="00D76348" w:rsidRPr="002E6C74" w:rsidRDefault="003837CD" w:rsidP="000F0AF5">
                        <w:pPr>
                          <w:pStyle w:val="Ttulo1"/>
                        </w:pPr>
                        <w:bookmarkStart w:id="64" w:name="_Toc227268643"/>
                        <w:r>
                          <w:t xml:space="preserve">TEMA 2 : </w:t>
                        </w:r>
                        <w:r w:rsidR="00C11442" w:rsidRPr="00C11442">
                          <w:t>DISEÑO DE ALGORITMOS II</w:t>
                        </w:r>
                        <w:r w:rsidR="001C47CA">
                          <w:t xml:space="preserve"> - DATOS</w:t>
                        </w:r>
                        <w:bookmarkEnd w:id="64"/>
                        <w:r w:rsidR="00C11442"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05521AB" w14:textId="772B6CF8" w:rsidR="003C1678" w:rsidRDefault="003C1678" w:rsidP="002B0E57">
      <w:pPr>
        <w:rPr>
          <w:lang w:val="es-ES"/>
        </w:rPr>
      </w:pPr>
    </w:p>
    <w:p w14:paraId="5CF9450E" w14:textId="77777777" w:rsidR="003C1678" w:rsidRDefault="003C1678" w:rsidP="002B0E57">
      <w:pPr>
        <w:rPr>
          <w:lang w:val="es-ES"/>
        </w:rPr>
      </w:pPr>
    </w:p>
    <w:p w14:paraId="61DB232B" w14:textId="77777777" w:rsidR="003C1678" w:rsidRDefault="003C1678" w:rsidP="002B0E57">
      <w:pPr>
        <w:rPr>
          <w:lang w:val="es-ES"/>
        </w:rPr>
      </w:pPr>
    </w:p>
    <w:p w14:paraId="2EE1253A" w14:textId="77777777" w:rsidR="003C1678" w:rsidRDefault="003C1678" w:rsidP="002B0E57">
      <w:pPr>
        <w:rPr>
          <w:lang w:val="es-ES"/>
        </w:rPr>
      </w:pPr>
    </w:p>
    <w:p w14:paraId="0E5DFE89" w14:textId="77777777" w:rsidR="003C1678" w:rsidRDefault="003C1678" w:rsidP="002B0E57">
      <w:pPr>
        <w:rPr>
          <w:lang w:val="es-ES"/>
        </w:rPr>
      </w:pPr>
    </w:p>
    <w:p w14:paraId="46FA86CA" w14:textId="77777777" w:rsidR="003C1678" w:rsidRDefault="003C1678" w:rsidP="002B0E57">
      <w:pPr>
        <w:rPr>
          <w:lang w:val="es-ES"/>
        </w:rPr>
      </w:pPr>
    </w:p>
    <w:p w14:paraId="5534569A" w14:textId="77777777" w:rsidR="001D7281" w:rsidRDefault="001D7281" w:rsidP="002B0E57">
      <w:pPr>
        <w:rPr>
          <w:lang w:val="es-ES"/>
        </w:rPr>
      </w:pPr>
    </w:p>
    <w:p w14:paraId="0165BF67" w14:textId="77777777" w:rsidR="001D7281" w:rsidRDefault="001D7281" w:rsidP="002B0E57">
      <w:pPr>
        <w:rPr>
          <w:lang w:val="es-ES"/>
        </w:rPr>
      </w:pPr>
    </w:p>
    <w:p w14:paraId="618BF0F4" w14:textId="77777777" w:rsidR="00F721C6" w:rsidRDefault="00F721C6" w:rsidP="00F721C6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D86B8D7" wp14:editId="246DCC20">
                <wp:extent cx="4316872" cy="611505"/>
                <wp:effectExtent l="0" t="0" r="7620" b="0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9" name="Imagen 2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34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35" name="Grupo 3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38" name="Rectángulo 38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3" name="Rectángulo 5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65997A7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4" name="Imagen 54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86B8D7" id="Grupo 28" o:spid="_x0000_s1097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9" o:spid="_x0000_s109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152" o:spid="_x0000_s109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group id="Grupo 35" o:spid="_x0000_s110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ángulo 38" o:spid="_x0000_s110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" fillcolor="#b5c7f5 [1303]" stroked="f" strokeweight="1.25pt">
                      <v:stroke endcap="round"/>
                    </v:rect>
                    <v:shape id="Rectángulo: una sola esquina redondeada 155" o:spid="_x0000_s110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156" o:spid="_x0000_s110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" fillcolor="#b5c7f5 [1303]" stroked="f" strokeweight="1.25pt">
                      <v:stroke endcap="round"/>
                    </v:shape>
                    <v:shape id="Diagrama de flujo: conector 157" o:spid="_x0000_s110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53" o:spid="_x0000_s110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65997A7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54" o:spid="_x0000_s1106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0A7A365" w14:textId="77777777" w:rsidR="00F721C6" w:rsidRPr="003E29F0" w:rsidRDefault="00F721C6" w:rsidP="00F721C6">
      <w:pPr>
        <w:spacing w:line="360" w:lineRule="auto"/>
        <w:rPr>
          <w:lang w:val="es-ES" w:eastAsia="es-BO"/>
        </w:rPr>
      </w:pPr>
    </w:p>
    <w:p w14:paraId="4A3442F7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33CAE0F" wp14:editId="69EE4565">
                <wp:extent cx="4316873" cy="618329"/>
                <wp:effectExtent l="0" t="0" r="7620" b="0"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56" name="Imagen 5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57" name="Grupo 57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58" name="Grupo 5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59" name="Rectángulo 5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3" name="Rectángulo 6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61B9094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28" name="Imagen 128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33CAE0F" id="Grupo 55" o:spid="_x0000_s1107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">
                <v:shape id="Imagen 56" o:spid="_x0000_s110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57" o:spid="_x0000_s1109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Grupo 58" o:spid="_x0000_s111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Rectángulo 59" o:spid="_x0000_s111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43" o:spid="_x0000_s111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11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49" o:spid="_x0000_s111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63" o:spid="_x0000_s111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061B9094" w14:textId="77777777" w:rsidR="00F721C6" w:rsidRPr="0093640B" w:rsidRDefault="00F721C6" w:rsidP="00F721C6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128" o:spid="_x0000_s1116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1F9DF70" w14:textId="77777777" w:rsidR="00F721C6" w:rsidRDefault="00F721C6" w:rsidP="00F721C6">
      <w:pPr>
        <w:rPr>
          <w:lang w:val="es-ES"/>
        </w:rPr>
      </w:pPr>
      <w:r>
        <w:rPr>
          <w:lang w:val="es-ES"/>
        </w:rPr>
        <w:t xml:space="preserve">     </w:t>
      </w:r>
    </w:p>
    <w:p w14:paraId="79FDA021" w14:textId="77777777" w:rsidR="00F721C6" w:rsidRDefault="00F721C6" w:rsidP="00F721C6">
      <w:pPr>
        <w:rPr>
          <w:lang w:val="es-ES"/>
        </w:rPr>
      </w:pPr>
    </w:p>
    <w:p w14:paraId="11F50708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4E92C9F" wp14:editId="3061D669">
                <wp:extent cx="4316872" cy="625153"/>
                <wp:effectExtent l="0" t="0" r="7620" b="3810"/>
                <wp:docPr id="658" name="Grupo 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659" name="Imagen 65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60" name="Grupo 660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61" name="Grupo 66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62" name="Rectángulo 66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3" name="Rectángulo: una sola esquina redondeada 4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4" name="Diagrama de flujo: conector 4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5" name="Diagrama de flujo: conector 4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66" name="Rectángulo 666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A862600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67" name="Imagen 667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E92C9F" id="Grupo 658" o:spid="_x0000_s1117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">
                <v:shape id="Imagen 659" o:spid="_x0000_s1118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660" o:spid="_x0000_s1119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">
                  <v:group id="Grupo 661" o:spid="_x0000_s1120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  <v:rect id="Rectángulo 662" o:spid="_x0000_s1121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44" o:spid="_x0000_s1122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5" o:spid="_x0000_s1123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" fillcolor="#b5c7f5 [1303]" stroked="f" strokeweight="1.25pt">
                      <v:stroke endcap="round"/>
                    </v:shape>
                    <v:shape id="Diagrama de flujo: conector 46" o:spid="_x0000_s1124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666" o:spid="_x0000_s1125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6A862600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667" o:spid="_x0000_s1126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001B66E5" w14:textId="77777777" w:rsidR="00F721C6" w:rsidRDefault="00F721C6" w:rsidP="00F721C6">
      <w:pPr>
        <w:rPr>
          <w:lang w:val="es-ES"/>
        </w:rPr>
      </w:pPr>
    </w:p>
    <w:p w14:paraId="36472061" w14:textId="77777777" w:rsidR="00F721C6" w:rsidRDefault="00F721C6" w:rsidP="00F721C6">
      <w:pPr>
        <w:rPr>
          <w:lang w:val="es-ES"/>
        </w:rPr>
      </w:pPr>
    </w:p>
    <w:p w14:paraId="61B20420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46B3D5B" wp14:editId="111DA347">
                <wp:extent cx="4316730" cy="611505"/>
                <wp:effectExtent l="0" t="0" r="7620" b="0"/>
                <wp:docPr id="668" name="Grupo 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69" name="Imagen 669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0" name="Imagen 670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71" name="Grupo 671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72" name="Grupo 672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73" name="Rectángulo 673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4" name="Rectángulo: una sola esquina redondeada 161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5" name="Diagrama de flujo: conector 163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6" name="Diagrama de flujo: conector 16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77" name="Rectángulo 677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6CBC98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6B3D5B" id="Grupo 668" o:spid="_x0000_s1127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">
                <v:shape id="Imagen 669" o:spid="_x0000_s1128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670" o:spid="_x0000_s1129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671" o:spid="_x0000_s1130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IHf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S+D3TDgCcn0HAAD//wMAUEsBAi0AFAAGAAgAAAAhANvh9svuAAAAhQEAABMAAAAAAAAA&#10;AAAAAAAAAAAAAFtDb250ZW50X1R5cGVzXS54bWxQSwECLQAUAAYACAAAACEAWvQsW78AAAAVAQAA&#10;CwAAAAAAAAAAAAAAAAAfAQAAX3JlbHMvLnJlbHNQSwECLQAUAAYACAAAACEAvCSB38YAAADcAAAA&#10;DwAAAAAAAAAAAAAAAAAHAgAAZHJzL2Rvd25yZXYueG1sUEsFBgAAAAADAAMAtwAAAPoCAAAAAA==&#10;">
                  <v:group id="Grupo 672" o:spid="_x0000_s1131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h+o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0hfF/B7JhwBuf4BAAD//wMAUEsBAi0AFAAGAAgAAAAhANvh9svuAAAAhQEAABMAAAAAAAAA&#10;AAAAAAAAAAAAAFtDb250ZW50X1R5cGVzXS54bWxQSwECLQAUAAYACAAAACEAWvQsW78AAAAVAQAA&#10;CwAAAAAAAAAAAAAAAAAfAQAAX3JlbHMvLnJlbHNQSwECLQAUAAYACAAAACEATPYfqMYAAADcAAAA&#10;DwAAAAAAAAAAAAAAAAAHAgAAZHJzL2Rvd25yZXYueG1sUEsFBgAAAAADAAMAtwAAAPoCAAAAAA==&#10;">
                    <v:rect id="Rectángulo 673" o:spid="_x0000_s1132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" fillcolor="#b5c7f5 [1303]" stroked="f" strokeweight="1.25pt">
                      <v:stroke endcap="round"/>
                    </v:rect>
                    <v:shape id="Rectángulo: una sola esquina redondeada 161" o:spid="_x0000_s1133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63" o:spid="_x0000_s1134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165" o:spid="_x0000_s1135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677" o:spid="_x0000_s1136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376CBC98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5553484" w14:textId="77777777" w:rsidR="00F721C6" w:rsidRDefault="00F721C6" w:rsidP="00F721C6">
      <w:pPr>
        <w:rPr>
          <w:lang w:val="es-ES"/>
        </w:rPr>
      </w:pPr>
    </w:p>
    <w:p w14:paraId="30CC6D38" w14:textId="77777777" w:rsidR="00F721C6" w:rsidRDefault="00F721C6" w:rsidP="00F721C6">
      <w:pPr>
        <w:rPr>
          <w:lang w:val="es-ES"/>
        </w:rPr>
      </w:pPr>
    </w:p>
    <w:p w14:paraId="1C545E30" w14:textId="38713830" w:rsidR="000A3D27" w:rsidRDefault="000A3D27" w:rsidP="00D76348">
      <w:pPr>
        <w:rPr>
          <w:lang w:val="es-ES"/>
        </w:rPr>
      </w:pPr>
    </w:p>
    <w:p w14:paraId="6A855497" w14:textId="18DE3F44" w:rsidR="00F721C6" w:rsidRDefault="00F721C6" w:rsidP="00D76348">
      <w:pPr>
        <w:rPr>
          <w:lang w:val="es-ES"/>
        </w:rPr>
      </w:pPr>
    </w:p>
    <w:p w14:paraId="212DCDA0" w14:textId="77777777" w:rsidR="00F721C6" w:rsidRDefault="00F721C6" w:rsidP="00D76348">
      <w:pPr>
        <w:rPr>
          <w:lang w:val="es-ES"/>
        </w:rPr>
        <w:sectPr w:rsidR="00F721C6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6BAE11A8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1519" behindDoc="0" locked="0" layoutInCell="1" allowOverlap="1" wp14:anchorId="5A2C69FD" wp14:editId="74EAFE40">
                <wp:simplePos x="0" y="0"/>
                <wp:positionH relativeFrom="column">
                  <wp:posOffset>-937110</wp:posOffset>
                </wp:positionH>
                <wp:positionV relativeFrom="paragraph">
                  <wp:posOffset>-1476506</wp:posOffset>
                </wp:positionV>
                <wp:extent cx="7792720" cy="2975638"/>
                <wp:effectExtent l="0" t="0" r="0" b="0"/>
                <wp:wrapNone/>
                <wp:docPr id="686" name="Grupo 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688" name="Grupo 688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690" name="Grupo 69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691" name="Grupo 69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692" name="Rectángulo 69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3" name="Rectángulo 69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4" name="Elipse 69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Elipse 69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696" name="Imagen 69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697" name="Rectángulo 69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98" name="Rectángulo 69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99" name="Rectángulo 69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4B6716A" w14:textId="294E3C29" w:rsidR="00D76348" w:rsidRPr="008A6859" w:rsidRDefault="008A6859" w:rsidP="008A6859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00" name="Rectángulo 70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9CB27C7" w14:textId="1EF3A083" w:rsidR="00D76348" w:rsidRPr="002E6C74" w:rsidRDefault="00536DE4" w:rsidP="00D76348">
                              <w:pPr>
                                <w:pStyle w:val="Ttulo1"/>
                              </w:pPr>
                              <w:bookmarkStart w:id="32" w:name="_Toc227268652"/>
                              <w:r w:rsidRPr="00536DE4">
                                <w:t xml:space="preserve">TEMA 3 : </w:t>
                              </w:r>
                              <w:r w:rsidR="00C11442" w:rsidRPr="00C11442">
                                <w:t>LENGUAJE DE PROGRAMACIÓN</w:t>
                              </w:r>
                              <w:bookmarkEnd w:id="32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2C69FD" id="Grupo 686" o:spid="_x0000_s1139" style="position:absolute;left:0;text-align:left;margin-left:-73.8pt;margin-top:-116.25pt;width:613.6pt;height:234.3pt;z-index:251691519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">
                <v:group id="Grupo 688" o:spid="_x0000_s1140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1hl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">
                  <v:group id="Grupo 690" o:spid="_x0000_s1141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MK+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PnhTDgCMv0FAAD//wMAUEsBAi0AFAAGAAgAAAAhANvh9svuAAAAhQEAABMAAAAAAAAAAAAA&#10;AAAAAAAAAFtDb250ZW50X1R5cGVzXS54bWxQSwECLQAUAAYACAAAACEAWvQsW78AAAAVAQAACwAA&#10;AAAAAAAAAAAAAAAfAQAAX3JlbHMvLnJlbHNQSwECLQAUAAYACAAAACEAY2TCvsMAAADcAAAADwAA&#10;AAAAAAAAAAAAAAAHAgAAZHJzL2Rvd25yZXYueG1sUEsFBgAAAAADAAMAtwAAAPcCAAAAAA==&#10;">
                    <v:group id="Grupo 691" o:spid="_x0000_s1142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clxgAAANw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TOD3TDgCcn0HAAD//wMAUEsBAi0AFAAGAAgAAAAhANvh9svuAAAAhQEAABMAAAAAAAAA&#10;AAAAAAAAAAAAAFtDb250ZW50X1R5cGVzXS54bWxQSwECLQAUAAYACAAAACEAWvQsW78AAAAVAQAA&#10;CwAAAAAAAAAAAAAAAAAfAQAAX3JlbHMvLnJlbHNQSwECLQAUAAYACAAAACEADChnJcYAAADcAAAA&#10;DwAAAAAAAAAAAAAAAAAHAgAAZHJzL2Rvd25yZXYueG1sUEsFBgAAAAADAAMAtwAAAPoCAAAAAA==&#10;">
                      <v:rect id="Rectángulo 692" o:spid="_x0000_s1143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" fillcolor="#1a4bc7 [2407]" stroked="f" strokeweight="1.25pt">
                        <v:stroke endcap="round"/>
                      </v:rect>
                      <v:rect id="Rectángulo 693" o:spid="_x0000_s1144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" fillcolor="#b5c7f5 [1303]" stroked="f" strokeweight="1.25pt">
                        <v:stroke endcap="round"/>
                      </v:rect>
                      <v:oval id="Elipse 694" o:spid="_x0000_s1145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" fillcolor="#b5c7f5 [1303]" stroked="f" strokeweight="1.25pt">
                        <v:stroke endcap="round"/>
                      </v:oval>
                      <v:oval id="Elipse 695" o:spid="_x0000_s1146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" fillcolor="#1a4bc7 [2407]" stroked="f" strokeweight="1.25pt">
                        <v:fill r:id="rId41" o:title="" color2="white [3212]" type="pattern"/>
                        <v:stroke endcap="round"/>
                      </v:oval>
                      <v:shape id="Imagen 696" o:spid="_x0000_s1147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697" o:spid="_x0000_s1148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" fillcolor="white [3212]" stroked="f" strokeweight="1.25pt">
                        <v:stroke endcap="round"/>
                      </v:rect>
                    </v:group>
                    <v:rect id="Rectángulo 698" o:spid="_x0000_s1149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" fillcolor="white [3212]" stroked="f" strokeweight="1.25pt">
                      <v:stroke endcap="round"/>
                    </v:rect>
                  </v:group>
                  <v:rect id="Rectángulo 699" o:spid="_x0000_s1150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" filled="f" stroked="f" strokeweight="1pt">
                    <v:textbox>
                      <w:txbxContent>
                        <w:p w14:paraId="34B6716A" w14:textId="294E3C29" w:rsidR="00D76348" w:rsidRPr="008A6859" w:rsidRDefault="008A6859" w:rsidP="008A6859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Rectángulo 700" o:spid="_x0000_s1151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" filled="f" stroked="f" strokeweight="1pt">
                  <v:textbox>
                    <w:txbxContent>
                      <w:p w14:paraId="19CB27C7" w14:textId="1EF3A083" w:rsidR="00D76348" w:rsidRPr="002E6C74" w:rsidRDefault="00536DE4" w:rsidP="00D76348">
                        <w:pPr>
                          <w:pStyle w:val="Ttulo1"/>
                        </w:pPr>
                        <w:bookmarkStart w:id="78" w:name="_Toc227268652"/>
                        <w:r w:rsidRPr="00536DE4">
                          <w:t xml:space="preserve">TEMA 3 : </w:t>
                        </w:r>
                        <w:r w:rsidR="00C11442" w:rsidRPr="00C11442">
                          <w:t>LENGUAJE DE PROGRAMACIÓN</w:t>
                        </w:r>
                        <w:bookmarkEnd w:id="78"/>
                      </w:p>
                    </w:txbxContent>
                  </v:textbox>
                </v:rect>
              </v:group>
            </w:pict>
          </mc:Fallback>
        </mc:AlternateContent>
      </w:r>
    </w:p>
    <w:p w14:paraId="0FE8390B" w14:textId="77777777" w:rsidR="003C1678" w:rsidRDefault="003C1678" w:rsidP="002B0E57">
      <w:pPr>
        <w:rPr>
          <w:lang w:val="es-ES"/>
        </w:rPr>
      </w:pPr>
    </w:p>
    <w:p w14:paraId="5AE11AC2" w14:textId="77777777" w:rsidR="00D76348" w:rsidRDefault="00D76348" w:rsidP="00D76348">
      <w:pPr>
        <w:rPr>
          <w:lang w:val="es-ES"/>
        </w:rPr>
      </w:pPr>
    </w:p>
    <w:p w14:paraId="08CC746C" w14:textId="77777777" w:rsidR="00D76348" w:rsidRDefault="00D76348" w:rsidP="00D76348">
      <w:pPr>
        <w:rPr>
          <w:lang w:val="es-ES"/>
        </w:rPr>
      </w:pPr>
    </w:p>
    <w:p w14:paraId="269B14F3" w14:textId="77777777" w:rsidR="00D76348" w:rsidRDefault="00D76348" w:rsidP="00D76348">
      <w:pPr>
        <w:rPr>
          <w:lang w:val="es-ES"/>
        </w:rPr>
      </w:pPr>
    </w:p>
    <w:p w14:paraId="267F6D38" w14:textId="77777777" w:rsidR="00D76348" w:rsidRDefault="00D76348" w:rsidP="00D76348">
      <w:pPr>
        <w:rPr>
          <w:lang w:val="es-ES"/>
        </w:rPr>
      </w:pPr>
    </w:p>
    <w:p w14:paraId="018DC701" w14:textId="77777777" w:rsidR="00D76348" w:rsidRDefault="00D76348" w:rsidP="00D76348">
      <w:pPr>
        <w:rPr>
          <w:lang w:val="es-ES"/>
        </w:rPr>
      </w:pPr>
    </w:p>
    <w:p w14:paraId="371813AE" w14:textId="77777777" w:rsidR="00D76348" w:rsidRDefault="00D76348" w:rsidP="00D76348">
      <w:pPr>
        <w:rPr>
          <w:lang w:val="es-ES"/>
        </w:rPr>
      </w:pPr>
    </w:p>
    <w:p w14:paraId="09C0826D" w14:textId="77777777" w:rsidR="00F721C6" w:rsidRDefault="00F721C6" w:rsidP="00F721C6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03E43E0" wp14:editId="0FBEB33B">
                <wp:extent cx="4316872" cy="611505"/>
                <wp:effectExtent l="0" t="0" r="7620" b="0"/>
                <wp:docPr id="678" name="Grupo 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679" name="Imagen 679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680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681" name="Grupo 681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682" name="Rectángulo 682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3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4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5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02" name="Rectángulo 702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5E2652B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03" name="Imagen 703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3E43E0" id="Grupo 678" o:spid="_x0000_s1150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">
                <v:shape id="Imagen 679" o:spid="_x0000_s115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152" o:spid="_x0000_s115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">
                  <v:group id="Grupo 681" o:spid="_x0000_s115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fH4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xTKG15lwBOTmCQAA//8DAFBLAQItABQABgAIAAAAIQDb4fbL7gAAAIUBAAATAAAAAAAAAAAA&#10;AAAAAAAAAABbQ29udGVudF9UeXBlc10ueG1sUEsBAi0AFAAGAAgAAAAhAFr0LFu/AAAAFQEAAAsA&#10;AAAAAAAAAAAAAAAAHwEAAF9yZWxzLy5yZWxzUEsBAi0AFAAGAAgAAAAhAInx8fjEAAAA3AAAAA8A&#10;AAAAAAAAAAAAAAAABwIAAGRycy9kb3ducmV2LnhtbFBLBQYAAAAAAwADALcAAAD4AgAAAAA=&#10;">
                    <v:rect id="Rectángulo 682" o:spid="_x0000_s115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155" o:spid="_x0000_s115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56" o:spid="_x0000_s115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" fillcolor="#b5c7f5 [1303]" stroked="f" strokeweight="1.25pt">
                      <v:stroke endcap="round"/>
                    </v:shape>
                    <v:shape id="Diagrama de flujo: conector 157" o:spid="_x0000_s115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702" o:spid="_x0000_s115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55E2652B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703" o:spid="_x0000_s1159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39583A88" w14:textId="77777777" w:rsidR="00F721C6" w:rsidRPr="003E29F0" w:rsidRDefault="00F721C6" w:rsidP="00F721C6">
      <w:pPr>
        <w:spacing w:line="360" w:lineRule="auto"/>
        <w:rPr>
          <w:lang w:val="es-ES" w:eastAsia="es-BO"/>
        </w:rPr>
      </w:pPr>
    </w:p>
    <w:p w14:paraId="08CA5052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21EEA385" wp14:editId="5B03EAEC">
                <wp:extent cx="4316873" cy="618329"/>
                <wp:effectExtent l="0" t="0" r="7620" b="0"/>
                <wp:docPr id="192" name="Grupo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193" name="Imagen 193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94" name="Grupo 194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195" name="Grupo 19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196" name="Rectángulo 19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7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0" name="Rectángulo 20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4FFF9B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1" name="Imagen 201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1EEA385" id="Grupo 192" o:spid="_x0000_s1160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">
                <v:shape id="Imagen 193" o:spid="_x0000_s116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194" o:spid="_x0000_s1162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group id="Grupo 195" o:spid="_x0000_s116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<v:rect id="Rectángulo 196" o:spid="_x0000_s116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" fillcolor="#b5c7f5 [1303]" stroked="f" strokeweight="1.25pt">
                      <v:stroke endcap="round"/>
                    </v:rect>
                    <v:shape id="Rectángulo: una sola esquina redondeada 43" o:spid="_x0000_s116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16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" fillcolor="#b5c7f5 [1303]" stroked="f" strokeweight="1.25pt">
                      <v:stroke endcap="round"/>
                    </v:shape>
                    <v:shape id="Diagrama de flujo: conector 49" o:spid="_x0000_s116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200" o:spid="_x0000_s116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" filled="f" stroked="f" strokeweight="1.25pt">
                    <v:stroke endcap="round"/>
                    <v:textbox>
                      <w:txbxContent>
                        <w:p w14:paraId="694FFF9B" w14:textId="77777777" w:rsidR="00F721C6" w:rsidRPr="0093640B" w:rsidRDefault="00F721C6" w:rsidP="00F721C6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201" o:spid="_x0000_s1169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4781641" w14:textId="77777777" w:rsidR="00F721C6" w:rsidRDefault="00F721C6" w:rsidP="00F721C6">
      <w:pPr>
        <w:rPr>
          <w:lang w:val="es-ES"/>
        </w:rPr>
      </w:pPr>
      <w:r>
        <w:rPr>
          <w:lang w:val="es-ES"/>
        </w:rPr>
        <w:t xml:space="preserve">     </w:t>
      </w:r>
    </w:p>
    <w:p w14:paraId="1DFAABDC" w14:textId="77777777" w:rsidR="00F721C6" w:rsidRDefault="00F721C6" w:rsidP="00F721C6">
      <w:pPr>
        <w:rPr>
          <w:lang w:val="es-ES"/>
        </w:rPr>
      </w:pPr>
    </w:p>
    <w:p w14:paraId="349FCE25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058561F" wp14:editId="17ECBCCE">
                <wp:extent cx="4316872" cy="625153"/>
                <wp:effectExtent l="0" t="0" r="7620" b="3810"/>
                <wp:docPr id="202" name="Grupo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203" name="Imagen 203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04" name="Grupo 204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05" name="Grupo 205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06" name="Rectángulo 206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" name="Rectángulo: una sola esquina redondeada 4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" name="Diagrama de flujo: conector 4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" name="Diagrama de flujo: conector 4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0" name="Rectángulo 210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0DC71C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1" name="Imagen 211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58561F" id="Grupo 202" o:spid="_x0000_s1170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">
                <v:shape id="Imagen 203" o:spid="_x0000_s1171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204" o:spid="_x0000_s1172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group id="Grupo 205" o:spid="_x0000_s1173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  <v:rect id="Rectángulo 206" o:spid="_x0000_s1174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44" o:spid="_x0000_s1175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5" o:spid="_x0000_s1176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" fillcolor="#b5c7f5 [1303]" stroked="f" strokeweight="1.25pt">
                      <v:stroke endcap="round"/>
                    </v:shape>
                    <v:shape id="Diagrama de flujo: conector 46" o:spid="_x0000_s1177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210" o:spid="_x0000_s1178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" filled="f" stroked="f" strokeweight="1.25pt">
                    <v:stroke endcap="round"/>
                    <v:textbox>
                      <w:txbxContent>
                        <w:p w14:paraId="3D0DC71C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211" o:spid="_x0000_s1179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71B43642" w14:textId="77777777" w:rsidR="00F721C6" w:rsidRDefault="00F721C6" w:rsidP="00F721C6">
      <w:pPr>
        <w:rPr>
          <w:lang w:val="es-ES"/>
        </w:rPr>
      </w:pPr>
    </w:p>
    <w:p w14:paraId="2992737F" w14:textId="77777777" w:rsidR="00F721C6" w:rsidRDefault="00F721C6" w:rsidP="00F721C6">
      <w:pPr>
        <w:rPr>
          <w:lang w:val="es-ES"/>
        </w:rPr>
      </w:pPr>
    </w:p>
    <w:p w14:paraId="726589CE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7013E0A2" wp14:editId="459D90BA">
                <wp:extent cx="4316730" cy="611505"/>
                <wp:effectExtent l="0" t="0" r="7620" b="0"/>
                <wp:docPr id="212" name="Grupo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13" name="Imagen 213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4" name="Imagen 214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15" name="Grupo 215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16" name="Grupo 216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17" name="Rectángulo 217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1" name="Rectángulo: una sola esquina redondeada 161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2" name="Diagrama de flujo: conector 163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" name="Diagrama de flujo: conector 16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4" name="Rectángulo 23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9C42EE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013E0A2" id="Grupo 212" o:spid="_x0000_s1180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">
                <v:shape id="Imagen 213" o:spid="_x0000_s1181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214" o:spid="_x0000_s1182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215" o:spid="_x0000_s1183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85l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JHB5nwhGQq18AAAD//wMAUEsBAi0AFAAGAAgAAAAhANvh9svuAAAAhQEAABMAAAAAAAAA&#10;AAAAAAAAAAAAAFtDb250ZW50X1R5cGVzXS54bWxQSwECLQAUAAYACAAAACEAWvQsW78AAAAVAQAA&#10;CwAAAAAAAAAAAAAAAAAfAQAAX3JlbHMvLnJlbHNQSwECLQAUAAYACAAAACEABU/OZcYAAADcAAAA&#10;DwAAAAAAAAAAAAAAAAAHAgAAZHJzL2Rvd25yZXYueG1sUEsFBgAAAAADAAMAtwAAAPoCAAAAAA==&#10;">
                  <v:group id="Grupo 216" o:spid="_x0000_s1184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  <v:rect id="Rectángulo 217" o:spid="_x0000_s1185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161" o:spid="_x0000_s1186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63" o:spid="_x0000_s1187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165" o:spid="_x0000_s1188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234" o:spid="_x0000_s1189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549C42EE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3C64864B" w14:textId="77777777" w:rsidR="00F721C6" w:rsidRDefault="00F721C6" w:rsidP="00F721C6">
      <w:pPr>
        <w:rPr>
          <w:lang w:val="es-ES"/>
        </w:rPr>
      </w:pPr>
    </w:p>
    <w:p w14:paraId="7780B8CB" w14:textId="77777777" w:rsidR="00F721C6" w:rsidRDefault="00F721C6" w:rsidP="00F721C6">
      <w:pPr>
        <w:rPr>
          <w:lang w:val="es-ES"/>
        </w:rPr>
      </w:pPr>
    </w:p>
    <w:p w14:paraId="5C91E7C6" w14:textId="7FD5B52C" w:rsidR="004F3A98" w:rsidRDefault="004F3A98" w:rsidP="00D76348">
      <w:pPr>
        <w:rPr>
          <w:lang w:val="es-ES"/>
        </w:rPr>
      </w:pPr>
    </w:p>
    <w:p w14:paraId="44945F2E" w14:textId="759F2CF1" w:rsidR="00F721C6" w:rsidRDefault="00F721C6" w:rsidP="00D76348">
      <w:pPr>
        <w:rPr>
          <w:lang w:val="es-ES"/>
        </w:rPr>
      </w:pPr>
    </w:p>
    <w:p w14:paraId="768C0C90" w14:textId="77777777" w:rsidR="00F721C6" w:rsidRDefault="00F721C6" w:rsidP="00D76348">
      <w:pPr>
        <w:rPr>
          <w:lang w:val="es-ES"/>
        </w:rPr>
        <w:sectPr w:rsidR="00F721C6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64756D65" w14:textId="77777777" w:rsidR="00D76348" w:rsidRDefault="004F3A98" w:rsidP="00D76348">
      <w:pPr>
        <w:rPr>
          <w:lang w:val="es-ES"/>
        </w:rPr>
      </w:pPr>
      <w:r>
        <w:rPr>
          <w:noProof/>
          <w:lang w:val="es-ES" w:eastAsia="es-ES"/>
        </w:rPr>
        <w:lastRenderedPageBreak/>
        <mc:AlternateContent>
          <mc:Choice Requires="wpg">
            <w:drawing>
              <wp:anchor distT="0" distB="0" distL="114300" distR="114300" simplePos="0" relativeHeight="251693567" behindDoc="0" locked="0" layoutInCell="1" allowOverlap="1" wp14:anchorId="0C1EF427" wp14:editId="1A893471">
                <wp:simplePos x="0" y="0"/>
                <wp:positionH relativeFrom="column">
                  <wp:posOffset>-953770</wp:posOffset>
                </wp:positionH>
                <wp:positionV relativeFrom="paragraph">
                  <wp:posOffset>-1482111</wp:posOffset>
                </wp:positionV>
                <wp:extent cx="7792720" cy="2975638"/>
                <wp:effectExtent l="0" t="0" r="0" b="0"/>
                <wp:wrapNone/>
                <wp:docPr id="218" name="Grupo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2720" cy="2975638"/>
                          <a:chOff x="0" y="0"/>
                          <a:chExt cx="7792720" cy="2975638"/>
                        </a:xfrm>
                      </wpg:grpSpPr>
                      <wpg:grpSp>
                        <wpg:cNvPr id="219" name="Grupo 219"/>
                        <wpg:cNvGrpSpPr/>
                        <wpg:grpSpPr>
                          <a:xfrm>
                            <a:off x="0" y="0"/>
                            <a:ext cx="7792720" cy="2944495"/>
                            <a:chOff x="0" y="0"/>
                            <a:chExt cx="7792720" cy="2944495"/>
                          </a:xfrm>
                        </wpg:grpSpPr>
                        <wpg:grpSp>
                          <wpg:cNvPr id="220" name="Grupo 220"/>
                          <wpg:cNvGrpSpPr/>
                          <wpg:grpSpPr>
                            <a:xfrm>
                              <a:off x="0" y="0"/>
                              <a:ext cx="7792720" cy="2944495"/>
                              <a:chOff x="0" y="0"/>
                              <a:chExt cx="7792720" cy="2944495"/>
                            </a:xfrm>
                          </wpg:grpSpPr>
                          <wpg:grpSp>
                            <wpg:cNvPr id="221" name="Grupo 221"/>
                            <wpg:cNvGrpSpPr/>
                            <wpg:grpSpPr>
                              <a:xfrm>
                                <a:off x="0" y="114300"/>
                                <a:ext cx="7792720" cy="2830195"/>
                                <a:chOff x="0" y="0"/>
                                <a:chExt cx="7792720" cy="2830195"/>
                              </a:xfrm>
                            </wpg:grpSpPr>
                            <wps:wsp>
                              <wps:cNvPr id="222" name="Rectángulo 222"/>
                              <wps:cNvSpPr/>
                              <wps:spPr>
                                <a:xfrm>
                                  <a:off x="0" y="533400"/>
                                  <a:ext cx="7792720" cy="16560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Rectángulo 223"/>
                              <wps:cNvSpPr/>
                              <wps:spPr>
                                <a:xfrm>
                                  <a:off x="0" y="1066800"/>
                                  <a:ext cx="7792720" cy="6286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Elipse 224"/>
                              <wps:cNvSpPr/>
                              <wps:spPr>
                                <a:xfrm>
                                  <a:off x="4762500" y="0"/>
                                  <a:ext cx="2428875" cy="276987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4">
                                    <a:lumMod val="40000"/>
                                    <a:lumOff val="6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Elipse 225"/>
                              <wps:cNvSpPr/>
                              <wps:spPr>
                                <a:xfrm>
                                  <a:off x="4867275" y="114300"/>
                                  <a:ext cx="2219325" cy="2524125"/>
                                </a:xfrm>
                                <a:prstGeom prst="ellipse">
                                  <a:avLst/>
                                </a:prstGeom>
                                <a:pattFill prst="pct50">
                                  <a:fgClr>
                                    <a:schemeClr val="accent4">
                                      <a:lumMod val="75000"/>
                                    </a:schemeClr>
                                  </a:fgClr>
                                  <a:bgClr>
                                    <a:schemeClr val="bg1"/>
                                  </a:bgClr>
                                </a:patt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26" name="Imagen 2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048250" y="418356"/>
                                  <a:ext cx="1857375" cy="18573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227" name="Rectángulo 227"/>
                              <wps:cNvSpPr/>
                              <wps:spPr>
                                <a:xfrm>
                                  <a:off x="0" y="2190750"/>
                                  <a:ext cx="7792720" cy="63944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28" name="Rectángulo 228"/>
                            <wps:cNvSpPr/>
                            <wps:spPr>
                              <a:xfrm>
                                <a:off x="0" y="0"/>
                                <a:ext cx="7792720" cy="6394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29" name="Rectángulo 229"/>
                          <wps:cNvSpPr/>
                          <wps:spPr>
                            <a:xfrm>
                              <a:off x="863194" y="1178170"/>
                              <a:ext cx="3899306" cy="628064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22F303C" w14:textId="0F8A1BB6" w:rsidR="00D76348" w:rsidRPr="008A6859" w:rsidRDefault="008A6859" w:rsidP="008A6859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</w:pPr>
                                <w:r w:rsidRPr="00350EB7"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 xml:space="preserve">TEMA Nº </w:t>
                                </w:r>
                                <w:r>
                                  <w:rPr>
                                    <w:rFonts w:ascii="Copperplate Gothic Bold" w:hAnsi="Copperplate Gothic Bold" w:cs="Copperplate Gothic Bold"/>
                                    <w:noProof/>
                                    <w:color w:val="1A4BC7" w:themeColor="accent4" w:themeShade="BF"/>
                                    <w:spacing w:val="-13"/>
                                    <w:sz w:val="72"/>
                                    <w:szCs w:val="56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30" name="Rectángulo 230"/>
                        <wps:cNvSpPr/>
                        <wps:spPr>
                          <a:xfrm>
                            <a:off x="863194" y="2347574"/>
                            <a:ext cx="6042431" cy="628064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D4FEBD3" w14:textId="594F5E84" w:rsidR="00D76348" w:rsidRPr="002E6C74" w:rsidRDefault="00536DE4" w:rsidP="00D76348">
                              <w:pPr>
                                <w:pStyle w:val="Ttulo1"/>
                              </w:pPr>
                              <w:bookmarkStart w:id="33" w:name="_Toc227268661"/>
                              <w:r w:rsidRPr="00536DE4">
                                <w:t xml:space="preserve">TEMA  4 : </w:t>
                              </w:r>
                              <w:r w:rsidR="00C11442" w:rsidRPr="00C11442">
                                <w:t>ESTRUCTURAS BÁSICAS DE PROGRAMACIÓN</w:t>
                              </w:r>
                              <w:bookmarkEnd w:id="33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1EF427" id="Grupo 218" o:spid="_x0000_s1192" style="position:absolute;left:0;text-align:left;margin-left:-75.1pt;margin-top:-116.7pt;width:613.6pt;height:234.3pt;z-index:251693567;mso-position-horizontal-relative:text;mso-position-vertical-relative:text;mso-height-relative:margin" coordsize="77927,29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">
                <v:group id="Grupo 219" o:spid="_x0000_s1193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Rg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3gKzzPhCMjFAwAA//8DAFBLAQItABQABgAIAAAAIQDb4fbL7gAAAIUBAAATAAAAAAAAAAAA&#10;AAAAAAAAAABbQ29udGVudF9UeXBlc10ueG1sUEsBAi0AFAAGAAgAAAAhAFr0LFu/AAAAFQEAAAsA&#10;AAAAAAAAAAAAAAAAHwEAAF9yZWxzLy5yZWxzUEsBAi0AFAAGAAgAAAAhAIQCxGDEAAAA3AAAAA8A&#10;AAAAAAAAAAAAAAAABwIAAGRycy9kb3ducmV2LnhtbFBLBQYAAAAAAwADALcAAAD4AgAAAAA=&#10;">
                  <v:group id="Grupo 220" o:spid="_x0000_s1194" style="position:absolute;width:77927;height:29444" coordsize="77927,2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">
                    <v:group id="Grupo 221" o:spid="_x0000_s1195" style="position:absolute;top:1143;width:77927;height:28301" coordsize="77927,28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  <v:rect id="Rectángulo 222" o:spid="_x0000_s1196" style="position:absolute;top:5334;width:77927;height:16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" fillcolor="#1a4bc7 [2407]" stroked="f" strokeweight="1.25pt">
                        <v:stroke endcap="round"/>
                      </v:rect>
                      <v:rect id="Rectángulo 223" o:spid="_x0000_s1197" style="position:absolute;top:10668;width:77927;height:6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" fillcolor="#b5c7f5 [1303]" stroked="f" strokeweight="1.25pt">
                        <v:stroke endcap="round"/>
                      </v:rect>
                      <v:oval id="Elipse 224" o:spid="_x0000_s1198" style="position:absolute;left:47625;width:24288;height:27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" fillcolor="#b5c7f5 [1303]" stroked="f" strokeweight="1.25pt">
                        <v:stroke endcap="round"/>
                      </v:oval>
                      <v:oval id="Elipse 225" o:spid="_x0000_s1199" style="position:absolute;left:48672;top:1143;width:22194;height:25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" fillcolor="#1a4bc7 [2407]" stroked="f" strokeweight="1.25pt">
                        <v:fill r:id="rId41" o:title="" color2="white [3212]" type="pattern"/>
                        <v:stroke endcap="round"/>
                      </v:oval>
                      <v:shape id="Imagen 226" o:spid="_x0000_s1200" type="#_x0000_t75" style="position:absolute;left:50482;top:4183;width:18574;height:1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">
                        <v:imagedata r:id="rId42" o:title=""/>
                        <v:path arrowok="t"/>
                      </v:shape>
                      <v:rect id="Rectángulo 227" o:spid="_x0000_s1201" style="position:absolute;top:21907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" fillcolor="white [3212]" stroked="f" strokeweight="1.25pt">
                        <v:stroke endcap="round"/>
                      </v:rect>
                    </v:group>
                    <v:rect id="Rectángulo 228" o:spid="_x0000_s1202" style="position:absolute;width:77927;height:6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" fillcolor="white [3212]" stroked="f" strokeweight="1.25pt">
                      <v:stroke endcap="round"/>
                    </v:rect>
                  </v:group>
                  <v:rect id="Rectángulo 229" o:spid="_x0000_s1203" style="position:absolute;left:8631;top:11781;width:38994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" filled="f" stroked="f" strokeweight="1pt">
                    <v:textbox>
                      <w:txbxContent>
                        <w:p w14:paraId="622F303C" w14:textId="0F8A1BB6" w:rsidR="00D76348" w:rsidRPr="008A6859" w:rsidRDefault="008A6859" w:rsidP="008A6859">
                          <w:pPr>
                            <w:spacing w:after="0" w:line="276" w:lineRule="auto"/>
                            <w:jc w:val="center"/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</w:pPr>
                          <w:r w:rsidRPr="00350EB7"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 xml:space="preserve">TEMA Nº </w:t>
                          </w:r>
                          <w:r>
                            <w:rPr>
                              <w:rFonts w:ascii="Copperplate Gothic Bold" w:hAnsi="Copperplate Gothic Bold" w:cs="Copperplate Gothic Bold"/>
                              <w:noProof/>
                              <w:color w:val="1A4BC7" w:themeColor="accent4" w:themeShade="BF"/>
                              <w:spacing w:val="-13"/>
                              <w:sz w:val="72"/>
                              <w:szCs w:val="56"/>
                            </w:rPr>
                            <w:t>4</w:t>
                          </w:r>
                        </w:p>
                      </w:txbxContent>
                    </v:textbox>
                  </v:rect>
                </v:group>
                <v:rect id="Rectángulo 230" o:spid="_x0000_s1204" style="position:absolute;left:8631;top:23475;width:60425;height:6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" filled="f" stroked="f" strokeweight="1pt">
                  <v:textbox>
                    <w:txbxContent>
                      <w:p w14:paraId="6D4FEBD3" w14:textId="594F5E84" w:rsidR="00D76348" w:rsidRPr="002E6C74" w:rsidRDefault="00536DE4" w:rsidP="00D76348">
                        <w:pPr>
                          <w:pStyle w:val="Ttulo1"/>
                        </w:pPr>
                        <w:bookmarkStart w:id="92" w:name="_Toc227268661"/>
                        <w:r w:rsidRPr="00536DE4">
                          <w:t xml:space="preserve">TEMA  4 : </w:t>
                        </w:r>
                        <w:r w:rsidR="00C11442" w:rsidRPr="00C11442">
                          <w:t>ESTRUCTURAS BÁSICAS DE PROGRAMACIÓN</w:t>
                        </w:r>
                        <w:bookmarkEnd w:id="92"/>
                      </w:p>
                    </w:txbxContent>
                  </v:textbox>
                </v:rect>
              </v:group>
            </w:pict>
          </mc:Fallback>
        </mc:AlternateContent>
      </w:r>
    </w:p>
    <w:p w14:paraId="07F2AD10" w14:textId="77777777" w:rsidR="00D76348" w:rsidRDefault="00D76348" w:rsidP="00D76348">
      <w:pPr>
        <w:rPr>
          <w:lang w:val="es-ES"/>
        </w:rPr>
      </w:pPr>
    </w:p>
    <w:p w14:paraId="03E5EB79" w14:textId="77777777" w:rsidR="00D76348" w:rsidRDefault="00D76348" w:rsidP="00D76348">
      <w:pPr>
        <w:rPr>
          <w:lang w:val="es-ES"/>
        </w:rPr>
      </w:pPr>
    </w:p>
    <w:p w14:paraId="26873E53" w14:textId="77777777" w:rsidR="00D76348" w:rsidRDefault="00D76348" w:rsidP="00D76348">
      <w:pPr>
        <w:rPr>
          <w:lang w:val="es-ES"/>
        </w:rPr>
      </w:pPr>
    </w:p>
    <w:p w14:paraId="2D6EC6ED" w14:textId="77777777" w:rsidR="00D76348" w:rsidRDefault="00D76348" w:rsidP="00D76348">
      <w:pPr>
        <w:rPr>
          <w:lang w:val="es-ES"/>
        </w:rPr>
      </w:pPr>
    </w:p>
    <w:p w14:paraId="0DD24499" w14:textId="77777777" w:rsidR="00D76348" w:rsidRDefault="00D76348" w:rsidP="00D76348">
      <w:pPr>
        <w:rPr>
          <w:lang w:val="es-ES"/>
        </w:rPr>
      </w:pPr>
    </w:p>
    <w:p w14:paraId="337B31C5" w14:textId="77777777" w:rsidR="000A3D27" w:rsidRDefault="000A3D27" w:rsidP="00D76348">
      <w:pPr>
        <w:rPr>
          <w:lang w:val="es-ES"/>
        </w:rPr>
      </w:pPr>
    </w:p>
    <w:p w14:paraId="4AD44E70" w14:textId="77777777" w:rsidR="00F721C6" w:rsidRDefault="00F721C6" w:rsidP="00F721C6">
      <w:pPr>
        <w:rPr>
          <w:lang w:val="es-ES" w:eastAsia="es-BO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2CA8A06" wp14:editId="1F1DD356">
                <wp:extent cx="4316872" cy="611505"/>
                <wp:effectExtent l="0" t="0" r="7620" b="0"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236" name="Imagen 23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37" name="Grupo 152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38" name="Grupo 23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39" name="Rectángulo 23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0" name="Rectángulo: una sola esquina redondeada 155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1" name="Diagrama de flujo: conector 156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2" name="Diagrama de flujo: conector 157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3" name="Rectángulo 24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AE0B9A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PRÁCTICA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44" name="Imagen 244"/>
                          <pic:cNvPicPr>
                            <a:picLocks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00" r="3905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CA8A06" id="Grupo 235" o:spid="_x0000_s1203" style="width:339.9pt;height:48.15pt;mso-position-horizontal-relative:char;mso-position-vertical-relative:line" coordsize="43168,611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">
                <v:shape id="Imagen 236" o:spid="_x0000_s120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152" o:spid="_x0000_s120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Kn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JX+HvTDgCcv0LAAD//wMAUEsBAi0AFAAGAAgAAAAhANvh9svuAAAAhQEAABMAAAAAAAAA&#10;AAAAAAAAAAAAAFtDb250ZW50X1R5cGVzXS54bWxQSwECLQAUAAYACAAAACEAWvQsW78AAAAVAQAA&#10;CwAAAAAAAAAAAAAAAAAfAQAAX3JlbHMvLnJlbHNQSwECLQAUAAYACAAAACEA0WSp6cYAAADcAAAA&#10;DwAAAAAAAAAAAAAAAAAHAgAAZHJzL2Rvd25yZXYueG1sUEsFBgAAAAADAAMAtwAAAPoCAAAAAA==&#10;">
                  <v:group id="Grupo 238" o:spid="_x0000_s120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<v:rect id="Rectángulo 239" o:spid="_x0000_s120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155" o:spid="_x0000_s120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56" o:spid="_x0000_s120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157" o:spid="_x0000_s121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243" o:spid="_x0000_s121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45AE0B9A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PRÁCTICA</w:t>
                          </w:r>
                        </w:p>
                      </w:txbxContent>
                    </v:textbox>
                  </v:rect>
                </v:group>
                <v:shape id="Imagen 244" o:spid="_x0000_s1212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">
                  <v:imagedata r:id="rId58" o:title="" cropleft="2884f" cropright="2559f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4DD1FF6B" w14:textId="77777777" w:rsidR="00F721C6" w:rsidRPr="003E29F0" w:rsidRDefault="00F721C6" w:rsidP="00F721C6">
      <w:pPr>
        <w:spacing w:line="360" w:lineRule="auto"/>
        <w:rPr>
          <w:lang w:val="es-ES" w:eastAsia="es-BO"/>
        </w:rPr>
      </w:pPr>
    </w:p>
    <w:p w14:paraId="0C4098D2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564144D6" wp14:editId="20FAA13B">
                <wp:extent cx="4316873" cy="618329"/>
                <wp:effectExtent l="0" t="0" r="7620" b="0"/>
                <wp:docPr id="245" name="Grupo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3" cy="618329"/>
                          <a:chOff x="0" y="0"/>
                          <a:chExt cx="4316873" cy="618329"/>
                        </a:xfrm>
                      </wpg:grpSpPr>
                      <pic:pic xmlns:pic="http://schemas.openxmlformats.org/drawingml/2006/picture">
                        <pic:nvPicPr>
                          <pic:cNvPr id="246" name="Imagen 246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8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47" name="Grupo 247"/>
                        <wpg:cNvGrpSpPr/>
                        <wpg:grpSpPr>
                          <a:xfrm>
                            <a:off x="812042" y="81887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248" name="Grupo 248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249" name="Rectángulo 24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1" name="Rectángulo: una sola esquina redondeada 43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2" name="Diagrama de flujo: conector 48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3" name="Diagrama de flujo: conector 49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54" name="Rectángulo 25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FFE4FE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 w:rsidRPr="0093640B">
                                  <w:t>TEORÍA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55" name="Imagen 255"/>
                          <pic:cNvPicPr>
                            <a:picLocks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4144D6" id="Grupo 245" o:spid="_x0000_s1213" style="width:339.9pt;height:48.7pt;mso-position-horizontal-relative:char;mso-position-vertical-relative:line" coordsize="43168,61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">
                <v:shape id="Imagen 246" o:spid="_x0000_s121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247" o:spid="_x0000_s1215" style="position:absolute;left:8120;top:818;width:27692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<v:group id="Grupo 248" o:spid="_x0000_s121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U7m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">
                    <v:rect id="Rectángulo 249" o:spid="_x0000_s121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" fillcolor="#b5c7f5 [1303]" stroked="f" strokeweight="1.25pt">
                      <v:stroke endcap="round"/>
                    </v:rect>
                    <v:shape id="Rectángulo: una sola esquina redondeada 43" o:spid="_x0000_s121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8" o:spid="_x0000_s121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" fillcolor="#b5c7f5 [1303]" stroked="f" strokeweight="1.25pt">
                      <v:stroke endcap="round"/>
                    </v:shape>
                    <v:shape id="Diagrama de flujo: conector 49" o:spid="_x0000_s122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254" o:spid="_x0000_s122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40FFE4FE" w14:textId="77777777" w:rsidR="00F721C6" w:rsidRPr="0093640B" w:rsidRDefault="00F721C6" w:rsidP="00F721C6">
                          <w:pPr>
                            <w:pStyle w:val="Ttulo2"/>
                          </w:pPr>
                          <w:r w:rsidRPr="0093640B">
                            <w:t>TEORÍA</w:t>
                          </w:r>
                        </w:p>
                      </w:txbxContent>
                    </v:textbox>
                  </v:rect>
                </v:group>
                <v:shape id="Imagen 255" o:spid="_x0000_s1222" type="#_x0000_t75" style="position:absolute;top:68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">
                  <v:imagedata r:id="rId59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253367D0" w14:textId="77777777" w:rsidR="00F721C6" w:rsidRDefault="00F721C6" w:rsidP="00F721C6">
      <w:pPr>
        <w:rPr>
          <w:lang w:val="es-ES"/>
        </w:rPr>
      </w:pPr>
      <w:r>
        <w:rPr>
          <w:lang w:val="es-ES"/>
        </w:rPr>
        <w:t xml:space="preserve">     </w:t>
      </w:r>
    </w:p>
    <w:p w14:paraId="402260E4" w14:textId="77777777" w:rsidR="00F721C6" w:rsidRDefault="00F721C6" w:rsidP="00F721C6">
      <w:pPr>
        <w:rPr>
          <w:lang w:val="es-ES"/>
        </w:rPr>
      </w:pPr>
    </w:p>
    <w:p w14:paraId="01EBEBDD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4A0825F5" wp14:editId="35A4F375">
                <wp:extent cx="4316872" cy="625153"/>
                <wp:effectExtent l="0" t="0" r="7620" b="3810"/>
                <wp:docPr id="704" name="Grupo 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872" cy="625153"/>
                          <a:chOff x="0" y="0"/>
                          <a:chExt cx="4316872" cy="625153"/>
                        </a:xfrm>
                      </wpg:grpSpPr>
                      <pic:pic xmlns:pic="http://schemas.openxmlformats.org/drawingml/2006/picture">
                        <pic:nvPicPr>
                          <pic:cNvPr id="705" name="Imagen 705"/>
                          <pic:cNvPicPr>
                            <a:picLocks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706" name="Grupo 706"/>
                        <wpg:cNvGrpSpPr/>
                        <wpg:grpSpPr>
                          <a:xfrm>
                            <a:off x="812041" y="88711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707" name="Grupo 707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799" name="Rectángulo 799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0" name="Rectángulo: una sola esquina redondeada 44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1" name="Diagrama de flujo: conector 45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" name="Diagrama de flujo: conector 46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03" name="Rectángulo 803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00BA24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VALORACIÓN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804" name="Imagen 804"/>
                          <pic:cNvPicPr>
                            <a:picLocks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648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0825F5" id="Grupo 704" o:spid="_x0000_s1223" style="width:339.9pt;height:49.2pt;mso-position-horizontal-relative:char;mso-position-vertical-relative:line" coordsize="43168,625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">
                <v:shape id="Imagen 705" o:spid="_x0000_s1224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">
                  <v:imagedata r:id="rId57" o:title="" croptop="6860f" cropbottom="12416f" cropleft="6770f" cropright="10621f"/>
                  <v:path arrowok="t"/>
                  <o:lock v:ext="edit" aspectratio="f"/>
                </v:shape>
                <v:group id="Grupo 706" o:spid="_x0000_s1225" style="position:absolute;left:8120;top:887;width:27692;height:4648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VLxgAAANw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AWL+D3TDgCcn0HAAD//wMAUEsBAi0AFAAGAAgAAAAhANvh9svuAAAAhQEAABMAAAAAAAAA&#10;AAAAAAAAAAAAAFtDb250ZW50X1R5cGVzXS54bWxQSwECLQAUAAYACAAAACEAWvQsW78AAAAVAQAA&#10;CwAAAAAAAAAAAAAAAAAfAQAAX3JlbHMvLnJlbHNQSwECLQAUAAYACAAAACEAHSplS8YAAADcAAAA&#10;DwAAAAAAAAAAAAAAAAAHAgAAZHJzL2Rvd25yZXYueG1sUEsFBgAAAAADAAMAtwAAAPoCAAAAAA==&#10;">
                  <v:group id="Grupo 707" o:spid="_x0000_s1226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sDQxQAAANw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">
                    <v:rect id="Rectángulo 799" o:spid="_x0000_s1227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" fillcolor="#b5c7f5 [1303]" stroked="f" strokeweight="1.25pt">
                      <v:stroke endcap="round"/>
                    </v:rect>
                    <v:shape id="Rectángulo: una sola esquina redondeada 44" o:spid="_x0000_s1228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45" o:spid="_x0000_s1229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46" o:spid="_x0000_s1230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803" o:spid="_x0000_s1231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3400BA24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VALORACIÓN</w:t>
                          </w:r>
                        </w:p>
                      </w:txbxContent>
                    </v:textbox>
                  </v:rect>
                </v:group>
                <v:shape id="Imagen 804" o:spid="_x0000_s1232" type="#_x0000_t75" style="position:absolute;top:136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">
                  <v:imagedata r:id="rId60" o:title=""/>
                  <v:path arrowok="t"/>
                  <o:lock v:ext="edit" aspectratio="f"/>
                </v:shape>
                <w10:anchorlock/>
              </v:group>
            </w:pict>
          </mc:Fallback>
        </mc:AlternateContent>
      </w:r>
    </w:p>
    <w:p w14:paraId="52C43960" w14:textId="77777777" w:rsidR="00F721C6" w:rsidRDefault="00F721C6" w:rsidP="00F721C6">
      <w:pPr>
        <w:rPr>
          <w:lang w:val="es-ES"/>
        </w:rPr>
      </w:pPr>
    </w:p>
    <w:p w14:paraId="4CDA0BA4" w14:textId="77777777" w:rsidR="00F721C6" w:rsidRDefault="00F721C6" w:rsidP="00F721C6">
      <w:pPr>
        <w:rPr>
          <w:lang w:val="es-ES"/>
        </w:rPr>
      </w:pPr>
    </w:p>
    <w:p w14:paraId="63FD7568" w14:textId="77777777" w:rsidR="00F721C6" w:rsidRDefault="00F721C6" w:rsidP="00F721C6">
      <w:pPr>
        <w:rPr>
          <w:lang w:val="es-ES"/>
        </w:rPr>
      </w:pPr>
      <w:r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141CA5F9" wp14:editId="2A180C76">
                <wp:extent cx="4316730" cy="611505"/>
                <wp:effectExtent l="0" t="0" r="7620" b="0"/>
                <wp:docPr id="805" name="Grupo 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6730" cy="611505"/>
                          <a:chOff x="0" y="0"/>
                          <a:chExt cx="4316872" cy="611505"/>
                        </a:xfrm>
                      </wpg:grpSpPr>
                      <pic:pic xmlns:pic="http://schemas.openxmlformats.org/drawingml/2006/picture">
                        <pic:nvPicPr>
                          <pic:cNvPr id="806" name="Imagen 806"/>
                          <pic:cNvPicPr>
                            <a:picLocks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62" t="6390" r="6257" b="7956"/>
                          <a:stretch/>
                        </pic:blipFill>
                        <pic:spPr bwMode="auto">
                          <a:xfrm>
                            <a:off x="0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7" name="Imagen 807"/>
                          <pic:cNvPicPr>
                            <a:picLocks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30" t="10468" r="16206" b="18945"/>
                          <a:stretch/>
                        </pic:blipFill>
                        <pic:spPr bwMode="auto">
                          <a:xfrm>
                            <a:off x="3705367" y="0"/>
                            <a:ext cx="611505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08" name="Grupo 808"/>
                        <wpg:cNvGrpSpPr/>
                        <wpg:grpSpPr>
                          <a:xfrm>
                            <a:off x="771099" y="81886"/>
                            <a:ext cx="2769235" cy="464820"/>
                            <a:chOff x="0" y="0"/>
                            <a:chExt cx="2769566" cy="465026"/>
                          </a:xfrm>
                        </wpg:grpSpPr>
                        <wpg:grpSp>
                          <wpg:cNvPr id="809" name="Grupo 809"/>
                          <wpg:cNvGrpSpPr/>
                          <wpg:grpSpPr>
                            <a:xfrm>
                              <a:off x="0" y="0"/>
                              <a:ext cx="2769566" cy="465026"/>
                              <a:chOff x="0" y="0"/>
                              <a:chExt cx="2769566" cy="465026"/>
                            </a:xfrm>
                          </wpg:grpSpPr>
                          <wps:wsp>
                            <wps:cNvPr id="810" name="Rectángulo 810"/>
                            <wps:cNvSpPr/>
                            <wps:spPr>
                              <a:xfrm>
                                <a:off x="314576" y="261678"/>
                                <a:ext cx="2454772" cy="157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1" name="Rectángulo: una sola esquina redondeada 161"/>
                            <wps:cNvSpPr/>
                            <wps:spPr>
                              <a:xfrm>
                                <a:off x="317541" y="67625"/>
                                <a:ext cx="2452025" cy="289560"/>
                              </a:xfrm>
                              <a:prstGeom prst="round1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2" name="Diagrama de flujo: conector 163"/>
                            <wps:cNvSpPr/>
                            <wps:spPr>
                              <a:xfrm>
                                <a:off x="0" y="0"/>
                                <a:ext cx="448785" cy="465026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chemeClr val="accent4">
                                  <a:lumMod val="40000"/>
                                  <a:lumOff val="6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3" name="Diagrama de flujo: conector 165"/>
                            <wps:cNvSpPr/>
                            <wps:spPr>
                              <a:xfrm>
                                <a:off x="55864" y="55864"/>
                                <a:ext cx="338359" cy="358140"/>
                              </a:xfrm>
                              <a:prstGeom prst="flowChartConnector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  <a:gs pos="37000">
                                    <a:schemeClr val="accent4">
                                      <a:lumMod val="75000"/>
                                      <a:shade val="67500"/>
                                      <a:satMod val="115000"/>
                                    </a:schemeClr>
                                  </a:gs>
                                  <a:gs pos="100000">
                                    <a:schemeClr val="accent4">
                                      <a:lumMod val="75000"/>
                                      <a:shade val="100000"/>
                                      <a:satMod val="115000"/>
                                    </a:schemeClr>
                                  </a:gs>
                                </a:gsLst>
                                <a:path path="circle">
                                  <a:fillToRect l="50000" t="50000" r="50000" b="50000"/>
                                </a:path>
                                <a:tileRect/>
                              </a:gra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14" name="Rectángulo 814"/>
                          <wps:cNvSpPr/>
                          <wps:spPr>
                            <a:xfrm>
                              <a:off x="473952" y="48707"/>
                              <a:ext cx="2221660" cy="2989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AF1D710" w14:textId="77777777" w:rsidR="00F721C6" w:rsidRPr="0093640B" w:rsidRDefault="00F721C6" w:rsidP="00F721C6">
                                <w:pPr>
                                  <w:pStyle w:val="Ttulo2"/>
                                </w:pPr>
                                <w:r>
                                  <w:t>PRODUCCIÓN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41CA5F9" id="Grupo 805" o:spid="_x0000_s1233" style="width:339.9pt;height:48.15pt;mso-position-horizontal-relative:char;mso-position-vertical-relative:line" coordsize="43168,61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">
                <v:shape id="Imagen 806" o:spid="_x0000_s1234" type="#_x0000_t75" style="position:absolute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">
                  <v:imagedata r:id="rId61" o:title="" croptop="4188f" cropbottom="5214f" cropleft="3907f" cropright="4101f"/>
                  <v:path arrowok="t"/>
                  <o:lock v:ext="edit" aspectratio="f"/>
                </v:shape>
                <v:shape id="Imagen 807" o:spid="_x0000_s1235" type="#_x0000_t75" style="position:absolute;left:37053;width:6115;height:6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">
                  <v:imagedata r:id="rId62" o:title="" croptop="6860f" cropbottom="12416f" cropleft="6770f" cropright="10621f"/>
                  <v:path arrowok="t"/>
                  <o:lock v:ext="edit" aspectratio="f"/>
                </v:shape>
                <v:group id="Grupo 808" o:spid="_x0000_s1236" style="position:absolute;left:7710;top:818;width:27693;height:4649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">
                  <v:group id="Grupo 809" o:spid="_x0000_s1237" style="position:absolute;width:27695;height:4650" coordsize="27695,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WVvxQAAANw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">
                    <v:rect id="Rectángulo 810" o:spid="_x0000_s1238" style="position:absolute;left:3145;top:2616;width:24548;height:1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" fillcolor="#b5c7f5 [1303]" stroked="f" strokeweight="1.25pt">
                      <v:stroke endcap="round"/>
                    </v:rect>
                    <v:shape id="Rectángulo: una sola esquina redondeada 161" o:spid="_x0000_s1239" style="position:absolute;left:3175;top:676;width:24520;height:2895;visibility:visible;mso-wrap-style:square;v-text-anchor:middle" coordsize="245202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" path="m,l2307245,v79960,,144780,64820,144780,144780l2452025,289560,,289560,,xe" fillcolor="#1a4bc7 [2407]" stroked="f" strokeweight="1.25pt">
                      <v:stroke endcap="round"/>
                      <v:path arrowok="t" o:connecttype="custom" o:connectlocs="0,0;2307245,0;2452025,144780;2452025,289560;0,289560;0,0" o:connectangles="0,0,0,0,0,0"/>
                    </v:shape>
                    <v:shape id="Diagrama de flujo: conector 163" o:spid="_x0000_s1240" type="#_x0000_t120" style="position:absolute;width:4487;height:46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" fillcolor="#b5c7f5 [1303]" stroked="f" strokeweight="1.25pt">
                      <v:stroke endcap="round"/>
                    </v:shape>
                    <v:shape id="Diagrama de flujo: conector 165" o:spid="_x0000_s1241" type="#_x0000_t120" style="position:absolute;left:558;top:558;width:3384;height:35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" fillcolor="#b5c7f5 [1303]" stroked="f" strokeweight="1.25pt">
                      <v:fill color2="#1a4bc7 [2407]" rotate="t" focusposition=".5,.5" focussize="" colors="0 #b5c8f5;24248f #093ab3;1 #0d47d5" focus="100%" type="gradientRadial"/>
                      <v:stroke endcap="round"/>
                    </v:shape>
                  </v:group>
                  <v:rect id="Rectángulo 814" o:spid="_x0000_s1242" style="position:absolute;left:4739;top:487;width:22217;height:2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" filled="f" stroked="f" strokeweight="1.25pt">
                    <v:stroke endcap="round"/>
                    <v:textbox>
                      <w:txbxContent>
                        <w:p w14:paraId="1AF1D710" w14:textId="77777777" w:rsidR="00F721C6" w:rsidRPr="0093640B" w:rsidRDefault="00F721C6" w:rsidP="00F721C6">
                          <w:pPr>
                            <w:pStyle w:val="Ttulo2"/>
                          </w:pPr>
                          <w:r>
                            <w:t>PRODUCCIÓN</w:t>
                          </w: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14:paraId="0D8E0707" w14:textId="77777777" w:rsidR="00F721C6" w:rsidRDefault="00F721C6" w:rsidP="00F721C6">
      <w:pPr>
        <w:rPr>
          <w:lang w:val="es-ES"/>
        </w:rPr>
      </w:pPr>
    </w:p>
    <w:p w14:paraId="1CB04EC5" w14:textId="77777777" w:rsidR="00F721C6" w:rsidRDefault="00F721C6" w:rsidP="00F721C6">
      <w:pPr>
        <w:rPr>
          <w:lang w:val="es-ES"/>
        </w:rPr>
      </w:pPr>
    </w:p>
    <w:p w14:paraId="42115732" w14:textId="081B0B1A" w:rsidR="008F691B" w:rsidRDefault="008F691B" w:rsidP="003F4BC4">
      <w:pPr>
        <w:tabs>
          <w:tab w:val="left" w:pos="5151"/>
        </w:tabs>
        <w:rPr>
          <w:lang w:val="es-ES"/>
        </w:rPr>
      </w:pPr>
    </w:p>
    <w:p w14:paraId="108594B4" w14:textId="77777777" w:rsidR="00F721C6" w:rsidRDefault="00F721C6" w:rsidP="003F4BC4">
      <w:pPr>
        <w:tabs>
          <w:tab w:val="left" w:pos="5151"/>
        </w:tabs>
        <w:rPr>
          <w:lang w:val="es-ES"/>
        </w:rPr>
        <w:sectPr w:rsidR="00F721C6" w:rsidSect="003F4BC4">
          <w:pgSz w:w="12240" w:h="15840" w:code="1"/>
          <w:pgMar w:top="1247" w:right="1474" w:bottom="1247" w:left="1474" w:header="680" w:footer="680" w:gutter="0"/>
          <w:cols w:space="708"/>
          <w:docGrid w:linePitch="360"/>
        </w:sectPr>
      </w:pPr>
    </w:p>
    <w:p w14:paraId="2E4AF434" w14:textId="77777777" w:rsidR="008F691B" w:rsidRDefault="00A06CED" w:rsidP="00A06CED">
      <w:pPr>
        <w:pStyle w:val="Ttulo1"/>
        <w:rPr>
          <w:lang w:val="es-ES"/>
        </w:rPr>
      </w:pPr>
      <w:bookmarkStart w:id="34" w:name="_Toc227268670"/>
      <w:r>
        <w:rPr>
          <w:lang w:val="es-ES"/>
        </w:rPr>
        <w:lastRenderedPageBreak/>
        <w:t>BIBLIOGRAFIA</w:t>
      </w:r>
      <w:bookmarkEnd w:id="34"/>
    </w:p>
    <w:p w14:paraId="536695F7" w14:textId="69458D2E" w:rsidR="00A06CED" w:rsidRPr="00A06CED" w:rsidRDefault="00A06CED" w:rsidP="00A06CED">
      <w:pPr>
        <w:rPr>
          <w:lang w:val="es-ES"/>
        </w:rPr>
      </w:pPr>
    </w:p>
    <w:sectPr w:rsidR="00A06CED" w:rsidRPr="00A06CED" w:rsidSect="003F4BC4">
      <w:pgSz w:w="12240" w:h="15840" w:code="1"/>
      <w:pgMar w:top="1247" w:right="1474" w:bottom="1247" w:left="147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E5A13" w14:textId="77777777" w:rsidR="00410C53" w:rsidRDefault="00410C53" w:rsidP="003C1678">
      <w:pPr>
        <w:spacing w:after="0" w:line="240" w:lineRule="auto"/>
      </w:pPr>
      <w:r>
        <w:separator/>
      </w:r>
    </w:p>
  </w:endnote>
  <w:endnote w:type="continuationSeparator" w:id="0">
    <w:p w14:paraId="71D9C3FF" w14:textId="77777777" w:rsidR="00410C53" w:rsidRDefault="00410C53" w:rsidP="003C1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735D0" w14:textId="77777777" w:rsidR="0098203A" w:rsidRDefault="0026068A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1AB5E471" wp14:editId="4F098C1B">
              <wp:simplePos x="0" y="0"/>
              <wp:positionH relativeFrom="column">
                <wp:posOffset>-1002665</wp:posOffset>
              </wp:positionH>
              <wp:positionV relativeFrom="paragraph">
                <wp:posOffset>-617220</wp:posOffset>
              </wp:positionV>
              <wp:extent cx="7890510" cy="1273810"/>
              <wp:effectExtent l="0" t="0" r="0" b="2540"/>
              <wp:wrapNone/>
              <wp:docPr id="26" name="Grupo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90510" cy="1273810"/>
                        <a:chOff x="0" y="0"/>
                        <a:chExt cx="7890510" cy="1273810"/>
                      </a:xfrm>
                    </wpg:grpSpPr>
                    <wpg:grpSp>
                      <wpg:cNvPr id="20" name="Grupo 20"/>
                      <wpg:cNvGrpSpPr/>
                      <wpg:grpSpPr>
                        <a:xfrm>
                          <a:off x="0" y="0"/>
                          <a:ext cx="7890510" cy="1273810"/>
                          <a:chOff x="-54120" y="0"/>
                          <a:chExt cx="7890652" cy="1274319"/>
                        </a:xfrm>
                      </wpg:grpSpPr>
                      <wps:wsp>
                        <wps:cNvPr id="21" name="Rectángulo 21"/>
                        <wps:cNvSpPr/>
                        <wps:spPr>
                          <a:xfrm rot="10800000">
                            <a:off x="-1" y="450385"/>
                            <a:ext cx="7804785" cy="82393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ipse 22"/>
                        <wps:cNvSpPr/>
                        <wps:spPr>
                          <a:xfrm>
                            <a:off x="-34745" y="91440"/>
                            <a:ext cx="7871277" cy="665562"/>
                          </a:xfrm>
                          <a:prstGeom prst="ellipse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ipse 23"/>
                        <wps:cNvSpPr/>
                        <wps:spPr>
                          <a:xfrm>
                            <a:off x="-54120" y="0"/>
                            <a:ext cx="7887749" cy="66548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" name="Rectángulo 19"/>
                      <wps:cNvSpPr/>
                      <wps:spPr>
                        <a:xfrm>
                          <a:off x="914400" y="782515"/>
                          <a:ext cx="270510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6A9AD3" w14:textId="77777777" w:rsidR="0098203A" w:rsidRPr="002F1216" w:rsidRDefault="0098203A" w:rsidP="00090A0E">
                            <w:pPr>
                              <w:spacing w:after="0" w:line="272" w:lineRule="exact"/>
                              <w:rPr>
                                <w:rFonts w:ascii="Agency FB" w:hAnsi="Agency FB" w:cs="Arial"/>
                                <w:b/>
                                <w:color w:val="B5C7F5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>ESPECIALIDAD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>: Sistemas  Informáticos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Rectángulo 18"/>
                      <wps:cNvSpPr/>
                      <wps:spPr>
                        <a:xfrm>
                          <a:off x="5240215" y="773723"/>
                          <a:ext cx="174307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DDF10C" w14:textId="77777777" w:rsidR="0098203A" w:rsidRPr="002F1216" w:rsidRDefault="0098203A" w:rsidP="002B0E57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B5C7F5" w:themeColor="accent4" w:themeTint="66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>NIVEL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bookmarkStart w:id="29" w:name="_Hlk195803346"/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lang w:val="es-ES"/>
                              </w:rPr>
                              <w:t>Técnico Básico</w:t>
                            </w:r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Diagrama de flujo: conector 17"/>
                      <wps:cNvSpPr/>
                      <wps:spPr>
                        <a:xfrm>
                          <a:off x="3738196" y="836734"/>
                          <a:ext cx="438150" cy="328295"/>
                        </a:xfrm>
                        <a:prstGeom prst="flowChartConnector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Cuadro de texto 166"/>
                      <wps:cNvSpPr txBox="1"/>
                      <wps:spPr>
                        <a:xfrm>
                          <a:off x="3736730" y="776654"/>
                          <a:ext cx="439616" cy="432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2866F4" w14:textId="31C0F323" w:rsidR="0098203A" w:rsidRPr="00F67763" w:rsidRDefault="0098203A" w:rsidP="0098203A">
                            <w:pPr>
                              <w:pStyle w:val="Encabezado"/>
                              <w:jc w:val="center"/>
                              <w:rPr>
                                <w:rFonts w:cs="Arial"/>
                                <w:b/>
                                <w:color w:val="B5C7F5" w:themeColor="accent4" w:themeTint="66"/>
                                <w:sz w:val="24"/>
                                <w:szCs w:val="28"/>
                              </w:rPr>
                            </w:pPr>
                            <w:r w:rsidRPr="00F67763">
                              <w:rPr>
                                <w:rFonts w:cs="Arial"/>
                                <w:b/>
                                <w:color w:val="B5C7F5" w:themeColor="accent4" w:themeTint="66"/>
                                <w:sz w:val="24"/>
                                <w:szCs w:val="28"/>
                              </w:rPr>
                              <w:fldChar w:fldCharType="begin"/>
                            </w:r>
                            <w:r w:rsidRPr="00F67763">
                              <w:rPr>
                                <w:rFonts w:cs="Arial"/>
                                <w:color w:val="B5C7F5" w:themeColor="accent4" w:themeTint="66"/>
                                <w:sz w:val="24"/>
                                <w:szCs w:val="28"/>
                              </w:rPr>
                              <w:instrText>PAGE   \* MERGEFORMAT</w:instrText>
                            </w:r>
                            <w:r w:rsidRPr="00F67763">
                              <w:rPr>
                                <w:rFonts w:cs="Arial"/>
                                <w:b/>
                                <w:color w:val="B5C7F5" w:themeColor="accent4" w:themeTint="66"/>
                                <w:sz w:val="24"/>
                                <w:szCs w:val="28"/>
                              </w:rPr>
                              <w:fldChar w:fldCharType="separate"/>
                            </w:r>
                            <w:r w:rsidR="003A649A" w:rsidRPr="003A649A">
                              <w:rPr>
                                <w:rFonts w:cs="Arial"/>
                                <w:b/>
                                <w:noProof/>
                                <w:color w:val="B5C7F5" w:themeColor="accent4" w:themeTint="66"/>
                                <w:sz w:val="24"/>
                                <w:szCs w:val="28"/>
                              </w:rPr>
                              <w:t>8</w:t>
                            </w:r>
                            <w:r w:rsidRPr="00F67763">
                              <w:rPr>
                                <w:rFonts w:cs="Arial"/>
                                <w:b/>
                                <w:color w:val="B5C7F5" w:themeColor="accent4" w:themeTint="66"/>
                                <w:sz w:val="24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AB5E471" id="Grupo 26" o:spid="_x0000_s1250" style="position:absolute;left:0;text-align:left;margin-left:-78.95pt;margin-top:-48.6pt;width:621.3pt;height:100.3pt;z-index:251687936;mso-position-horizontal-relative:text;mso-position-vertical-relative:text" coordsize="78905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">
              <v:group id="Grupo 20" o:spid="_x0000_s1251" style="position:absolute;width:78905;height:12738" coordorigin="-541" coordsize="78906,12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rect id="Rectángulo 21" o:spid="_x0000_s1252" style="position:absolute;top:4503;width:78047;height:82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" fillcolor="#1a4bc7 [2407]" stroked="f" strokeweight="1.25pt">
                  <v:stroke endcap="round"/>
                </v:rect>
                <v:oval id="Elipse 22" o:spid="_x0000_s1253" style="position:absolute;left:-347;top:914;width:78712;height:6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" fillcolor="#b5c7f5 [1303]" stroked="f" strokeweight="1.25pt">
                  <v:stroke endcap="round"/>
                </v:oval>
                <v:oval id="Elipse 23" o:spid="_x0000_s1254" style="position:absolute;left:-541;width:78877;height:66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" fillcolor="white [3212]" stroked="f" strokeweight="1.25pt">
                  <v:stroke endcap="round"/>
                </v:oval>
              </v:group>
              <v:rect id="Rectángulo 19" o:spid="_x0000_s1255" style="position:absolute;left:9144;top:7825;width:27051;height:3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96A9AD3" w14:textId="77777777" w:rsidR="0098203A" w:rsidRPr="002F1216" w:rsidRDefault="0098203A" w:rsidP="00090A0E">
                      <w:pPr>
                        <w:spacing w:after="0" w:line="272" w:lineRule="exact"/>
                        <w:rPr>
                          <w:rFonts w:ascii="Agency FB" w:hAnsi="Agency FB" w:cs="Arial"/>
                          <w:b/>
                          <w:color w:val="B5C7F5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>ESPECIALIDAD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>: Sistemas  Informáticos</w:t>
                      </w:r>
                    </w:p>
                  </w:txbxContent>
                </v:textbox>
              </v:rect>
              <v:rect id="Rectángulo 18" o:spid="_x0000_s1256" style="position:absolute;left:52402;top:7737;width:17430;height:4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" filled="f" stroked="f" strokeweight="1.25pt">
                <v:stroke endcap="round"/>
                <v:textbox>
                  <w:txbxContent>
                    <w:p w14:paraId="52DDF10C" w14:textId="77777777" w:rsidR="0098203A" w:rsidRPr="002F1216" w:rsidRDefault="0098203A" w:rsidP="002B0E57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B5C7F5" w:themeColor="accent4" w:themeTint="66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>NIVEL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 xml:space="preserve">: </w:t>
                      </w:r>
                      <w:bookmarkStart w:id="30" w:name="_Hlk195803346"/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B5C7F5" w:themeColor="accent4" w:themeTint="66"/>
                          <w:sz w:val="24"/>
                          <w:lang w:val="es-ES"/>
                        </w:rPr>
                        <w:t>Técnico Básico</w:t>
                      </w:r>
                      <w:bookmarkEnd w:id="30"/>
                    </w:p>
                  </w:txbxContent>
                </v:textbox>
              </v:rect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17" o:spid="_x0000_s1257" type="#_x0000_t120" style="position:absolute;left:37381;top:8367;width:4382;height:32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" filled="f" strokecolor="#b5c7f5 [1303]" strokeweight="3pt">
                <v:stroke endcap="round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66" o:spid="_x0000_s1258" type="#_x0000_t202" style="position:absolute;left:37367;top:7766;width:4396;height:4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" filled="f" stroked="f" strokeweight=".5pt">
                <v:textbox inset=",7.2pt,,7.2pt">
                  <w:txbxContent>
                    <w:p w14:paraId="582866F4" w14:textId="31C0F323" w:rsidR="0098203A" w:rsidRPr="00F67763" w:rsidRDefault="0098203A" w:rsidP="0098203A">
                      <w:pPr>
                        <w:pStyle w:val="Encabezado"/>
                        <w:jc w:val="center"/>
                        <w:rPr>
                          <w:rFonts w:cs="Arial"/>
                          <w:b/>
                          <w:color w:val="B5C7F5" w:themeColor="accent4" w:themeTint="66"/>
                          <w:sz w:val="24"/>
                          <w:szCs w:val="28"/>
                        </w:rPr>
                      </w:pPr>
                      <w:r w:rsidRPr="00F67763">
                        <w:rPr>
                          <w:rFonts w:cs="Arial"/>
                          <w:b/>
                          <w:color w:val="B5C7F5" w:themeColor="accent4" w:themeTint="66"/>
                          <w:sz w:val="24"/>
                          <w:szCs w:val="28"/>
                        </w:rPr>
                        <w:fldChar w:fldCharType="begin"/>
                      </w:r>
                      <w:r w:rsidRPr="00F67763">
                        <w:rPr>
                          <w:rFonts w:cs="Arial"/>
                          <w:color w:val="B5C7F5" w:themeColor="accent4" w:themeTint="66"/>
                          <w:sz w:val="24"/>
                          <w:szCs w:val="28"/>
                        </w:rPr>
                        <w:instrText>PAGE   \* MERGEFORMAT</w:instrText>
                      </w:r>
                      <w:r w:rsidRPr="00F67763">
                        <w:rPr>
                          <w:rFonts w:cs="Arial"/>
                          <w:b/>
                          <w:color w:val="B5C7F5" w:themeColor="accent4" w:themeTint="66"/>
                          <w:sz w:val="24"/>
                          <w:szCs w:val="28"/>
                        </w:rPr>
                        <w:fldChar w:fldCharType="separate"/>
                      </w:r>
                      <w:r w:rsidR="003A649A" w:rsidRPr="003A649A">
                        <w:rPr>
                          <w:rFonts w:cs="Arial"/>
                          <w:b/>
                          <w:noProof/>
                          <w:color w:val="B5C7F5" w:themeColor="accent4" w:themeTint="66"/>
                          <w:sz w:val="24"/>
                          <w:szCs w:val="28"/>
                        </w:rPr>
                        <w:t>8</w:t>
                      </w:r>
                      <w:r w:rsidRPr="00F67763">
                        <w:rPr>
                          <w:rFonts w:cs="Arial"/>
                          <w:b/>
                          <w:color w:val="B5C7F5" w:themeColor="accent4" w:themeTint="66"/>
                          <w:sz w:val="24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1CCDDC" w14:textId="77777777" w:rsidR="00410C53" w:rsidRDefault="00410C53" w:rsidP="003C1678">
      <w:pPr>
        <w:spacing w:after="0" w:line="240" w:lineRule="auto"/>
      </w:pPr>
      <w:r>
        <w:separator/>
      </w:r>
    </w:p>
  </w:footnote>
  <w:footnote w:type="continuationSeparator" w:id="0">
    <w:p w14:paraId="77260ED2" w14:textId="77777777" w:rsidR="00410C53" w:rsidRDefault="00410C53" w:rsidP="003C16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F08AA1" w14:textId="77777777" w:rsidR="0098203A" w:rsidRDefault="00B83548">
    <w:pPr>
      <w:pStyle w:val="Encabezado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75697F56" wp14:editId="6B46EB18">
              <wp:simplePos x="0" y="0"/>
              <wp:positionH relativeFrom="column">
                <wp:posOffset>-953575</wp:posOffset>
              </wp:positionH>
              <wp:positionV relativeFrom="paragraph">
                <wp:posOffset>-466969</wp:posOffset>
              </wp:positionV>
              <wp:extent cx="7804785" cy="751840"/>
              <wp:effectExtent l="0" t="0" r="5715" b="0"/>
              <wp:wrapNone/>
              <wp:docPr id="25" name="Grupo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04785" cy="751840"/>
                        <a:chOff x="0" y="0"/>
                        <a:chExt cx="7804785" cy="751840"/>
                      </a:xfrm>
                    </wpg:grpSpPr>
                    <wpg:grpSp>
                      <wpg:cNvPr id="6" name="Grupo 9"/>
                      <wpg:cNvGrpSpPr/>
                      <wpg:grpSpPr>
                        <a:xfrm>
                          <a:off x="0" y="0"/>
                          <a:ext cx="7804785" cy="751840"/>
                          <a:chOff x="0" y="4181"/>
                          <a:chExt cx="7804785" cy="753171"/>
                        </a:xfrm>
                      </wpg:grpSpPr>
                      <wps:wsp>
                        <wps:cNvPr id="12" name="Rectángulo 10"/>
                        <wps:cNvSpPr/>
                        <wps:spPr>
                          <a:xfrm>
                            <a:off x="0" y="4181"/>
                            <a:ext cx="7804785" cy="65722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ángulo 11"/>
                        <wps:cNvSpPr/>
                        <wps:spPr>
                          <a:xfrm>
                            <a:off x="0" y="662102"/>
                            <a:ext cx="7804785" cy="9525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4" name="Rectángulo 7"/>
                      <wps:cNvSpPr/>
                      <wps:spPr>
                        <a:xfrm>
                          <a:off x="852854" y="246184"/>
                          <a:ext cx="31623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99D5A" w14:textId="79315555" w:rsidR="0098203A" w:rsidRPr="002F1216" w:rsidRDefault="0098203A" w:rsidP="00806FEC">
                            <w:pPr>
                              <w:spacing w:after="0" w:line="272" w:lineRule="exact"/>
                              <w:jc w:val="left"/>
                              <w:rPr>
                                <w:rFonts w:ascii="Agency FB" w:hAnsi="Agency FB" w:cs="Arial"/>
                                <w:b/>
                                <w:color w:val="1A4BC7" w:themeColor="accent4" w:themeShade="BF"/>
                                <w:lang w:val="es-ES"/>
                              </w:rPr>
                            </w:pP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>MÓDULO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Pr="002F1216"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r w:rsidR="00C11442"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>Programación I-A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Rectángulo 5"/>
                      <wps:cNvSpPr/>
                      <wps:spPr>
                        <a:xfrm>
                          <a:off x="4026877" y="246184"/>
                          <a:ext cx="225742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60C25" w14:textId="77777777" w:rsidR="0098203A" w:rsidRPr="002F1216" w:rsidRDefault="0098203A" w:rsidP="001B3D8F">
                            <w:pPr>
                              <w:spacing w:after="0" w:line="272" w:lineRule="exact"/>
                              <w:jc w:val="right"/>
                              <w:rPr>
                                <w:rFonts w:ascii="Agency FB" w:hAnsi="Agency FB" w:cs="Arial"/>
                                <w:b/>
                                <w:color w:val="1A4BC7" w:themeColor="accent4" w:themeShade="BF"/>
                                <w:lang w:val="es-ES"/>
                              </w:rPr>
                            </w:pP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>PROFESOR : Rub</w:t>
                            </w:r>
                            <w:r w:rsidR="00F116F6"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>é</w:t>
                            </w:r>
                            <w:r>
                              <w:rPr>
                                <w:rFonts w:ascii="Agency FB" w:hAnsi="Agency FB" w:cs="Arial"/>
                                <w:b/>
                                <w:noProof/>
                                <w:color w:val="1A4BC7" w:themeColor="accent4" w:themeShade="BF"/>
                                <w:sz w:val="24"/>
                                <w:lang w:val="es-ES"/>
                              </w:rPr>
                              <w:t>n Condori 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" name="Imagen 1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286500" y="96715"/>
                          <a:ext cx="561975" cy="5524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75697F56" id="Grupo 25" o:spid="_x0000_s1245" style="position:absolute;left:0;text-align:left;margin-left:-75.1pt;margin-top:-36.75pt;width:614.55pt;height:59.2pt;z-index:251679744;mso-position-horizontal-relative:text;mso-position-vertical-relative:text" coordsize="78047,75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">
              <v:group id="Grupo 9" o:spid="_x0000_s1246" style="position:absolute;width:78047;height:7518" coordorigin=",41" coordsize="78047,7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rect id="Rectángulo 10" o:spid="_x0000_s1247" style="position:absolute;top:41;width:78047;height: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" fillcolor="#b5c7f5 [1303]" stroked="f" strokeweight="1.25pt">
                  <v:stroke endcap="round"/>
                </v:rect>
                <v:rect id="Rectángulo 11" o:spid="_x0000_s1248" style="position:absolute;top:6621;width:78047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" fillcolor="#1a4bc7 [2407]" stroked="f" strokeweight="1.25pt">
                  <v:stroke endcap="round"/>
                </v:rect>
              </v:group>
              <v:rect id="Rectángulo 7" o:spid="_x0000_s1249" style="position:absolute;left:8528;top:2461;width:31623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KnrwgAAANsAAAAPAAAAZHJzL2Rvd25yZXYueG1sRE/dasIw&#10;FL4f+A7hCN6tqS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AGQKnr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1A99D5A" w14:textId="79315555" w:rsidR="0098203A" w:rsidRPr="002F1216" w:rsidRDefault="0098203A" w:rsidP="00806FEC">
                      <w:pPr>
                        <w:spacing w:after="0" w:line="272" w:lineRule="exact"/>
                        <w:jc w:val="left"/>
                        <w:rPr>
                          <w:rFonts w:ascii="Agency FB" w:hAnsi="Agency FB" w:cs="Arial"/>
                          <w:b/>
                          <w:color w:val="1A4BC7" w:themeColor="accent4" w:themeShade="BF"/>
                          <w:lang w:val="es-ES"/>
                        </w:rPr>
                      </w:pP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>MÓDULO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 xml:space="preserve"> </w:t>
                      </w:r>
                      <w:r w:rsidRPr="002F1216"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 xml:space="preserve">: </w:t>
                      </w:r>
                      <w:r w:rsidR="00C11442"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>Programación I-A</w:t>
                      </w:r>
                    </w:p>
                  </w:txbxContent>
                </v:textbox>
              </v:rect>
              <v:rect id="Rectángulo 5" o:spid="_x0000_s1250" style="position:absolute;left:40268;top:2461;width:22575;height:3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" filled="f" stroked="f" strokeweight="1.25pt">
                <v:stroke endcap="round"/>
                <v:textbox>
                  <w:txbxContent>
                    <w:p w14:paraId="47F60C25" w14:textId="77777777" w:rsidR="0098203A" w:rsidRPr="002F1216" w:rsidRDefault="0098203A" w:rsidP="001B3D8F">
                      <w:pPr>
                        <w:spacing w:after="0" w:line="272" w:lineRule="exact"/>
                        <w:jc w:val="right"/>
                        <w:rPr>
                          <w:rFonts w:ascii="Agency FB" w:hAnsi="Agency FB" w:cs="Arial"/>
                          <w:b/>
                          <w:color w:val="1A4BC7" w:themeColor="accent4" w:themeShade="BF"/>
                          <w:lang w:val="es-ES"/>
                        </w:rPr>
                      </w:pPr>
                      <w:r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>PROFESOR : Rub</w:t>
                      </w:r>
                      <w:r w:rsidR="00F116F6"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>é</w:t>
                      </w:r>
                      <w:r>
                        <w:rPr>
                          <w:rFonts w:ascii="Agency FB" w:hAnsi="Agency FB" w:cs="Arial"/>
                          <w:b/>
                          <w:noProof/>
                          <w:color w:val="1A4BC7" w:themeColor="accent4" w:themeShade="BF"/>
                          <w:sz w:val="24"/>
                          <w:lang w:val="es-ES"/>
                        </w:rPr>
                        <w:t>n Condori L.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" o:spid="_x0000_s1251" type="#_x0000_t75" style="position:absolute;left:62865;top:967;width:5619;height:5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DE4"/>
    <w:rsid w:val="00013C82"/>
    <w:rsid w:val="00022074"/>
    <w:rsid w:val="0004401D"/>
    <w:rsid w:val="00090A0E"/>
    <w:rsid w:val="00097169"/>
    <w:rsid w:val="000A3D27"/>
    <w:rsid w:val="000B4FF1"/>
    <w:rsid w:val="000C3A8C"/>
    <w:rsid w:val="000D1E72"/>
    <w:rsid w:val="000D4B55"/>
    <w:rsid w:val="000F0AF5"/>
    <w:rsid w:val="000F1CE5"/>
    <w:rsid w:val="00111CEA"/>
    <w:rsid w:val="001246AF"/>
    <w:rsid w:val="001424F7"/>
    <w:rsid w:val="00176140"/>
    <w:rsid w:val="0018355A"/>
    <w:rsid w:val="0018523A"/>
    <w:rsid w:val="001B37EA"/>
    <w:rsid w:val="001B3D8F"/>
    <w:rsid w:val="001C47CA"/>
    <w:rsid w:val="001D7281"/>
    <w:rsid w:val="001F5B3C"/>
    <w:rsid w:val="00200E07"/>
    <w:rsid w:val="002321FF"/>
    <w:rsid w:val="00247005"/>
    <w:rsid w:val="0026068A"/>
    <w:rsid w:val="00282C75"/>
    <w:rsid w:val="00290A4A"/>
    <w:rsid w:val="002B0E57"/>
    <w:rsid w:val="002E6C74"/>
    <w:rsid w:val="002E6CDE"/>
    <w:rsid w:val="00317D77"/>
    <w:rsid w:val="003217F5"/>
    <w:rsid w:val="00326B17"/>
    <w:rsid w:val="003366D3"/>
    <w:rsid w:val="003837CD"/>
    <w:rsid w:val="003A649A"/>
    <w:rsid w:val="003C1678"/>
    <w:rsid w:val="003D26B9"/>
    <w:rsid w:val="003D2816"/>
    <w:rsid w:val="003F4BC4"/>
    <w:rsid w:val="00400A0A"/>
    <w:rsid w:val="00410C53"/>
    <w:rsid w:val="00424D27"/>
    <w:rsid w:val="00442281"/>
    <w:rsid w:val="00452842"/>
    <w:rsid w:val="004D1BF7"/>
    <w:rsid w:val="004F3A98"/>
    <w:rsid w:val="00513A40"/>
    <w:rsid w:val="00525AAB"/>
    <w:rsid w:val="00536DE4"/>
    <w:rsid w:val="00544984"/>
    <w:rsid w:val="00560959"/>
    <w:rsid w:val="0057644A"/>
    <w:rsid w:val="005B6B0C"/>
    <w:rsid w:val="005D1BBB"/>
    <w:rsid w:val="005D3667"/>
    <w:rsid w:val="006037F2"/>
    <w:rsid w:val="00630D04"/>
    <w:rsid w:val="006417E3"/>
    <w:rsid w:val="00646E44"/>
    <w:rsid w:val="00654B1B"/>
    <w:rsid w:val="00666E7B"/>
    <w:rsid w:val="006A03D3"/>
    <w:rsid w:val="006A1C58"/>
    <w:rsid w:val="006F4C58"/>
    <w:rsid w:val="007418F3"/>
    <w:rsid w:val="00746772"/>
    <w:rsid w:val="00770B87"/>
    <w:rsid w:val="00775AE8"/>
    <w:rsid w:val="00777A2B"/>
    <w:rsid w:val="007E1BC5"/>
    <w:rsid w:val="007F5880"/>
    <w:rsid w:val="00800743"/>
    <w:rsid w:val="00806FEC"/>
    <w:rsid w:val="00816E03"/>
    <w:rsid w:val="0083139D"/>
    <w:rsid w:val="008522F6"/>
    <w:rsid w:val="008759BB"/>
    <w:rsid w:val="00876772"/>
    <w:rsid w:val="00892B61"/>
    <w:rsid w:val="008948A8"/>
    <w:rsid w:val="00896B6E"/>
    <w:rsid w:val="008A6859"/>
    <w:rsid w:val="008A7017"/>
    <w:rsid w:val="008B5FF3"/>
    <w:rsid w:val="008C2903"/>
    <w:rsid w:val="008C77CE"/>
    <w:rsid w:val="008E388B"/>
    <w:rsid w:val="008F05DF"/>
    <w:rsid w:val="008F691B"/>
    <w:rsid w:val="00911EAE"/>
    <w:rsid w:val="0091432A"/>
    <w:rsid w:val="0098203A"/>
    <w:rsid w:val="009952BC"/>
    <w:rsid w:val="00A05040"/>
    <w:rsid w:val="00A06CED"/>
    <w:rsid w:val="00A23FBE"/>
    <w:rsid w:val="00A934FB"/>
    <w:rsid w:val="00AA6435"/>
    <w:rsid w:val="00AB1085"/>
    <w:rsid w:val="00AB3034"/>
    <w:rsid w:val="00AF13D4"/>
    <w:rsid w:val="00B33ACD"/>
    <w:rsid w:val="00B757B7"/>
    <w:rsid w:val="00B83548"/>
    <w:rsid w:val="00BF0DCC"/>
    <w:rsid w:val="00C11442"/>
    <w:rsid w:val="00C11D95"/>
    <w:rsid w:val="00CB5556"/>
    <w:rsid w:val="00CC66D3"/>
    <w:rsid w:val="00CD0732"/>
    <w:rsid w:val="00CD7690"/>
    <w:rsid w:val="00CF2C9C"/>
    <w:rsid w:val="00CF4EA1"/>
    <w:rsid w:val="00D027F0"/>
    <w:rsid w:val="00D11F3B"/>
    <w:rsid w:val="00D15AA0"/>
    <w:rsid w:val="00D1626A"/>
    <w:rsid w:val="00D2070E"/>
    <w:rsid w:val="00D363D2"/>
    <w:rsid w:val="00D46AF1"/>
    <w:rsid w:val="00D46B99"/>
    <w:rsid w:val="00D66201"/>
    <w:rsid w:val="00D66EDA"/>
    <w:rsid w:val="00D76348"/>
    <w:rsid w:val="00D86F8F"/>
    <w:rsid w:val="00D90531"/>
    <w:rsid w:val="00DA44B9"/>
    <w:rsid w:val="00DB1F41"/>
    <w:rsid w:val="00DB5F62"/>
    <w:rsid w:val="00DE5E0A"/>
    <w:rsid w:val="00E22941"/>
    <w:rsid w:val="00E331C8"/>
    <w:rsid w:val="00E41141"/>
    <w:rsid w:val="00E41170"/>
    <w:rsid w:val="00E43339"/>
    <w:rsid w:val="00E56CF6"/>
    <w:rsid w:val="00EC06EB"/>
    <w:rsid w:val="00ED4346"/>
    <w:rsid w:val="00F116F6"/>
    <w:rsid w:val="00F454D7"/>
    <w:rsid w:val="00F67763"/>
    <w:rsid w:val="00F721C6"/>
    <w:rsid w:val="00FD7336"/>
    <w:rsid w:val="00FF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D4C333"/>
  <w15:chartTrackingRefBased/>
  <w15:docId w15:val="{012C0D33-F52B-4C5F-AD45-0CA007CF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339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F0AF5"/>
    <w:pPr>
      <w:keepNext/>
      <w:keepLines/>
      <w:spacing w:after="0" w:line="240" w:lineRule="auto"/>
      <w:jc w:val="center"/>
      <w:outlineLvl w:val="0"/>
    </w:pPr>
    <w:rPr>
      <w:rFonts w:ascii="Copperplate Gothic Bold" w:eastAsiaTheme="majorEastAsia" w:hAnsi="Copperplate Gothic Bold" w:cstheme="majorBidi"/>
      <w:b/>
      <w:bCs/>
      <w:noProof/>
      <w:color w:val="1A4BC7" w:themeColor="accent4" w:themeShade="BF"/>
      <w:spacing w:val="4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A3D27"/>
    <w:pPr>
      <w:keepNext/>
      <w:keepLines/>
      <w:spacing w:after="0" w:line="240" w:lineRule="auto"/>
      <w:ind w:right="67"/>
      <w:jc w:val="center"/>
      <w:outlineLvl w:val="1"/>
    </w:pPr>
    <w:rPr>
      <w:rFonts w:eastAsiaTheme="majorEastAsia" w:cstheme="majorBidi"/>
      <w:b/>
      <w:bCs/>
      <w:color w:val="B5C7F5" w:themeColor="accent4" w:themeTint="66"/>
      <w:sz w:val="28"/>
      <w:szCs w:val="28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0A3D27"/>
    <w:pPr>
      <w:keepNext/>
      <w:keepLines/>
      <w:shd w:val="clear" w:color="auto" w:fill="B5C7F5" w:themeFill="accent4" w:themeFillTint="66"/>
      <w:spacing w:before="240" w:after="120"/>
      <w:jc w:val="left"/>
      <w:outlineLvl w:val="2"/>
    </w:pPr>
    <w:rPr>
      <w:rFonts w:eastAsiaTheme="majorEastAsia" w:cstheme="majorBidi"/>
      <w:b/>
      <w:caps/>
      <w:color w:val="1A4BC7" w:themeColor="accent4" w:themeShade="BF"/>
      <w:spacing w:val="4"/>
      <w:szCs w:val="24"/>
      <w:lang w:val="es-ES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1C47CA"/>
    <w:pPr>
      <w:keepNext/>
      <w:keepLines/>
      <w:spacing w:before="240" w:after="120"/>
      <w:jc w:val="left"/>
      <w:outlineLvl w:val="3"/>
    </w:pPr>
    <w:rPr>
      <w:rFonts w:eastAsiaTheme="majorEastAsia" w:cstheme="majorBidi"/>
      <w:b/>
      <w:i/>
      <w:iCs/>
      <w:color w:val="1A4BC7" w:themeColor="accent4" w:themeShade="BF"/>
      <w:szCs w:val="24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0A3D27"/>
    <w:pPr>
      <w:keepNext/>
      <w:keepLines/>
      <w:spacing w:before="240" w:after="120"/>
      <w:ind w:left="708"/>
      <w:jc w:val="left"/>
      <w:outlineLvl w:val="4"/>
    </w:pPr>
    <w:rPr>
      <w:rFonts w:eastAsiaTheme="majorEastAsia" w:cstheme="majorBidi"/>
      <w:bCs/>
      <w:i/>
      <w:color w:val="1A4BC7" w:themeColor="accent4" w:themeShade="BF"/>
      <w:u w:val="single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C7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C74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C74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C74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0AF5"/>
    <w:rPr>
      <w:rFonts w:ascii="Copperplate Gothic Bold" w:eastAsiaTheme="majorEastAsia" w:hAnsi="Copperplate Gothic Bold" w:cstheme="majorBidi"/>
      <w:b/>
      <w:bCs/>
      <w:noProof/>
      <w:color w:val="1A4BC7" w:themeColor="accent4" w:themeShade="BF"/>
      <w:spacing w:val="4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A3D27"/>
    <w:rPr>
      <w:rFonts w:ascii="Arial" w:eastAsiaTheme="majorEastAsia" w:hAnsi="Arial" w:cstheme="majorBidi"/>
      <w:b/>
      <w:bCs/>
      <w:color w:val="B5C7F5" w:themeColor="accent4" w:themeTint="66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A3D27"/>
    <w:rPr>
      <w:rFonts w:ascii="Arial" w:eastAsiaTheme="majorEastAsia" w:hAnsi="Arial" w:cstheme="majorBidi"/>
      <w:b/>
      <w:caps/>
      <w:color w:val="1A4BC7" w:themeColor="accent4" w:themeShade="BF"/>
      <w:spacing w:val="4"/>
      <w:szCs w:val="24"/>
      <w:shd w:val="clear" w:color="auto" w:fill="B5C7F5" w:themeFill="accent4" w:themeFillTint="6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1C47CA"/>
    <w:rPr>
      <w:rFonts w:ascii="Arial" w:eastAsiaTheme="majorEastAsia" w:hAnsi="Arial" w:cstheme="majorBidi"/>
      <w:b/>
      <w:i/>
      <w:iCs/>
      <w:color w:val="1A4BC7" w:themeColor="accent4" w:themeShade="BF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0A3D27"/>
    <w:rPr>
      <w:rFonts w:ascii="Arial" w:eastAsiaTheme="majorEastAsia" w:hAnsi="Arial" w:cstheme="majorBidi"/>
      <w:bCs/>
      <w:i/>
      <w:color w:val="1A4BC7" w:themeColor="accent4" w:themeShade="BF"/>
      <w:u w:val="single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C7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C74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C74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C74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2E6C7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2E6C7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C7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E6C74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2E6C7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2E6C7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3C16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C74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C7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C74"/>
    <w:rPr>
      <w:rFonts w:asciiTheme="majorHAnsi" w:eastAsiaTheme="majorEastAsia" w:hAnsiTheme="majorHAnsi" w:cstheme="majorBidi"/>
      <w:sz w:val="26"/>
      <w:szCs w:val="26"/>
    </w:rPr>
  </w:style>
  <w:style w:type="character" w:styleId="Referenciaintensa">
    <w:name w:val="Intense Reference"/>
    <w:basedOn w:val="Fuentedeprrafopredeter"/>
    <w:uiPriority w:val="32"/>
    <w:qFormat/>
    <w:rsid w:val="002E6C74"/>
    <w:rPr>
      <w:b/>
      <w:bCs/>
      <w:smallCaps/>
      <w:color w:val="auto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1678"/>
  </w:style>
  <w:style w:type="paragraph" w:styleId="Piedepgina">
    <w:name w:val="footer"/>
    <w:basedOn w:val="Normal"/>
    <w:link w:val="PiedepginaCar"/>
    <w:uiPriority w:val="99"/>
    <w:unhideWhenUsed/>
    <w:rsid w:val="003C16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678"/>
  </w:style>
  <w:style w:type="paragraph" w:styleId="Sinespaciado">
    <w:name w:val="No Spacing"/>
    <w:uiPriority w:val="1"/>
    <w:qFormat/>
    <w:rsid w:val="002E6C74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2E6C74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2E6C7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2E6C74"/>
    <w:rPr>
      <w:i/>
      <w:iCs/>
      <w:color w:val="auto"/>
    </w:rPr>
  </w:style>
  <w:style w:type="character" w:styleId="nfasissutil">
    <w:name w:val="Subtle Emphasis"/>
    <w:basedOn w:val="Fuentedeprrafopredeter"/>
    <w:uiPriority w:val="19"/>
    <w:qFormat/>
    <w:rsid w:val="002E6C74"/>
    <w:rPr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2E6C74"/>
    <w:rPr>
      <w:smallCaps/>
      <w:color w:val="auto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2E6C74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unhideWhenUsed/>
    <w:qFormat/>
    <w:rsid w:val="002E6C7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646E44"/>
    <w:pPr>
      <w:spacing w:after="100"/>
    </w:pPr>
    <w:rPr>
      <w:color w:val="1A4CC8" w:themeColor="text2"/>
    </w:rPr>
  </w:style>
  <w:style w:type="paragraph" w:styleId="TDC2">
    <w:name w:val="toc 2"/>
    <w:basedOn w:val="Normal"/>
    <w:next w:val="Normal"/>
    <w:autoRedefine/>
    <w:uiPriority w:val="39"/>
    <w:unhideWhenUsed/>
    <w:rsid w:val="00646E44"/>
    <w:pPr>
      <w:spacing w:after="100"/>
      <w:ind w:left="220"/>
    </w:pPr>
    <w:rPr>
      <w:color w:val="0D2664" w:themeColor="text2" w:themeShade="80"/>
    </w:rPr>
  </w:style>
  <w:style w:type="paragraph" w:styleId="TDC3">
    <w:name w:val="toc 3"/>
    <w:basedOn w:val="Normal"/>
    <w:next w:val="Normal"/>
    <w:autoRedefine/>
    <w:uiPriority w:val="39"/>
    <w:unhideWhenUsed/>
    <w:rsid w:val="00646E44"/>
    <w:pPr>
      <w:spacing w:after="100"/>
      <w:ind w:left="440"/>
    </w:pPr>
    <w:rPr>
      <w:color w:val="1A4CC8" w:themeColor="text2"/>
    </w:rPr>
  </w:style>
  <w:style w:type="character" w:styleId="Hipervnculo">
    <w:name w:val="Hyperlink"/>
    <w:basedOn w:val="Fuentedeprrafopredeter"/>
    <w:uiPriority w:val="99"/>
    <w:unhideWhenUsed/>
    <w:rsid w:val="002E6C74"/>
    <w:rPr>
      <w:color w:val="1A4CC8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C47CA"/>
    <w:rPr>
      <w:color w:val="605E5C"/>
      <w:shd w:val="clear" w:color="auto" w:fill="E1DFDD"/>
    </w:rPr>
  </w:style>
  <w:style w:type="paragraph" w:styleId="TDC4">
    <w:name w:val="toc 4"/>
    <w:basedOn w:val="Normal"/>
    <w:next w:val="Normal"/>
    <w:autoRedefine/>
    <w:uiPriority w:val="39"/>
    <w:unhideWhenUsed/>
    <w:rsid w:val="003366D3"/>
    <w:pPr>
      <w:spacing w:after="100"/>
      <w:ind w:left="660"/>
    </w:pPr>
    <w:rPr>
      <w:color w:val="0D2664" w:themeColor="tex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3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02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13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7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8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20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33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3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6080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2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764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04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42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06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17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876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1649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13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7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90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2869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5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29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1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1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1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21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6.png"/><Relationship Id="rId26" Type="http://schemas.openxmlformats.org/officeDocument/2006/relationships/hyperlink" Target="file:///F:\MODULOS\MOD-4%20BASICO%20LIMPIO.docx" TargetMode="External"/><Relationship Id="rId39" Type="http://schemas.openxmlformats.org/officeDocument/2006/relationships/hyperlink" Target="file:///F:\MODULOS\MOD-4%20BASICO%20LIMPIO.docx" TargetMode="External"/><Relationship Id="rId21" Type="http://schemas.openxmlformats.org/officeDocument/2006/relationships/hyperlink" Target="file:///F:\MODULOS\MOD-4%20BASICO%20LIMPIO.docx" TargetMode="External"/><Relationship Id="rId34" Type="http://schemas.openxmlformats.org/officeDocument/2006/relationships/hyperlink" Target="file:///F:\MODULOS\MOD-4%20BASICO%20LIMPIO.docx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1.png"/><Relationship Id="rId50" Type="http://schemas.openxmlformats.org/officeDocument/2006/relationships/image" Target="media/image20.png"/><Relationship Id="rId55" Type="http://schemas.openxmlformats.org/officeDocument/2006/relationships/header" Target="header1.xml"/><Relationship Id="rId63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hyperlink" Target="file:///F:\MODULOS\MOD-4%20BASICO%20LIMPIO.docx" TargetMode="External"/><Relationship Id="rId24" Type="http://schemas.openxmlformats.org/officeDocument/2006/relationships/hyperlink" Target="file:///F:\MODULOS\MOD-4%20BASICO%20LIMPIO.docx" TargetMode="External"/><Relationship Id="rId32" Type="http://schemas.openxmlformats.org/officeDocument/2006/relationships/hyperlink" Target="file:///F:\MODULOS\MOD-4%20BASICO%20LIMPIO.docx" TargetMode="External"/><Relationship Id="rId37" Type="http://schemas.openxmlformats.org/officeDocument/2006/relationships/hyperlink" Target="file:///F:\MODULOS\MOD-4%20BASICO%20LIMPIO.docx" TargetMode="External"/><Relationship Id="rId40" Type="http://schemas.openxmlformats.org/officeDocument/2006/relationships/image" Target="media/image8.png"/><Relationship Id="rId45" Type="http://schemas.openxmlformats.org/officeDocument/2006/relationships/image" Target="media/image15.jpeg"/><Relationship Id="rId53" Type="http://schemas.openxmlformats.org/officeDocument/2006/relationships/image" Target="media/image23.jpeg"/><Relationship Id="rId58" Type="http://schemas.openxmlformats.org/officeDocument/2006/relationships/image" Target="media/image21.png"/><Relationship Id="rId5" Type="http://schemas.openxmlformats.org/officeDocument/2006/relationships/footnotes" Target="footnotes.xml"/><Relationship Id="rId61" Type="http://schemas.openxmlformats.org/officeDocument/2006/relationships/image" Target="media/image25.jpeg"/><Relationship Id="rId19" Type="http://schemas.openxmlformats.org/officeDocument/2006/relationships/image" Target="media/image7.png"/><Relationship Id="rId14" Type="http://schemas.openxmlformats.org/officeDocument/2006/relationships/image" Target="media/image6.gif"/><Relationship Id="rId22" Type="http://schemas.openxmlformats.org/officeDocument/2006/relationships/hyperlink" Target="file:///F:\MODULOS\MOD-4%20BASICO%20LIMPIO.docx" TargetMode="External"/><Relationship Id="rId27" Type="http://schemas.openxmlformats.org/officeDocument/2006/relationships/hyperlink" Target="file:///F:\MODULOS\MOD-4%20BASICO%20LIMPIO.docx" TargetMode="External"/><Relationship Id="rId30" Type="http://schemas.openxmlformats.org/officeDocument/2006/relationships/hyperlink" Target="file:///F:\MODULOS\MOD-4%20BASICO%20LIMPIO.docx" TargetMode="External"/><Relationship Id="rId35" Type="http://schemas.openxmlformats.org/officeDocument/2006/relationships/hyperlink" Target="file:///F:\MODULOS\MOD-4%20BASICO%20LIMPIO.docx" TargetMode="External"/><Relationship Id="rId43" Type="http://schemas.openxmlformats.org/officeDocument/2006/relationships/image" Target="media/image9.jpeg"/><Relationship Id="rId48" Type="http://schemas.openxmlformats.org/officeDocument/2006/relationships/image" Target="media/image18.png"/><Relationship Id="rId56" Type="http://schemas.openxmlformats.org/officeDocument/2006/relationships/footer" Target="footer1.xml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14.jpeg"/><Relationship Id="rId3" Type="http://schemas.openxmlformats.org/officeDocument/2006/relationships/settings" Target="settings.xml"/><Relationship Id="rId17" Type="http://schemas.microsoft.com/office/2007/relationships/hdphoto" Target="media/hdphoto2.wdp"/><Relationship Id="rId25" Type="http://schemas.openxmlformats.org/officeDocument/2006/relationships/hyperlink" Target="file:///F:\MODULOS\MOD-4%20BASICO%20LIMPIO.docx" TargetMode="External"/><Relationship Id="rId33" Type="http://schemas.openxmlformats.org/officeDocument/2006/relationships/hyperlink" Target="file:///F:\MODULOS\MOD-4%20BASICO%20LIMPIO.docx" TargetMode="External"/><Relationship Id="rId38" Type="http://schemas.openxmlformats.org/officeDocument/2006/relationships/hyperlink" Target="file:///F:\MODULOS\MOD-4%20BASICO%20LIMPIO.docx" TargetMode="External"/><Relationship Id="rId46" Type="http://schemas.openxmlformats.org/officeDocument/2006/relationships/image" Target="media/image16.png"/><Relationship Id="rId59" Type="http://schemas.openxmlformats.org/officeDocument/2006/relationships/image" Target="media/image22.png"/><Relationship Id="rId20" Type="http://schemas.openxmlformats.org/officeDocument/2006/relationships/hyperlink" Target="file:///F:\MODULOS\MOD-4%20BASICO%20LIMPIO.docx" TargetMode="External"/><Relationship Id="rId41" Type="http://schemas.openxmlformats.org/officeDocument/2006/relationships/image" Target="media/image11.gif"/><Relationship Id="rId54" Type="http://schemas.openxmlformats.org/officeDocument/2006/relationships/image" Target="media/image24.jpeg"/><Relationship Id="rId62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hyperlink" Target="file:///F:\MODULOS\MOD-4%20BASICO%20LIMPIO.docx" TargetMode="External"/><Relationship Id="rId28" Type="http://schemas.openxmlformats.org/officeDocument/2006/relationships/hyperlink" Target="file:///F:\MODULOS\MOD-4%20BASICO%20LIMPIO.docx" TargetMode="External"/><Relationship Id="rId36" Type="http://schemas.openxmlformats.org/officeDocument/2006/relationships/hyperlink" Target="file:///F:\MODULOS\MOD-4%20BASICO%20LIMPIO.docx" TargetMode="External"/><Relationship Id="rId49" Type="http://schemas.openxmlformats.org/officeDocument/2006/relationships/image" Target="media/image13.png"/><Relationship Id="rId57" Type="http://schemas.openxmlformats.org/officeDocument/2006/relationships/image" Target="media/image20.jpeg"/><Relationship Id="rId10" Type="http://schemas.microsoft.com/office/2007/relationships/hdphoto" Target="media/hdphoto1.wdp"/><Relationship Id="rId31" Type="http://schemas.openxmlformats.org/officeDocument/2006/relationships/hyperlink" Target="file:///F:\MODULOS\MOD-4%20BASICO%20LIMPIO.docx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6.jpeg"/><Relationship Id="rId60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BEN\Documents\Plantillas%20personalizadas%20de%20Office\ESTRUCTURA%20DE%20MODULO.dotx" TargetMode="External"/></Relationships>
</file>

<file path=word/theme/theme1.xml><?xml version="1.0" encoding="utf-8"?>
<a:theme xmlns:a="http://schemas.openxmlformats.org/drawingml/2006/main" name="Sector">
  <a:themeElements>
    <a:clrScheme name="A AZUL RUBEN">
      <a:dk1>
        <a:sysClr val="windowText" lastClr="000000"/>
      </a:dk1>
      <a:lt1>
        <a:sysClr val="window" lastClr="FFFFFF"/>
      </a:lt1>
      <a:dk2>
        <a:srgbClr val="1A4CC8"/>
      </a:dk2>
      <a:lt2>
        <a:srgbClr val="FFFFFF"/>
      </a:lt2>
      <a:accent1>
        <a:srgbClr val="133996"/>
      </a:accent1>
      <a:accent2>
        <a:srgbClr val="DBEDF8"/>
      </a:accent2>
      <a:accent3>
        <a:srgbClr val="113285"/>
      </a:accent3>
      <a:accent4>
        <a:srgbClr val="4775E7"/>
      </a:accent4>
      <a:accent5>
        <a:srgbClr val="1A4CC8"/>
      </a:accent5>
      <a:accent6>
        <a:srgbClr val="DBEDF8"/>
      </a:accent6>
      <a:hlink>
        <a:srgbClr val="1A4CC8"/>
      </a:hlink>
      <a:folHlink>
        <a:srgbClr val="8C8C8C"/>
      </a:folHlink>
    </a:clrScheme>
    <a:fontScheme name="Sector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BEAB9-590C-4002-9331-3D3605026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ESTRUCTURA DE MODULO.dotx</Template>
  <TotalTime>186</TotalTime>
  <Pages>8</Pages>
  <Words>755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>Cel. 74420831</cp:keywords>
  <dc:description/>
  <cp:lastModifiedBy>RUBEN</cp:lastModifiedBy>
  <cp:revision>20</cp:revision>
  <cp:lastPrinted>2025-04-18T06:04:00Z</cp:lastPrinted>
  <dcterms:created xsi:type="dcterms:W3CDTF">2025-04-19T01:07:00Z</dcterms:created>
  <dcterms:modified xsi:type="dcterms:W3CDTF">2026-04-28T01:09:00Z</dcterms:modified>
</cp:coreProperties>
</file>