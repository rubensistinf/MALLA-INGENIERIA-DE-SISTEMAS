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73FE19" w14:textId="13A78A5E" w:rsidR="00746772" w:rsidRDefault="006B1B7C" w:rsidP="00B83548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D78339" wp14:editId="36CDC916">
                <wp:simplePos x="0" y="0"/>
                <wp:positionH relativeFrom="column">
                  <wp:posOffset>4083685</wp:posOffset>
                </wp:positionH>
                <wp:positionV relativeFrom="paragraph">
                  <wp:posOffset>-143510</wp:posOffset>
                </wp:positionV>
                <wp:extent cx="3379470" cy="971550"/>
                <wp:effectExtent l="994410" t="0" r="1062990" b="0"/>
                <wp:wrapNone/>
                <wp:docPr id="141" name="Cuadro de texto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828311">
                          <a:off x="0" y="0"/>
                          <a:ext cx="33794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>
                            <a:schemeClr val="tx1"/>
                          </a:glow>
                          <a:outerShdw blurRad="127000" dist="50800" dir="18900000" algn="bl" rotWithShape="0">
                            <a:prstClr val="black">
                              <a:alpha val="55000"/>
                            </a:prstClr>
                          </a:outerShdw>
                        </a:effectLst>
                      </wps:spPr>
                      <wps:txbx>
                        <w:txbxContent>
                          <w:p w14:paraId="7A37E074" w14:textId="45EBFE6D" w:rsidR="005D1BBB" w:rsidRPr="00DB1F41" w:rsidRDefault="005D1BBB" w:rsidP="005D1BBB">
                            <w:pPr>
                              <w:jc w:val="center"/>
                              <w:rPr>
                                <w:rFonts w:ascii="Bahnschrift Condensed" w:hAnsi="Bahnschrift Condensed"/>
                                <w:b/>
                                <w:color w:val="FFFFFF" w:themeColor="background1"/>
                                <w:sz w:val="80"/>
                                <w:szCs w:val="8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12700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B1F41">
                              <w:rPr>
                                <w:rFonts w:ascii="Bahnschrift Condensed" w:hAnsi="Bahnschrift Condensed"/>
                                <w:b/>
                                <w:color w:val="FFFFFF" w:themeColor="background1"/>
                                <w:sz w:val="80"/>
                                <w:szCs w:val="8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12700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Técnico </w:t>
                            </w:r>
                            <w:r w:rsidR="006B1B7C">
                              <w:rPr>
                                <w:rFonts w:ascii="Bahnschrift Condensed" w:hAnsi="Bahnschrift Condensed"/>
                                <w:b/>
                                <w:color w:val="FFFFFF" w:themeColor="background1"/>
                                <w:sz w:val="80"/>
                                <w:szCs w:val="8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12700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Medio 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D78339" id="_x0000_t202" coordsize="21600,21600" o:spt="202" path="m,l,21600r21600,l21600,xe">
                <v:stroke joinstyle="miter"/>
                <v:path gradientshapeok="t" o:connecttype="rect"/>
              </v:shapetype>
              <v:shape id="Cuadro de texto 141" o:spid="_x0000_s1026" type="#_x0000_t202" style="position:absolute;left:0;text-align:left;margin-left:321.55pt;margin-top:-11.3pt;width:266.1pt;height:76.5pt;rotation:3089270fd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" filled="f" stroked="f">
                <v:shadow on="t" color="black" opacity="36044f" origin="-.5,.5" offset=".99781mm,-.99781mm"/>
                <v:textbox>
                  <w:txbxContent>
                    <w:p w14:paraId="7A37E074" w14:textId="45EBFE6D" w:rsidR="005D1BBB" w:rsidRPr="00DB1F41" w:rsidRDefault="005D1BBB" w:rsidP="005D1BBB">
                      <w:pPr>
                        <w:jc w:val="center"/>
                        <w:rPr>
                          <w:rFonts w:ascii="Bahnschrift Condensed" w:hAnsi="Bahnschrift Condensed"/>
                          <w:b/>
                          <w:color w:val="FFFFFF" w:themeColor="background1"/>
                          <w:sz w:val="80"/>
                          <w:szCs w:val="8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12700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B1F41">
                        <w:rPr>
                          <w:rFonts w:ascii="Bahnschrift Condensed" w:hAnsi="Bahnschrift Condensed"/>
                          <w:b/>
                          <w:color w:val="FFFFFF" w:themeColor="background1"/>
                          <w:sz w:val="80"/>
                          <w:szCs w:val="8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12700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Técnico </w:t>
                      </w:r>
                      <w:r w:rsidR="006B1B7C">
                        <w:rPr>
                          <w:rFonts w:ascii="Bahnschrift Condensed" w:hAnsi="Bahnschrift Condensed"/>
                          <w:b/>
                          <w:color w:val="FFFFFF" w:themeColor="background1"/>
                          <w:sz w:val="80"/>
                          <w:szCs w:val="8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12700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Medio I</w:t>
                      </w:r>
                    </w:p>
                  </w:txbxContent>
                </v:textbox>
              </v:shape>
            </w:pict>
          </mc:Fallback>
        </mc:AlternateContent>
      </w:r>
      <w:r w:rsidR="000D4B55">
        <w:rPr>
          <w:noProof/>
          <w:lang w:val="es-ES" w:eastAsia="es-ES"/>
        </w:rPr>
        <w:drawing>
          <wp:anchor distT="0" distB="0" distL="114300" distR="114300" simplePos="0" relativeHeight="251677695" behindDoc="0" locked="0" layoutInCell="1" allowOverlap="1" wp14:anchorId="0ECD25E7" wp14:editId="5FD9A11F">
            <wp:simplePos x="0" y="0"/>
            <wp:positionH relativeFrom="column">
              <wp:posOffset>756714</wp:posOffset>
            </wp:positionH>
            <wp:positionV relativeFrom="paragraph">
              <wp:posOffset>-302260</wp:posOffset>
            </wp:positionV>
            <wp:extent cx="4101765" cy="2934886"/>
            <wp:effectExtent l="0" t="0" r="0" b="0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 rotWithShape="1">
                    <a:blip r:embed="rId7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65"/>
                    <a:stretch/>
                  </pic:blipFill>
                  <pic:spPr bwMode="auto">
                    <a:xfrm>
                      <a:off x="0" y="0"/>
                      <a:ext cx="4101765" cy="2934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6B6E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7B7A960" wp14:editId="2DDF21C0">
                <wp:simplePos x="0" y="0"/>
                <wp:positionH relativeFrom="column">
                  <wp:posOffset>-956310</wp:posOffset>
                </wp:positionH>
                <wp:positionV relativeFrom="paragraph">
                  <wp:posOffset>-832599</wp:posOffset>
                </wp:positionV>
                <wp:extent cx="7818170" cy="10146308"/>
                <wp:effectExtent l="0" t="0" r="0" b="7620"/>
                <wp:wrapNone/>
                <wp:docPr id="130" name="Rectángulo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8170" cy="10146308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100000">
                              <a:schemeClr val="accent4">
                                <a:lumMod val="50000"/>
                              </a:schemeClr>
                            </a:gs>
                            <a:gs pos="23000">
                              <a:schemeClr val="accent4">
                                <a:lumMod val="75000"/>
                              </a:schemeClr>
                            </a:gs>
                            <a:gs pos="83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66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47000">
                              <a:schemeClr val="accent4">
                                <a:lumMod val="75000"/>
                              </a:schemeClr>
                            </a:gs>
                            <a:gs pos="38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A281F7" id="Rectángulo 130" o:spid="_x0000_s1026" style="position:absolute;margin-left:-75.3pt;margin-top:-65.55pt;width:615.6pt;height:798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" fillcolor="#ff0b0c [2407]" stroked="f" strokeweight="1.25pt">
                <v:fill color2="#b10000 [1607]" rotate="t" focusposition="1,1" focussize="" colors="0 #ff0c0e;15073f #ff0c0e;24904f #ffc1c2;30802f #ff0c0e;43254f #ffc1c2;54395f #ffa3a3" focus="100%" type="gradientRadial"/>
                <v:stroke endcap="round"/>
              </v:rect>
            </w:pict>
          </mc:Fallback>
        </mc:AlternateContent>
      </w:r>
      <w:bookmarkStart w:id="0" w:name="_GoBack"/>
      <w:r w:rsidR="007418F3">
        <w:rPr>
          <w:noProof/>
          <w:lang w:val="es-ES" w:eastAsia="es-ES"/>
        </w:rPr>
        <w:drawing>
          <wp:anchor distT="0" distB="0" distL="114300" distR="114300" simplePos="0" relativeHeight="251668991" behindDoc="0" locked="0" layoutInCell="1" allowOverlap="1" wp14:anchorId="712CEAB2" wp14:editId="57987BE9">
            <wp:simplePos x="0" y="0"/>
            <wp:positionH relativeFrom="column">
              <wp:posOffset>-935990</wp:posOffset>
            </wp:positionH>
            <wp:positionV relativeFrom="paragraph">
              <wp:posOffset>-1273108</wp:posOffset>
            </wp:positionV>
            <wp:extent cx="7755064" cy="6328610"/>
            <wp:effectExtent l="0" t="0" r="0" b="0"/>
            <wp:wrapNone/>
            <wp:docPr id="147" name="Imagen 14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n 147" descr="Texto&#10;&#10;El contenido generado por IA puede ser incorrecto."/>
                    <pic:cNvPicPr/>
                  </pic:nvPicPr>
                  <pic:blipFill rotWithShape="1">
                    <a:blip r:embed="rId8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alphaModFix amt="16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GlowEdges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614"/>
                    <a:stretch/>
                  </pic:blipFill>
                  <pic:spPr bwMode="auto">
                    <a:xfrm>
                      <a:off x="0" y="0"/>
                      <a:ext cx="7787360" cy="6354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560959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534A53" wp14:editId="1D73E34F">
                <wp:simplePos x="0" y="0"/>
                <wp:positionH relativeFrom="column">
                  <wp:posOffset>-1011555</wp:posOffset>
                </wp:positionH>
                <wp:positionV relativeFrom="paragraph">
                  <wp:posOffset>-430530</wp:posOffset>
                </wp:positionV>
                <wp:extent cx="1443355" cy="9360535"/>
                <wp:effectExtent l="0" t="114300" r="80645" b="50165"/>
                <wp:wrapNone/>
                <wp:docPr id="131" name="Cuadro de texto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355" cy="9360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>
                            <a:schemeClr val="tx1"/>
                          </a:glow>
                          <a:outerShdw blurRad="127000" dist="50800" dir="18900000" algn="bl" rotWithShape="0">
                            <a:prstClr val="black">
                              <a:alpha val="55000"/>
                            </a:prstClr>
                          </a:outerShdw>
                        </a:effectLst>
                      </wps:spPr>
                      <wps:txbx>
                        <w:txbxContent>
                          <w:p w14:paraId="4369880F" w14:textId="77777777" w:rsidR="00CD0732" w:rsidRPr="001424F7" w:rsidRDefault="00CD0732" w:rsidP="00CD0732">
                            <w:pPr>
                              <w:jc w:val="center"/>
                              <w:rPr>
                                <w:rFonts w:ascii="Bahnschrift Condensed" w:hAnsi="Bahnschrift Condensed"/>
                                <w:b/>
                                <w:color w:val="B20000" w:themeColor="accent4" w:themeShade="80"/>
                                <w:sz w:val="170"/>
                                <w:szCs w:val="17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12700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424F7">
                              <w:rPr>
                                <w:rFonts w:ascii="Bahnschrift Condensed" w:hAnsi="Bahnschrift Condensed"/>
                                <w:b/>
                                <w:color w:val="B20000" w:themeColor="accent4" w:themeShade="80"/>
                                <w:sz w:val="170"/>
                                <w:szCs w:val="17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12700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SISTEMAS INFORMÁTICOS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34A53" id="Cuadro de texto 131" o:spid="_x0000_s1027" type="#_x0000_t202" style="position:absolute;left:0;text-align:left;margin-left:-79.65pt;margin-top:-33.9pt;width:113.65pt;height:737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" filled="f" stroked="f">
                <v:shadow on="t" color="black" opacity="36044f" origin="-.5,.5" offset=".99781mm,-.99781mm"/>
                <v:textbox style="layout-flow:vertical;mso-layout-flow-alt:bottom-to-top">
                  <w:txbxContent>
                    <w:p w14:paraId="4369880F" w14:textId="77777777" w:rsidR="00CD0732" w:rsidRPr="001424F7" w:rsidRDefault="00CD0732" w:rsidP="00CD0732">
                      <w:pPr>
                        <w:jc w:val="center"/>
                        <w:rPr>
                          <w:rFonts w:ascii="Bahnschrift Condensed" w:hAnsi="Bahnschrift Condensed"/>
                          <w:b/>
                          <w:color w:val="B20000" w:themeColor="accent4" w:themeShade="80"/>
                          <w:sz w:val="170"/>
                          <w:szCs w:val="17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12700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424F7">
                        <w:rPr>
                          <w:rFonts w:ascii="Bahnschrift Condensed" w:hAnsi="Bahnschrift Condensed"/>
                          <w:b/>
                          <w:color w:val="B20000" w:themeColor="accent4" w:themeShade="80"/>
                          <w:sz w:val="170"/>
                          <w:szCs w:val="17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12700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SISTEMAS INFORMÁTICOS</w:t>
                      </w:r>
                    </w:p>
                  </w:txbxContent>
                </v:textbox>
              </v:shape>
            </w:pict>
          </mc:Fallback>
        </mc:AlternateContent>
      </w:r>
      <w:r w:rsidR="005D1BBB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02BA2F" wp14:editId="640C841C">
                <wp:simplePos x="0" y="0"/>
                <wp:positionH relativeFrom="column">
                  <wp:posOffset>3718825</wp:posOffset>
                </wp:positionH>
                <wp:positionV relativeFrom="paragraph">
                  <wp:posOffset>-34332</wp:posOffset>
                </wp:positionV>
                <wp:extent cx="4186555" cy="667860"/>
                <wp:effectExtent l="1435735" t="0" r="1383030" b="0"/>
                <wp:wrapNone/>
                <wp:docPr id="132" name="Rectángulo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51293">
                          <a:off x="0" y="0"/>
                          <a:ext cx="4186555" cy="667860"/>
                        </a:xfrm>
                        <a:prstGeom prst="rect">
                          <a:avLst/>
                        </a:prstGeom>
                        <a:pattFill prst="pct90">
                          <a:fgClr>
                            <a:schemeClr val="accent4">
                              <a:lumMod val="50000"/>
                            </a:schemeClr>
                          </a:fgClr>
                          <a:bgClr>
                            <a:schemeClr val="bg1"/>
                          </a:bgClr>
                        </a:pattFill>
                        <a:ln w="190500" cmpd="dbl"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97722F" id="Rectángulo 132" o:spid="_x0000_s1026" style="position:absolute;margin-left:292.8pt;margin-top:-2.7pt;width:329.65pt;height:52.6pt;rotation:3114372fd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" fillcolor="#b10000 [1607]" strokecolor="#b10000 [1607]" strokeweight="15pt">
                <v:fill r:id="rId10" o:title="" color2="white [3212]" type="pattern"/>
                <v:stroke linestyle="thinThin" endcap="round"/>
              </v:rect>
            </w:pict>
          </mc:Fallback>
        </mc:AlternateContent>
      </w:r>
    </w:p>
    <w:p w14:paraId="0EE7D93B" w14:textId="4ED53B2B" w:rsidR="00E43339" w:rsidRDefault="00E43339" w:rsidP="00B83548">
      <w:pPr>
        <w:rPr>
          <w:lang w:val="es-ES"/>
        </w:rPr>
      </w:pPr>
    </w:p>
    <w:p w14:paraId="6F855F3B" w14:textId="3ED52E40" w:rsidR="00E43339" w:rsidRDefault="00E43339" w:rsidP="00B83548">
      <w:pPr>
        <w:rPr>
          <w:lang w:val="es-ES"/>
        </w:rPr>
      </w:pPr>
    </w:p>
    <w:p w14:paraId="6AA3607A" w14:textId="1799574E" w:rsidR="00E43339" w:rsidRDefault="00E43339" w:rsidP="00B83548">
      <w:pPr>
        <w:rPr>
          <w:lang w:val="es-ES"/>
        </w:rPr>
      </w:pPr>
    </w:p>
    <w:p w14:paraId="18B926E0" w14:textId="1A3ED157" w:rsidR="00E43339" w:rsidRDefault="00E43339" w:rsidP="00B83548">
      <w:pPr>
        <w:rPr>
          <w:lang w:val="es-ES"/>
        </w:rPr>
      </w:pPr>
    </w:p>
    <w:p w14:paraId="12153133" w14:textId="7418C513" w:rsidR="00E43339" w:rsidRDefault="00E43339" w:rsidP="00B83548">
      <w:pPr>
        <w:rPr>
          <w:lang w:val="es-ES"/>
        </w:rPr>
      </w:pPr>
    </w:p>
    <w:p w14:paraId="520D327D" w14:textId="0E89115A" w:rsidR="00E43339" w:rsidRDefault="00E43339" w:rsidP="00B83548">
      <w:pPr>
        <w:rPr>
          <w:lang w:val="es-ES"/>
        </w:rPr>
      </w:pPr>
    </w:p>
    <w:p w14:paraId="5F56D1C1" w14:textId="1844CCE3" w:rsidR="00E43339" w:rsidRDefault="00E43339" w:rsidP="00B83548">
      <w:pPr>
        <w:rPr>
          <w:lang w:val="es-ES"/>
        </w:rPr>
      </w:pPr>
    </w:p>
    <w:p w14:paraId="20B9CBFB" w14:textId="74B12050" w:rsidR="00E43339" w:rsidRDefault="00CB5556" w:rsidP="00B83548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9015A3" wp14:editId="70064DAD">
                <wp:simplePos x="0" y="0"/>
                <wp:positionH relativeFrom="column">
                  <wp:posOffset>365125</wp:posOffset>
                </wp:positionH>
                <wp:positionV relativeFrom="paragraph">
                  <wp:posOffset>220032</wp:posOffset>
                </wp:positionV>
                <wp:extent cx="6050280" cy="3657600"/>
                <wp:effectExtent l="0" t="114300" r="83820" b="57150"/>
                <wp:wrapNone/>
                <wp:docPr id="142" name="Cuadro de texto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0280" cy="365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>
                            <a:schemeClr val="tx1"/>
                          </a:glow>
                          <a:outerShdw blurRad="127000" dist="50800" dir="18900000" algn="bl" rotWithShape="0">
                            <a:prstClr val="black">
                              <a:alpha val="55000"/>
                            </a:prstClr>
                          </a:outerShdw>
                        </a:effectLst>
                      </wps:spPr>
                      <wps:txbx>
                        <w:txbxContent>
                          <w:p w14:paraId="12330BDE" w14:textId="55922294" w:rsidR="00560959" w:rsidRPr="006B1B7C" w:rsidRDefault="006B1B7C" w:rsidP="006B1B7C">
                            <w:pPr>
                              <w:spacing w:after="0" w:line="192" w:lineRule="auto"/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FFFFFF" w:themeColor="background1"/>
                                <w:spacing w:val="40"/>
                                <w:sz w:val="160"/>
                                <w:szCs w:val="16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1B7C">
                              <w:rPr>
                                <w:rFonts w:ascii="Edwardian Script ITC" w:hAnsi="Edwardian Script ITC"/>
                                <w:b/>
                                <w:color w:val="FFFFFF" w:themeColor="background1"/>
                                <w:spacing w:val="40"/>
                                <w:sz w:val="160"/>
                                <w:szCs w:val="16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Inglés Técnico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015A3" id="Cuadro de texto 142" o:spid="_x0000_s1028" type="#_x0000_t202" style="position:absolute;left:0;text-align:left;margin-left:28.75pt;margin-top:17.35pt;width:476.4pt;height:4in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" filled="f" stroked="f">
                <v:shadow on="t" color="black" opacity="36044f" origin="-.5,.5" offset=".99781mm,-.99781mm"/>
                <v:textbox>
                  <w:txbxContent>
                    <w:p w14:paraId="12330BDE" w14:textId="55922294" w:rsidR="00560959" w:rsidRPr="006B1B7C" w:rsidRDefault="006B1B7C" w:rsidP="006B1B7C">
                      <w:pPr>
                        <w:spacing w:after="0" w:line="192" w:lineRule="auto"/>
                        <w:jc w:val="center"/>
                        <w:rPr>
                          <w:rFonts w:ascii="Edwardian Script ITC" w:hAnsi="Edwardian Script ITC"/>
                          <w:b/>
                          <w:color w:val="FFFFFF" w:themeColor="background1"/>
                          <w:spacing w:val="40"/>
                          <w:sz w:val="160"/>
                          <w:szCs w:val="16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6B1B7C">
                        <w:rPr>
                          <w:rFonts w:ascii="Edwardian Script ITC" w:hAnsi="Edwardian Script ITC"/>
                          <w:b/>
                          <w:color w:val="FFFFFF" w:themeColor="background1"/>
                          <w:spacing w:val="40"/>
                          <w:sz w:val="160"/>
                          <w:szCs w:val="16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Inglés Técnico</w:t>
                      </w:r>
                    </w:p>
                  </w:txbxContent>
                </v:textbox>
              </v:shape>
            </w:pict>
          </mc:Fallback>
        </mc:AlternateContent>
      </w:r>
    </w:p>
    <w:p w14:paraId="12D3211F" w14:textId="21271DDB" w:rsidR="00E43339" w:rsidRDefault="00CF4EA1" w:rsidP="00B83548">
      <w:pPr>
        <w:rPr>
          <w:lang w:val="es-E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74624" behindDoc="0" locked="0" layoutInCell="1" allowOverlap="1" wp14:anchorId="4823B79F" wp14:editId="1D481C8A">
            <wp:simplePos x="0" y="0"/>
            <wp:positionH relativeFrom="column">
              <wp:posOffset>1081996</wp:posOffset>
            </wp:positionH>
            <wp:positionV relativeFrom="paragraph">
              <wp:posOffset>101994</wp:posOffset>
            </wp:positionV>
            <wp:extent cx="5750889" cy="6712585"/>
            <wp:effectExtent l="0" t="0" r="2540" b="0"/>
            <wp:wrapNone/>
            <wp:docPr id="140" name="Imagen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n 140"/>
                    <pic:cNvPicPr/>
                  </pic:nvPicPr>
                  <pic:blipFill rotWithShape="1">
                    <a:blip r:embed="rId11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27"/>
                    <a:stretch/>
                  </pic:blipFill>
                  <pic:spPr bwMode="auto">
                    <a:xfrm>
                      <a:off x="0" y="0"/>
                      <a:ext cx="5750889" cy="6712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AA59EF" w14:textId="0D6A19E0" w:rsidR="00E43339" w:rsidRDefault="00E43339" w:rsidP="00B83548">
      <w:pPr>
        <w:rPr>
          <w:lang w:val="es-ES"/>
        </w:rPr>
      </w:pPr>
    </w:p>
    <w:p w14:paraId="4A48FE17" w14:textId="590D6EB1" w:rsidR="00E43339" w:rsidRDefault="00E43339" w:rsidP="00B83548">
      <w:pPr>
        <w:rPr>
          <w:lang w:val="es-ES"/>
        </w:rPr>
      </w:pPr>
    </w:p>
    <w:p w14:paraId="6D489125" w14:textId="1690BE9F" w:rsidR="00E43339" w:rsidRDefault="00E43339" w:rsidP="00B83548">
      <w:pPr>
        <w:rPr>
          <w:lang w:val="es-ES"/>
        </w:rPr>
      </w:pPr>
    </w:p>
    <w:p w14:paraId="13F51BA6" w14:textId="4728B710" w:rsidR="00E43339" w:rsidRDefault="00E43339" w:rsidP="00B83548">
      <w:pPr>
        <w:rPr>
          <w:lang w:val="es-ES"/>
        </w:rPr>
      </w:pPr>
    </w:p>
    <w:p w14:paraId="3D3275AA" w14:textId="4C4AC5EC" w:rsidR="00E43339" w:rsidRDefault="00E43339" w:rsidP="00B83548">
      <w:pPr>
        <w:rPr>
          <w:lang w:val="es-ES"/>
        </w:rPr>
      </w:pPr>
    </w:p>
    <w:p w14:paraId="53D8C3BD" w14:textId="77777777" w:rsidR="00E43339" w:rsidRDefault="00E43339" w:rsidP="00B83548">
      <w:pPr>
        <w:rPr>
          <w:lang w:val="es-ES"/>
        </w:rPr>
      </w:pPr>
    </w:p>
    <w:p w14:paraId="3DDA005A" w14:textId="50CACDB0" w:rsidR="00E43339" w:rsidRDefault="00E43339" w:rsidP="00B83548">
      <w:pPr>
        <w:rPr>
          <w:lang w:val="es-ES"/>
        </w:rPr>
      </w:pPr>
    </w:p>
    <w:p w14:paraId="6F4C5C9A" w14:textId="11FC96C8" w:rsidR="00E43339" w:rsidRDefault="00442281" w:rsidP="00B83548">
      <w:pPr>
        <w:rPr>
          <w:lang w:val="es-E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78207" behindDoc="0" locked="0" layoutInCell="1" allowOverlap="1" wp14:anchorId="53B363A1" wp14:editId="070FAA53">
            <wp:simplePos x="0" y="0"/>
            <wp:positionH relativeFrom="column">
              <wp:posOffset>1522387</wp:posOffset>
            </wp:positionH>
            <wp:positionV relativeFrom="paragraph">
              <wp:posOffset>209550</wp:posOffset>
            </wp:positionV>
            <wp:extent cx="2074929" cy="2347784"/>
            <wp:effectExtent l="0" t="0" r="1905" b="0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r:embed="rId12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4929" cy="23477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896CF7" w14:textId="7595E199" w:rsidR="00E43339" w:rsidRDefault="00E43339" w:rsidP="00B83548">
      <w:pPr>
        <w:rPr>
          <w:lang w:val="es-ES"/>
        </w:rPr>
      </w:pPr>
    </w:p>
    <w:p w14:paraId="362624A9" w14:textId="3B16FBC9" w:rsidR="00E43339" w:rsidRDefault="00E43339" w:rsidP="00B83548">
      <w:pPr>
        <w:rPr>
          <w:lang w:val="es-ES"/>
        </w:rPr>
      </w:pPr>
    </w:p>
    <w:p w14:paraId="70593491" w14:textId="21316002" w:rsidR="00E43339" w:rsidRDefault="00E43339" w:rsidP="00B83548">
      <w:pPr>
        <w:rPr>
          <w:lang w:val="es-ES"/>
        </w:rPr>
      </w:pPr>
    </w:p>
    <w:p w14:paraId="2942A254" w14:textId="77777777" w:rsidR="00E43339" w:rsidRDefault="00E43339" w:rsidP="00B83548">
      <w:pPr>
        <w:rPr>
          <w:lang w:val="es-ES"/>
        </w:rPr>
      </w:pPr>
    </w:p>
    <w:p w14:paraId="7C5A2988" w14:textId="77777777" w:rsidR="00E43339" w:rsidRDefault="00E43339" w:rsidP="00B83548">
      <w:pPr>
        <w:rPr>
          <w:lang w:val="es-ES"/>
        </w:rPr>
      </w:pPr>
    </w:p>
    <w:p w14:paraId="29F84F60" w14:textId="77777777" w:rsidR="00E43339" w:rsidRDefault="00E43339" w:rsidP="00B83548">
      <w:pPr>
        <w:rPr>
          <w:lang w:val="es-ES"/>
        </w:rPr>
      </w:pPr>
    </w:p>
    <w:p w14:paraId="3609F137" w14:textId="77777777" w:rsidR="00E43339" w:rsidRDefault="00E43339" w:rsidP="00B83548">
      <w:pPr>
        <w:rPr>
          <w:lang w:val="es-ES"/>
        </w:rPr>
      </w:pPr>
    </w:p>
    <w:p w14:paraId="36778E91" w14:textId="77777777" w:rsidR="00E43339" w:rsidRDefault="00544984" w:rsidP="00B83548">
      <w:pPr>
        <w:rPr>
          <w:lang w:val="es-E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78975" behindDoc="0" locked="0" layoutInCell="1" allowOverlap="1" wp14:anchorId="643DE5F6" wp14:editId="35ABF804">
            <wp:simplePos x="0" y="0"/>
            <wp:positionH relativeFrom="column">
              <wp:posOffset>3585845</wp:posOffset>
            </wp:positionH>
            <wp:positionV relativeFrom="paragraph">
              <wp:posOffset>167640</wp:posOffset>
            </wp:positionV>
            <wp:extent cx="3856355" cy="2571115"/>
            <wp:effectExtent l="0" t="0" r="0" b="0"/>
            <wp:wrapNone/>
            <wp:docPr id="136" name="Imagen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n 136"/>
                    <pic:cNvPicPr/>
                  </pic:nvPicPr>
                  <pic:blipFill>
                    <a:blip r:embed="rId13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alphaModFix am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355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A5245F" w14:textId="77777777" w:rsidR="00E43339" w:rsidRDefault="00E43339" w:rsidP="00B83548">
      <w:pPr>
        <w:rPr>
          <w:lang w:val="es-ES"/>
        </w:rPr>
      </w:pPr>
    </w:p>
    <w:p w14:paraId="1171263C" w14:textId="77777777" w:rsidR="00E43339" w:rsidRDefault="00544984" w:rsidP="00B83548">
      <w:pPr>
        <w:rPr>
          <w:lang w:val="es-E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79231" behindDoc="0" locked="0" layoutInCell="1" allowOverlap="1" wp14:anchorId="21568FA4" wp14:editId="10D1466C">
            <wp:simplePos x="0" y="0"/>
            <wp:positionH relativeFrom="column">
              <wp:posOffset>4764405</wp:posOffset>
            </wp:positionH>
            <wp:positionV relativeFrom="paragraph">
              <wp:posOffset>161290</wp:posOffset>
            </wp:positionV>
            <wp:extent cx="1465580" cy="1465580"/>
            <wp:effectExtent l="0" t="0" r="1270" b="0"/>
            <wp:wrapNone/>
            <wp:docPr id="133" name="Imagen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n 13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558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D4777B" w14:textId="77777777" w:rsidR="00E43339" w:rsidRDefault="00E43339" w:rsidP="00B83548">
      <w:pPr>
        <w:rPr>
          <w:lang w:val="es-ES"/>
        </w:rPr>
      </w:pPr>
    </w:p>
    <w:p w14:paraId="4746737F" w14:textId="2B58C33F" w:rsidR="00746772" w:rsidRPr="00D8692E" w:rsidRDefault="004D1BF7" w:rsidP="00D8692E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81279" behindDoc="0" locked="0" layoutInCell="1" allowOverlap="1" wp14:anchorId="4787476B" wp14:editId="2BCBB7D4">
                <wp:simplePos x="0" y="0"/>
                <wp:positionH relativeFrom="column">
                  <wp:posOffset>654685</wp:posOffset>
                </wp:positionH>
                <wp:positionV relativeFrom="paragraph">
                  <wp:posOffset>481232</wp:posOffset>
                </wp:positionV>
                <wp:extent cx="3802380" cy="304800"/>
                <wp:effectExtent l="0" t="114300" r="64770" b="57150"/>
                <wp:wrapNone/>
                <wp:docPr id="144" name="Cuadro de texto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238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>
                            <a:schemeClr val="tx1"/>
                          </a:glow>
                          <a:outerShdw blurRad="127000" dist="50800" dir="18900000" algn="bl" rotWithShape="0">
                            <a:prstClr val="black">
                              <a:alpha val="55000"/>
                            </a:prstClr>
                          </a:outerShdw>
                        </a:effectLst>
                      </wps:spPr>
                      <wps:txbx>
                        <w:txbxContent>
                          <w:p w14:paraId="7C00D5B5" w14:textId="77777777" w:rsidR="00A934FB" w:rsidRPr="004D1BF7" w:rsidRDefault="00A934FB" w:rsidP="00A934FB">
                            <w:pPr>
                              <w:spacing w:after="0" w:line="192" w:lineRule="auto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s-ES"/>
                                <w14:textOutline w14:w="317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1BF7">
                              <w:rPr>
                                <w:rFonts w:ascii="Calibri Light" w:hAnsi="Calibri Light" w:cs="Calibri Ligh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s-ES"/>
                                <w14:textOutline w14:w="317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C. E. A. Prof. </w:t>
                            </w:r>
                            <w:r w:rsidR="00544984" w:rsidRPr="004D1BF7">
                              <w:rPr>
                                <w:rFonts w:ascii="Calibri Light" w:hAnsi="Calibri Light" w:cs="Calibri Ligh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s-ES"/>
                                <w14:textOutline w14:w="317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Herman</w:t>
                            </w:r>
                            <w:r w:rsidRPr="004D1BF7">
                              <w:rPr>
                                <w:rFonts w:ascii="Calibri Light" w:hAnsi="Calibri Light" w:cs="Calibri Ligh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s-ES"/>
                                <w14:textOutline w14:w="317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544984" w:rsidRPr="004D1BF7">
                              <w:rPr>
                                <w:rFonts w:ascii="Calibri Light" w:hAnsi="Calibri Light" w:cs="Calibri Ligh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s-ES"/>
                                <w14:textOutline w14:w="317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Ortiz</w:t>
                            </w:r>
                            <w:r w:rsidRPr="004D1BF7">
                              <w:rPr>
                                <w:rFonts w:ascii="Calibri Light" w:hAnsi="Calibri Light" w:cs="Calibri Ligh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s-ES"/>
                                <w14:textOutline w14:w="317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Camargo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7476B" id="Cuadro de texto 144" o:spid="_x0000_s1029" type="#_x0000_t202" style="position:absolute;left:0;text-align:left;margin-left:51.55pt;margin-top:37.9pt;width:299.4pt;height:24pt;z-index:2516812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" filled="f" stroked="f">
                <v:shadow on="t" color="black" opacity="36044f" origin="-.5,.5" offset=".99781mm,-.99781mm"/>
                <v:textbox>
                  <w:txbxContent>
                    <w:p w14:paraId="7C00D5B5" w14:textId="77777777" w:rsidR="00A934FB" w:rsidRPr="004D1BF7" w:rsidRDefault="00A934FB" w:rsidP="00A934FB">
                      <w:pPr>
                        <w:spacing w:after="0" w:line="192" w:lineRule="auto"/>
                        <w:jc w:val="center"/>
                        <w:rPr>
                          <w:rFonts w:ascii="Calibri Light" w:hAnsi="Calibri Light" w:cs="Calibri Light"/>
                          <w:b/>
                          <w:color w:val="FFFFFF" w:themeColor="background1"/>
                          <w:sz w:val="24"/>
                          <w:szCs w:val="24"/>
                          <w:lang w:val="es-ES"/>
                          <w14:textOutline w14:w="317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1BF7">
                        <w:rPr>
                          <w:rFonts w:ascii="Calibri Light" w:hAnsi="Calibri Light" w:cs="Calibri Light"/>
                          <w:b/>
                          <w:color w:val="FFFFFF" w:themeColor="background1"/>
                          <w:sz w:val="24"/>
                          <w:szCs w:val="24"/>
                          <w:lang w:val="es-ES"/>
                          <w14:textOutline w14:w="317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C. E. A. Prof. </w:t>
                      </w:r>
                      <w:r w:rsidR="00544984" w:rsidRPr="004D1BF7">
                        <w:rPr>
                          <w:rFonts w:ascii="Calibri Light" w:hAnsi="Calibri Light" w:cs="Calibri Light"/>
                          <w:b/>
                          <w:color w:val="FFFFFF" w:themeColor="background1"/>
                          <w:sz w:val="24"/>
                          <w:szCs w:val="24"/>
                          <w:lang w:val="es-ES"/>
                          <w14:textOutline w14:w="317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Herman</w:t>
                      </w:r>
                      <w:r w:rsidRPr="004D1BF7">
                        <w:rPr>
                          <w:rFonts w:ascii="Calibri Light" w:hAnsi="Calibri Light" w:cs="Calibri Light"/>
                          <w:b/>
                          <w:color w:val="FFFFFF" w:themeColor="background1"/>
                          <w:sz w:val="24"/>
                          <w:szCs w:val="24"/>
                          <w:lang w:val="es-ES"/>
                          <w14:textOutline w14:w="317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544984" w:rsidRPr="004D1BF7">
                        <w:rPr>
                          <w:rFonts w:ascii="Calibri Light" w:hAnsi="Calibri Light" w:cs="Calibri Light"/>
                          <w:b/>
                          <w:color w:val="FFFFFF" w:themeColor="background1"/>
                          <w:sz w:val="24"/>
                          <w:szCs w:val="24"/>
                          <w:lang w:val="es-ES"/>
                          <w14:textOutline w14:w="317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Ortiz</w:t>
                      </w:r>
                      <w:r w:rsidRPr="004D1BF7">
                        <w:rPr>
                          <w:rFonts w:ascii="Calibri Light" w:hAnsi="Calibri Light" w:cs="Calibri Light"/>
                          <w:b/>
                          <w:color w:val="FFFFFF" w:themeColor="background1"/>
                          <w:sz w:val="24"/>
                          <w:szCs w:val="24"/>
                          <w:lang w:val="es-ES"/>
                          <w14:textOutline w14:w="317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Camargo</w:t>
                      </w:r>
                    </w:p>
                  </w:txbxContent>
                </v:textbox>
              </v:shape>
            </w:pict>
          </mc:Fallback>
        </mc:AlternateContent>
      </w:r>
      <w:r w:rsidR="00544984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83327" behindDoc="0" locked="0" layoutInCell="1" allowOverlap="1" wp14:anchorId="4157FF55" wp14:editId="67EB2602">
                <wp:simplePos x="0" y="0"/>
                <wp:positionH relativeFrom="column">
                  <wp:posOffset>655320</wp:posOffset>
                </wp:positionH>
                <wp:positionV relativeFrom="paragraph">
                  <wp:posOffset>722630</wp:posOffset>
                </wp:positionV>
                <wp:extent cx="3802380" cy="304800"/>
                <wp:effectExtent l="0" t="114300" r="64770" b="57150"/>
                <wp:wrapNone/>
                <wp:docPr id="145" name="Cuadro de texto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238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>
                            <a:schemeClr val="tx1"/>
                          </a:glow>
                          <a:outerShdw blurRad="127000" dist="50800" dir="18900000" algn="bl" rotWithShape="0">
                            <a:prstClr val="black">
                              <a:alpha val="55000"/>
                            </a:prstClr>
                          </a:outerShdw>
                        </a:effectLst>
                      </wps:spPr>
                      <wps:txbx>
                        <w:txbxContent>
                          <w:p w14:paraId="515B535B" w14:textId="77777777" w:rsidR="00544984" w:rsidRPr="004D1BF7" w:rsidRDefault="00544984" w:rsidP="00544984">
                            <w:pPr>
                              <w:spacing w:after="0" w:line="192" w:lineRule="auto"/>
                              <w:jc w:val="center"/>
                              <w:rPr>
                                <w:rFonts w:ascii="Monotype Corsiva" w:hAnsi="Monotype Corsiva"/>
                                <w:bCs/>
                                <w:color w:val="2C2C2C" w:themeColor="text1"/>
                                <w:sz w:val="24"/>
                                <w:szCs w:val="24"/>
                                <w:lang w:val="es-ES"/>
                                <w14:textOutline w14:w="317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1BF7">
                              <w:rPr>
                                <w:rFonts w:ascii="Monotype Corsiva" w:hAnsi="Monotype Corsiva"/>
                                <w:bCs/>
                                <w:color w:val="2C2C2C" w:themeColor="text1"/>
                                <w:sz w:val="24"/>
                                <w:szCs w:val="24"/>
                                <w:lang w:val="es-ES"/>
                                <w14:textOutline w14:w="317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Autor: Rubén Condori Lazo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7FF55" id="Cuadro de texto 145" o:spid="_x0000_s1030" type="#_x0000_t202" style="position:absolute;left:0;text-align:left;margin-left:51.6pt;margin-top:56.9pt;width:299.4pt;height:24pt;z-index:2516833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" filled="f" stroked="f">
                <v:shadow on="t" color="black" opacity="36044f" origin="-.5,.5" offset=".99781mm,-.99781mm"/>
                <v:textbox>
                  <w:txbxContent>
                    <w:p w14:paraId="515B535B" w14:textId="77777777" w:rsidR="00544984" w:rsidRPr="004D1BF7" w:rsidRDefault="00544984" w:rsidP="00544984">
                      <w:pPr>
                        <w:spacing w:after="0" w:line="192" w:lineRule="auto"/>
                        <w:jc w:val="center"/>
                        <w:rPr>
                          <w:rFonts w:ascii="Monotype Corsiva" w:hAnsi="Monotype Corsiva"/>
                          <w:bCs/>
                          <w:color w:val="2C2C2C" w:themeColor="text1"/>
                          <w:sz w:val="24"/>
                          <w:szCs w:val="24"/>
                          <w:lang w:val="es-ES"/>
                          <w14:textOutline w14:w="317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1BF7">
                        <w:rPr>
                          <w:rFonts w:ascii="Monotype Corsiva" w:hAnsi="Monotype Corsiva"/>
                          <w:bCs/>
                          <w:color w:val="2C2C2C" w:themeColor="text1"/>
                          <w:sz w:val="24"/>
                          <w:szCs w:val="24"/>
                          <w:lang w:val="es-ES"/>
                          <w14:textOutline w14:w="317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Autor: Rubén Condori Lazo</w:t>
                      </w:r>
                    </w:p>
                  </w:txbxContent>
                </v:textbox>
              </v:shape>
            </w:pict>
          </mc:Fallback>
        </mc:AlternateContent>
      </w:r>
    </w:p>
    <w:p w14:paraId="74C9AFDE" w14:textId="77777777" w:rsidR="00746772" w:rsidRPr="00746772" w:rsidRDefault="00746772" w:rsidP="00746772">
      <w:pPr>
        <w:spacing w:line="259" w:lineRule="auto"/>
        <w:ind w:left="567"/>
        <w:jc w:val="left"/>
        <w:rPr>
          <w:rFonts w:eastAsia="Calibri" w:cs="Arial"/>
          <w:sz w:val="24"/>
          <w:szCs w:val="24"/>
          <w:lang w:val="es-ES"/>
        </w:rPr>
      </w:pPr>
    </w:p>
    <w:p w14:paraId="786CC497" w14:textId="77777777" w:rsidR="00D86F8F" w:rsidRDefault="00D86F8F" w:rsidP="00B83548">
      <w:pPr>
        <w:rPr>
          <w:lang w:val="es-ES"/>
        </w:rPr>
      </w:pPr>
    </w:p>
    <w:p w14:paraId="7FBED940" w14:textId="3B5946FA" w:rsidR="00D86F8F" w:rsidRDefault="00DE7B6B" w:rsidP="00B83548">
      <w:pPr>
        <w:rPr>
          <w:lang w:val="es-ES"/>
        </w:rPr>
      </w:pPr>
      <w:r>
        <w:rPr>
          <w:lang w:val="es-ES"/>
        </w:rPr>
        <w:t>REMPLAAR</w:t>
      </w:r>
    </w:p>
    <w:p w14:paraId="57A16AF4" w14:textId="77777777" w:rsidR="00B83548" w:rsidRDefault="00B83548" w:rsidP="00B83548">
      <w:pPr>
        <w:tabs>
          <w:tab w:val="left" w:pos="2811"/>
        </w:tabs>
        <w:rPr>
          <w:lang w:val="es-ES"/>
        </w:rPr>
      </w:pPr>
    </w:p>
    <w:p w14:paraId="6690F279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61B2F202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79FB9B53" w14:textId="14B78FD8" w:rsidR="00896B6E" w:rsidRDefault="00896B6E" w:rsidP="00B83548">
      <w:pPr>
        <w:tabs>
          <w:tab w:val="left" w:pos="2811"/>
        </w:tabs>
        <w:rPr>
          <w:lang w:val="es-ES"/>
        </w:rPr>
      </w:pPr>
    </w:p>
    <w:p w14:paraId="4482A834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637B9FD7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18AFE9DA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2FAB1581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5164D060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239ADCE7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07193E39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6E74BBF0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0F5ADEFA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2C28C8CE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33AC5237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74DAD77A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0A8958D0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5220CFD8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4FD278B8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586E1038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11712B55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3D982070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10214A3F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6FE3B17E" w14:textId="72DB6CFC" w:rsidR="00861EC6" w:rsidRPr="00896B6E" w:rsidRDefault="00861EC6" w:rsidP="00896B6E"/>
    <w:bookmarkStart w:id="1" w:name="_Toc227267754" w:displacedByCustomXml="next"/>
    <w:sdt>
      <w:sdtPr>
        <w:rPr>
          <w:rFonts w:ascii="Arial" w:eastAsiaTheme="minorEastAsia" w:hAnsi="Arial" w:cstheme="minorBidi"/>
          <w:b w:val="0"/>
          <w:bCs w:val="0"/>
          <w:noProof w:val="0"/>
          <w:color w:val="auto"/>
          <w:spacing w:val="0"/>
          <w:sz w:val="22"/>
          <w:szCs w:val="22"/>
          <w:lang w:val="es-BO"/>
        </w:rPr>
        <w:id w:val="235220077"/>
        <w:docPartObj>
          <w:docPartGallery w:val="Table of Contents"/>
          <w:docPartUnique/>
        </w:docPartObj>
      </w:sdtPr>
      <w:sdtEndPr/>
      <w:sdtContent>
        <w:p w14:paraId="0A9296D7" w14:textId="77777777" w:rsidR="004831D3" w:rsidRDefault="004831D3" w:rsidP="001978D5">
          <w:pPr>
            <w:pStyle w:val="Ttulo1"/>
          </w:pPr>
          <w:r>
            <w:t>Contenido</w:t>
          </w:r>
          <w:bookmarkEnd w:id="1"/>
        </w:p>
        <w:p w14:paraId="5DD04EBF" w14:textId="7B587D25" w:rsidR="00536200" w:rsidRDefault="004831D3">
          <w:pPr>
            <w:pStyle w:val="TDC1"/>
            <w:rPr>
              <w:rFonts w:asciiTheme="minorHAnsi" w:hAnsiTheme="minorHAnsi"/>
              <w:noProof/>
              <w:color w:val="auto"/>
              <w:lang w:val="es-ES" w:eastAsia="es-ES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27267753" w:history="1">
            <w:r w:rsidR="00536200" w:rsidRPr="00DB213C">
              <w:rPr>
                <w:rStyle w:val="Hipervnculo"/>
                <w:noProof/>
              </w:rPr>
              <w:t>Presentación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_Toc227267753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ii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1B69E9FA" w14:textId="49F0E0C1" w:rsidR="00536200" w:rsidRDefault="003977D5">
          <w:pPr>
            <w:pStyle w:val="TDC1"/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54" w:history="1">
            <w:r w:rsidR="00536200" w:rsidRPr="00DB213C">
              <w:rPr>
                <w:rStyle w:val="Hipervnculo"/>
                <w:noProof/>
              </w:rPr>
              <w:t>Contenido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_Toc227267754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iv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4941E793" w14:textId="278263B3" w:rsidR="00536200" w:rsidRDefault="003977D5">
          <w:pPr>
            <w:pStyle w:val="TDC1"/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15" w:anchor="_Toc227267755" w:history="1">
            <w:r w:rsidR="00536200" w:rsidRPr="00DB213C">
              <w:rPr>
                <w:rStyle w:val="Hipervnculo"/>
                <w:noProof/>
              </w:rPr>
              <w:t>TEMA 1: INTRODUCCIÓN A LOS SISTEMAS OPERATIVOS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_Toc227267755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1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005DBE62" w14:textId="4BCB93D5" w:rsidR="00536200" w:rsidRDefault="003977D5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16" w:anchor="_Toc227267756" w:history="1">
            <w:r w:rsidR="00536200" w:rsidRPr="00DB213C">
              <w:rPr>
                <w:rStyle w:val="Hipervnculo"/>
                <w:noProof/>
              </w:rPr>
              <w:t>PRÁCTICA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_Toc227267756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1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275D701F" w14:textId="2ECFF110" w:rsidR="00536200" w:rsidRDefault="003977D5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57" w:history="1">
            <w:r w:rsidR="00536200" w:rsidRPr="00DB213C">
              <w:rPr>
                <w:rStyle w:val="Hipervnculo"/>
                <w:noProof/>
                <w:lang w:eastAsia="es-BO"/>
              </w:rPr>
              <w:t>1.1. Actividad para el Participante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_Toc227267757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1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46A329C8" w14:textId="23C5BFA0" w:rsidR="00536200" w:rsidRDefault="003977D5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17" w:anchor="_Toc227267758" w:history="1">
            <w:r w:rsidR="00536200" w:rsidRPr="00DB213C">
              <w:rPr>
                <w:rStyle w:val="Hipervnculo"/>
                <w:noProof/>
              </w:rPr>
              <w:t>TEORÍA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_Toc227267758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1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7C86C1AF" w14:textId="2DF4F104" w:rsidR="00536200" w:rsidRDefault="003977D5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59" w:history="1">
            <w:r w:rsidR="00536200" w:rsidRPr="00DB213C">
              <w:rPr>
                <w:rStyle w:val="Hipervnculo"/>
                <w:rFonts w:eastAsia="Times New Roman"/>
                <w:noProof/>
                <w:lang w:eastAsia="es-BO"/>
              </w:rPr>
              <w:t>1.2. Introducción a los Sistemas Operativos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_Toc227267759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1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58C14338" w14:textId="73D28851" w:rsidR="00536200" w:rsidRDefault="003977D5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18" w:anchor="_Toc227267760" w:history="1">
            <w:r w:rsidR="00536200" w:rsidRPr="00DB213C">
              <w:rPr>
                <w:rStyle w:val="Hipervnculo"/>
                <w:noProof/>
              </w:rPr>
              <w:t>VALORACIÓN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_Toc227267760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2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093CA3DF" w14:textId="59E5E1EE" w:rsidR="00536200" w:rsidRDefault="003977D5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61" w:history="1">
            <w:r w:rsidR="00536200" w:rsidRPr="00DB213C">
              <w:rPr>
                <w:rStyle w:val="Hipervnculo"/>
                <w:noProof/>
              </w:rPr>
              <w:t>1.3. El Corazón de la Computación: Introducción a los Sistemas Operativos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_Toc227267761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2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76676465" w14:textId="4A6D79E5" w:rsidR="00536200" w:rsidRDefault="003977D5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19" w:anchor="_Toc227267762" w:history="1">
            <w:r w:rsidR="00536200" w:rsidRPr="00DB213C">
              <w:rPr>
                <w:rStyle w:val="Hipervnculo"/>
                <w:noProof/>
              </w:rPr>
              <w:t>PRODUCCIÓN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_Toc227267762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2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77837458" w14:textId="1AE0A97D" w:rsidR="00536200" w:rsidRDefault="003977D5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63" w:history="1">
            <w:r w:rsidR="00536200" w:rsidRPr="00DB213C">
              <w:rPr>
                <w:rStyle w:val="Hipervnculo"/>
                <w:noProof/>
              </w:rPr>
              <w:t>1.4. Cuestionario sobre Introducción a los Sistemas Operativos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_Toc227267763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2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09134557" w14:textId="22343791" w:rsidR="00536200" w:rsidRDefault="003977D5">
          <w:pPr>
            <w:pStyle w:val="TDC1"/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0" w:anchor="_Toc227267764" w:history="1">
            <w:r w:rsidR="00536200" w:rsidRPr="00DB213C">
              <w:rPr>
                <w:rStyle w:val="Hipervnculo"/>
                <w:noProof/>
              </w:rPr>
              <w:t>TEMA 2 : MÁQUINAS VIRTUALES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_Toc227267764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3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4357C756" w14:textId="66BE2F84" w:rsidR="00536200" w:rsidRDefault="003977D5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1" w:anchor="_Toc227267765" w:history="1">
            <w:r w:rsidR="00536200" w:rsidRPr="00DB213C">
              <w:rPr>
                <w:rStyle w:val="Hipervnculo"/>
                <w:noProof/>
              </w:rPr>
              <w:t>PRÁCTICA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_Toc227267765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3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198718F1" w14:textId="7B7D4C63" w:rsidR="00536200" w:rsidRDefault="003977D5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66" w:history="1">
            <w:r w:rsidR="00536200" w:rsidRPr="00DB213C">
              <w:rPr>
                <w:rStyle w:val="Hipervnculo"/>
                <w:noProof/>
                <w:lang w:eastAsia="es-BO"/>
              </w:rPr>
              <w:t>2.1. Actividad para el Participante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_Toc227267766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3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6ED4A233" w14:textId="2A3004D6" w:rsidR="00536200" w:rsidRDefault="003977D5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2" w:anchor="_Toc227267767" w:history="1">
            <w:r w:rsidR="00536200" w:rsidRPr="00DB213C">
              <w:rPr>
                <w:rStyle w:val="Hipervnculo"/>
                <w:noProof/>
              </w:rPr>
              <w:t>TEORÍA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_Toc227267767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3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6E5F77C2" w14:textId="74F76AE5" w:rsidR="00536200" w:rsidRDefault="003977D5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68" w:history="1">
            <w:r w:rsidR="00536200" w:rsidRPr="00DB213C">
              <w:rPr>
                <w:rStyle w:val="Hipervnculo"/>
                <w:rFonts w:eastAsia="Times New Roman"/>
                <w:noProof/>
                <w:lang w:eastAsia="es-BO"/>
              </w:rPr>
              <w:t>2.2. Máquinas Virtuales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_Toc227267768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3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5F8249C8" w14:textId="4FA4DA5D" w:rsidR="00536200" w:rsidRDefault="003977D5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3" w:anchor="_Toc227267769" w:history="1">
            <w:r w:rsidR="00536200" w:rsidRPr="00DB213C">
              <w:rPr>
                <w:rStyle w:val="Hipervnculo"/>
                <w:noProof/>
              </w:rPr>
              <w:t>VALORACIÓN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_Toc227267769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4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245564AF" w14:textId="72B677B5" w:rsidR="00536200" w:rsidRDefault="003977D5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70" w:history="1">
            <w:r w:rsidR="00536200" w:rsidRPr="00DB213C">
              <w:rPr>
                <w:rStyle w:val="Hipervnculo"/>
                <w:noProof/>
              </w:rPr>
              <w:t>2.3. La Revolución de las Máquinas Virtuales: Una Nueva Era en la Computación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_Toc227267770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4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7B045E0B" w14:textId="5EA9F4CA" w:rsidR="00536200" w:rsidRDefault="003977D5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4" w:anchor="_Toc227267771" w:history="1">
            <w:r w:rsidR="00536200" w:rsidRPr="00DB213C">
              <w:rPr>
                <w:rStyle w:val="Hipervnculo"/>
                <w:noProof/>
              </w:rPr>
              <w:t>PRODUCCIÓN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_Toc227267771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4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7198CF58" w14:textId="51552F0B" w:rsidR="00536200" w:rsidRDefault="003977D5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72" w:history="1">
            <w:r w:rsidR="00536200" w:rsidRPr="00DB213C">
              <w:rPr>
                <w:rStyle w:val="Hipervnculo"/>
                <w:noProof/>
              </w:rPr>
              <w:t>2.4. Cuestionario sobre Máquinas Virtuales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_Toc227267772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4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0E574CD9" w14:textId="64D0C899" w:rsidR="00536200" w:rsidRDefault="003977D5">
          <w:pPr>
            <w:pStyle w:val="TDC1"/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5" w:anchor="_Toc227267773" w:history="1">
            <w:r w:rsidR="00536200" w:rsidRPr="00DB213C">
              <w:rPr>
                <w:rStyle w:val="Hipervnculo"/>
                <w:noProof/>
              </w:rPr>
              <w:t>TEMA 3 : ADMINISTRACIÓN DE RECURSOS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_Toc227267773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5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462BC745" w14:textId="7750615E" w:rsidR="00536200" w:rsidRDefault="003977D5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6" w:anchor="_Toc227267774" w:history="1">
            <w:r w:rsidR="00536200" w:rsidRPr="00DB213C">
              <w:rPr>
                <w:rStyle w:val="Hipervnculo"/>
                <w:noProof/>
              </w:rPr>
              <w:t>PRÁCTICA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_Toc227267774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5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188882E0" w14:textId="2B3EF388" w:rsidR="00536200" w:rsidRDefault="003977D5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75" w:history="1">
            <w:r w:rsidR="00536200" w:rsidRPr="00DB213C">
              <w:rPr>
                <w:rStyle w:val="Hipervnculo"/>
                <w:noProof/>
                <w:lang w:eastAsia="es-BO"/>
              </w:rPr>
              <w:t>3.1. Actividad para el Participante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_Toc227267775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5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481198ED" w14:textId="08731415" w:rsidR="00536200" w:rsidRDefault="003977D5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7" w:anchor="_Toc227267776" w:history="1">
            <w:r w:rsidR="00536200" w:rsidRPr="00DB213C">
              <w:rPr>
                <w:rStyle w:val="Hipervnculo"/>
                <w:noProof/>
              </w:rPr>
              <w:t>TEORÍA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_Toc227267776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5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662495DC" w14:textId="2BB6FF70" w:rsidR="00536200" w:rsidRDefault="003977D5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77" w:history="1">
            <w:r w:rsidR="00536200" w:rsidRPr="00DB213C">
              <w:rPr>
                <w:rStyle w:val="Hipervnculo"/>
                <w:rFonts w:eastAsia="Times New Roman"/>
                <w:noProof/>
                <w:lang w:eastAsia="es-BO"/>
              </w:rPr>
              <w:t>3.2. Administración de Recursos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_Toc227267777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5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249609FE" w14:textId="6060D494" w:rsidR="00536200" w:rsidRDefault="003977D5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8" w:anchor="_Toc227267778" w:history="1">
            <w:r w:rsidR="00536200" w:rsidRPr="00DB213C">
              <w:rPr>
                <w:rStyle w:val="Hipervnculo"/>
                <w:noProof/>
              </w:rPr>
              <w:t>VALORACIÓN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_Toc227267778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6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2B0A0C6C" w14:textId="007B9341" w:rsidR="00536200" w:rsidRDefault="003977D5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79" w:history="1">
            <w:r w:rsidR="00536200" w:rsidRPr="00DB213C">
              <w:rPr>
                <w:rStyle w:val="Hipervnculo"/>
                <w:noProof/>
              </w:rPr>
              <w:t>3.3. La Administración de Recursos: Clave para el Rendimiento Informático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_Toc227267779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6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3B8B5916" w14:textId="36D7DAA7" w:rsidR="00536200" w:rsidRDefault="003977D5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9" w:anchor="_Toc227267780" w:history="1">
            <w:r w:rsidR="00536200" w:rsidRPr="00DB213C">
              <w:rPr>
                <w:rStyle w:val="Hipervnculo"/>
                <w:noProof/>
              </w:rPr>
              <w:t>PRODUCCIÓN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_Toc227267780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6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6BE57044" w14:textId="5E888079" w:rsidR="00536200" w:rsidRDefault="003977D5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81" w:history="1">
            <w:r w:rsidR="00536200" w:rsidRPr="00DB213C">
              <w:rPr>
                <w:rStyle w:val="Hipervnculo"/>
                <w:noProof/>
              </w:rPr>
              <w:t>3.4. Cuestionario sobre Administración de Recursos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_Toc227267781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6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5C10C149" w14:textId="7D809DEF" w:rsidR="00536200" w:rsidRDefault="003977D5">
          <w:pPr>
            <w:pStyle w:val="TDC1"/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30" w:anchor="_Toc227267782" w:history="1">
            <w:r w:rsidR="00536200" w:rsidRPr="00DB213C">
              <w:rPr>
                <w:rStyle w:val="Hipervnculo"/>
                <w:noProof/>
              </w:rPr>
              <w:t>TEMA  4 : ADMINISTRACIÓN PLATAFORMA WINDOWS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_Toc227267782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7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09D3EC9B" w14:textId="2A24CC87" w:rsidR="00536200" w:rsidRDefault="003977D5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31" w:anchor="_Toc227267783" w:history="1">
            <w:r w:rsidR="00536200" w:rsidRPr="00DB213C">
              <w:rPr>
                <w:rStyle w:val="Hipervnculo"/>
                <w:noProof/>
              </w:rPr>
              <w:t>PRÁCTICA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_Toc227267783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7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2228BD0B" w14:textId="010AF39D" w:rsidR="00536200" w:rsidRDefault="003977D5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84" w:history="1">
            <w:r w:rsidR="00536200" w:rsidRPr="00DB213C">
              <w:rPr>
                <w:rStyle w:val="Hipervnculo"/>
                <w:noProof/>
                <w:lang w:eastAsia="es-BO"/>
              </w:rPr>
              <w:t>4.1. Actividad para el Participante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_Toc227267784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7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0FE91475" w14:textId="20366EAF" w:rsidR="00536200" w:rsidRDefault="003977D5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32" w:anchor="_Toc227267785" w:history="1">
            <w:r w:rsidR="00536200" w:rsidRPr="00DB213C">
              <w:rPr>
                <w:rStyle w:val="Hipervnculo"/>
                <w:noProof/>
              </w:rPr>
              <w:t>TEORÍA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_Toc227267785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7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7BC28E96" w14:textId="16E2934C" w:rsidR="00536200" w:rsidRDefault="003977D5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86" w:history="1">
            <w:r w:rsidR="00536200" w:rsidRPr="00DB213C">
              <w:rPr>
                <w:rStyle w:val="Hipervnculo"/>
                <w:rFonts w:eastAsia="Times New Roman"/>
                <w:noProof/>
                <w:lang w:eastAsia="es-BO"/>
              </w:rPr>
              <w:t>4.2. Administración de la Plataforma Windows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_Toc227267786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7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71E518A2" w14:textId="2C6849C3" w:rsidR="00536200" w:rsidRDefault="003977D5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33" w:anchor="_Toc227267787" w:history="1">
            <w:r w:rsidR="00536200" w:rsidRPr="00DB213C">
              <w:rPr>
                <w:rStyle w:val="Hipervnculo"/>
                <w:noProof/>
              </w:rPr>
              <w:t>VALORACIÓN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_Toc227267787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8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7CEF00B3" w14:textId="573272C7" w:rsidR="00536200" w:rsidRDefault="003977D5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88" w:history="1">
            <w:r w:rsidR="00536200" w:rsidRPr="00DB213C">
              <w:rPr>
                <w:rStyle w:val="Hipervnculo"/>
                <w:noProof/>
              </w:rPr>
              <w:t>4.3. La Administración de la Plataforma Windows: Clave para el Éxito Informático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_Toc227267788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8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77FACAFC" w14:textId="154CF6C5" w:rsidR="00536200" w:rsidRDefault="003977D5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34" w:anchor="_Toc227267789" w:history="1">
            <w:r w:rsidR="00536200" w:rsidRPr="00DB213C">
              <w:rPr>
                <w:rStyle w:val="Hipervnculo"/>
                <w:noProof/>
              </w:rPr>
              <w:t>PRODUCCIÓN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_Toc227267789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8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6B4A1E67" w14:textId="79FDB36C" w:rsidR="00536200" w:rsidRDefault="003977D5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90" w:history="1">
            <w:r w:rsidR="00536200" w:rsidRPr="00DB213C">
              <w:rPr>
                <w:rStyle w:val="Hipervnculo"/>
                <w:noProof/>
              </w:rPr>
              <w:t>4.4. Cuestionario sobre Administración de la Plataforma Windows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_Toc227267790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8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157D552C" w14:textId="79BA3803" w:rsidR="00536200" w:rsidRDefault="003977D5">
          <w:pPr>
            <w:pStyle w:val="TDC1"/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91" w:history="1">
            <w:r w:rsidR="00536200" w:rsidRPr="00DB213C">
              <w:rPr>
                <w:rStyle w:val="Hipervnculo"/>
                <w:noProof/>
              </w:rPr>
              <w:t>BIBLIOGRAFIA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_Toc227267791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9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067E6883" w14:textId="1B3BBD0D" w:rsidR="004831D3" w:rsidRPr="00896B6E" w:rsidRDefault="004831D3" w:rsidP="00896B6E">
          <w:r>
            <w:rPr>
              <w:b/>
              <w:color w:val="FF0000" w:themeColor="text2"/>
            </w:rPr>
            <w:fldChar w:fldCharType="end"/>
          </w:r>
        </w:p>
      </w:sdtContent>
    </w:sdt>
    <w:p w14:paraId="25F0A25D" w14:textId="7F116794" w:rsidR="00861EC6" w:rsidRPr="00896B6E" w:rsidRDefault="00861EC6" w:rsidP="00896B6E"/>
    <w:p w14:paraId="14BE1571" w14:textId="77777777" w:rsidR="00B83548" w:rsidRDefault="00B83548" w:rsidP="00B83548">
      <w:pPr>
        <w:tabs>
          <w:tab w:val="left" w:pos="2811"/>
        </w:tabs>
        <w:rPr>
          <w:lang w:val="es-ES"/>
        </w:rPr>
      </w:pPr>
    </w:p>
    <w:p w14:paraId="5B494998" w14:textId="77777777" w:rsidR="00B83548" w:rsidRDefault="00B757B7" w:rsidP="00B757B7">
      <w:pPr>
        <w:tabs>
          <w:tab w:val="left" w:pos="7740"/>
        </w:tabs>
        <w:rPr>
          <w:lang w:val="es-ES"/>
        </w:rPr>
      </w:pPr>
      <w:r>
        <w:rPr>
          <w:lang w:val="es-ES"/>
        </w:rPr>
        <w:tab/>
      </w:r>
    </w:p>
    <w:p w14:paraId="2599393E" w14:textId="77777777" w:rsidR="00B83548" w:rsidRDefault="00B83548" w:rsidP="00B83548">
      <w:pPr>
        <w:tabs>
          <w:tab w:val="left" w:pos="2811"/>
        </w:tabs>
        <w:rPr>
          <w:lang w:val="es-ES"/>
        </w:rPr>
      </w:pPr>
    </w:p>
    <w:p w14:paraId="0235BE05" w14:textId="77777777" w:rsidR="00B83548" w:rsidRPr="00B83548" w:rsidRDefault="00B83548" w:rsidP="00B83548">
      <w:pPr>
        <w:tabs>
          <w:tab w:val="left" w:pos="2811"/>
        </w:tabs>
        <w:rPr>
          <w:lang w:val="es-ES"/>
        </w:rPr>
        <w:sectPr w:rsidR="00B83548" w:rsidRPr="00B83548" w:rsidSect="00816E03">
          <w:pgSz w:w="12240" w:h="15840" w:code="1"/>
          <w:pgMar w:top="1247" w:right="1474" w:bottom="1247" w:left="1474" w:header="680" w:footer="680" w:gutter="0"/>
          <w:pgNumType w:fmt="lowerRoman"/>
          <w:cols w:space="708"/>
          <w:titlePg/>
          <w:docGrid w:linePitch="360"/>
        </w:sectPr>
      </w:pPr>
      <w:r>
        <w:rPr>
          <w:lang w:val="es-ES"/>
        </w:rPr>
        <w:tab/>
      </w:r>
    </w:p>
    <w:p w14:paraId="62C765A9" w14:textId="77777777" w:rsidR="00630D04" w:rsidRDefault="00247005" w:rsidP="002B0E57">
      <w:pPr>
        <w:rPr>
          <w:lang w:val="es-ES"/>
        </w:rPr>
      </w:pPr>
      <w:r>
        <w:rPr>
          <w:noProof/>
          <w:lang w:val="es-ES" w:eastAsia="es-ES"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287A7E6" wp14:editId="45C2C876">
                <wp:simplePos x="0" y="0"/>
                <wp:positionH relativeFrom="column">
                  <wp:posOffset>-957580</wp:posOffset>
                </wp:positionH>
                <wp:positionV relativeFrom="paragraph">
                  <wp:posOffset>-1435379</wp:posOffset>
                </wp:positionV>
                <wp:extent cx="7792720" cy="2975638"/>
                <wp:effectExtent l="0" t="0" r="0" b="0"/>
                <wp:wrapNone/>
                <wp:docPr id="37" name="Grupo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2720" cy="2975638"/>
                          <a:chOff x="0" y="0"/>
                          <a:chExt cx="7792720" cy="2975638"/>
                        </a:xfrm>
                      </wpg:grpSpPr>
                      <wpg:grpSp>
                        <wpg:cNvPr id="27" name="Grupo 27"/>
                        <wpg:cNvGrpSpPr/>
                        <wpg:grpSpPr>
                          <a:xfrm>
                            <a:off x="0" y="0"/>
                            <a:ext cx="7792720" cy="2944495"/>
                            <a:chOff x="0" y="0"/>
                            <a:chExt cx="7792720" cy="2944495"/>
                          </a:xfrm>
                        </wpg:grpSpPr>
                        <wpg:grpSp>
                          <wpg:cNvPr id="11" name="Grupo 11"/>
                          <wpg:cNvGrpSpPr/>
                          <wpg:grpSpPr>
                            <a:xfrm>
                              <a:off x="0" y="0"/>
                              <a:ext cx="7792720" cy="2944495"/>
                              <a:chOff x="0" y="0"/>
                              <a:chExt cx="7792720" cy="2944495"/>
                            </a:xfrm>
                          </wpg:grpSpPr>
                          <wpg:grpSp>
                            <wpg:cNvPr id="9" name="Grupo 9"/>
                            <wpg:cNvGrpSpPr/>
                            <wpg:grpSpPr>
                              <a:xfrm>
                                <a:off x="0" y="114300"/>
                                <a:ext cx="7792720" cy="2830195"/>
                                <a:chOff x="0" y="0"/>
                                <a:chExt cx="7792720" cy="2830195"/>
                              </a:xfrm>
                            </wpg:grpSpPr>
                            <wps:wsp>
                              <wps:cNvPr id="1" name="Rectángulo 1"/>
                              <wps:cNvSpPr/>
                              <wps:spPr>
                                <a:xfrm>
                                  <a:off x="0" y="533400"/>
                                  <a:ext cx="7792720" cy="16560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Rectángulo 2"/>
                              <wps:cNvSpPr/>
                              <wps:spPr>
                                <a:xfrm>
                                  <a:off x="0" y="1066800"/>
                                  <a:ext cx="7792720" cy="6286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Elipse 3"/>
                              <wps:cNvSpPr/>
                              <wps:spPr>
                                <a:xfrm>
                                  <a:off x="4762500" y="0"/>
                                  <a:ext cx="2428875" cy="27698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Elipse 5"/>
                              <wps:cNvSpPr/>
                              <wps:spPr>
                                <a:xfrm>
                                  <a:off x="4867275" y="114300"/>
                                  <a:ext cx="2219325" cy="2524125"/>
                                </a:xfrm>
                                <a:prstGeom prst="ellipse">
                                  <a:avLst/>
                                </a:prstGeom>
                                <a:pattFill prst="pct50">
                                  <a:fgClr>
                                    <a:schemeClr val="accent4">
                                      <a:lumMod val="75000"/>
                                    </a:schemeClr>
                                  </a:fgClr>
                                  <a:bgClr>
                                    <a:schemeClr val="bg1"/>
                                  </a:bgClr>
                                </a:patt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" name="Imagen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048250" y="418356"/>
                                  <a:ext cx="1857375" cy="1857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8" name="Rectángulo 8"/>
                              <wps:cNvSpPr/>
                              <wps:spPr>
                                <a:xfrm>
                                  <a:off x="0" y="2190750"/>
                                  <a:ext cx="7792720" cy="6394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0" name="Rectángulo 10"/>
                            <wps:cNvSpPr/>
                            <wps:spPr>
                              <a:xfrm>
                                <a:off x="0" y="0"/>
                                <a:ext cx="7792720" cy="6394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87" name="Rectángulo 687"/>
                          <wps:cNvSpPr/>
                          <wps:spPr>
                            <a:xfrm>
                              <a:off x="863194" y="1178170"/>
                              <a:ext cx="3899306" cy="628064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8CA7CA8" w14:textId="2110647D" w:rsidR="00FD7336" w:rsidRPr="00861EC6" w:rsidRDefault="00861EC6" w:rsidP="00861EC6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F0B0C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</w:pPr>
                                <w:r w:rsidRPr="00350EB7"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F0B0C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  <w:t xml:space="preserve">TEMA Nº </w:t>
                                </w:r>
                                <w:r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F0B0C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6" name="Rectángulo 36"/>
                        <wps:cNvSpPr/>
                        <wps:spPr>
                          <a:xfrm>
                            <a:off x="863194" y="2347574"/>
                            <a:ext cx="6042431" cy="628064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B82A09B" w14:textId="5A532B45" w:rsidR="00F116F6" w:rsidRPr="00861EC6" w:rsidRDefault="000F0AF5" w:rsidP="00861EC6">
                              <w:pPr>
                                <w:pStyle w:val="Ttulo1"/>
                              </w:pPr>
                              <w:bookmarkStart w:id="2" w:name="_Toc195963509"/>
                              <w:bookmarkStart w:id="3" w:name="_Toc195963627"/>
                              <w:bookmarkStart w:id="4" w:name="_Toc227267755"/>
                              <w:r w:rsidRPr="00861EC6">
                                <w:t xml:space="preserve">TEMA 1: </w:t>
                              </w:r>
                              <w:r w:rsidR="003D2816" w:rsidRPr="00861EC6">
                                <w:t>INTRODUCCIÓN A LOS SISTEMAS OPERATIVOS</w:t>
                              </w:r>
                              <w:bookmarkEnd w:id="2"/>
                              <w:bookmarkEnd w:id="3"/>
                              <w:bookmarkEnd w:id="4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87A7E6" id="Grupo 37" o:spid="_x0000_s1031" style="position:absolute;left:0;text-align:left;margin-left:-75.4pt;margin-top:-113pt;width:613.6pt;height:234.3pt;z-index:251667456;mso-height-relative:margin" coordsize="77927,29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">
                <v:group id="Grupo 27" o:spid="_x0000_s1032" style="position:absolute;width:77927;height:29444" coordsize="77927,2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group id="Grupo 11" o:spid="_x0000_s1033" style="position:absolute;width:77927;height:29444" coordsize="77927,2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group id="Grupo 9" o:spid="_x0000_s1034" style="position:absolute;top:1143;width:77927;height:28301" coordsize="77927,28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<v:rect id="Rectángulo 1" o:spid="_x0000_s1035" style="position:absolute;top:5334;width:77927;height:16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" fillcolor="#ff0b0c [2407]" stroked="f" strokeweight="1.25pt">
                        <v:stroke endcap="round"/>
                      </v:rect>
                      <v:rect id="Rectángulo 2" o:spid="_x0000_s1036" style="position:absolute;top:10668;width:77927;height:6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" fillcolor="#ffc1c1 [1303]" stroked="f" strokeweight="1.25pt">
                        <v:stroke endcap="round"/>
                      </v:rect>
                      <v:oval id="Elipse 3" o:spid="_x0000_s1037" style="position:absolute;left:47625;width:24288;height:276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" fillcolor="#ffc1c1 [1303]" stroked="f" strokeweight="1.25pt">
                        <v:stroke endcap="round"/>
                      </v:oval>
                      <v:oval id="Elipse 5" o:spid="_x0000_s1038" style="position:absolute;left:48672;top:1143;width:22194;height:25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" fillcolor="#ff0b0c [2407]" stroked="f" strokeweight="1.25pt">
                        <v:fill r:id="rId36" o:title="" color2="white [3212]" type="pattern"/>
                        <v:stroke endcap="round"/>
                      </v:oval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7" o:spid="_x0000_s1039" type="#_x0000_t75" style="position:absolute;left:50482;top:4183;width:18574;height:18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">
                        <v:imagedata r:id="rId37" o:title=""/>
                        <v:path arrowok="t"/>
                      </v:shape>
                      <v:rect id="Rectángulo 8" o:spid="_x0000_s1040" style="position:absolute;top:21907;width:77927;height:6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" fillcolor="white [3212]" stroked="f" strokeweight="1.25pt">
                        <v:stroke endcap="round"/>
                      </v:rect>
                    </v:group>
                    <v:rect id="Rectángulo 10" o:spid="_x0000_s1041" style="position:absolute;width:77927;height:6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" fillcolor="white [3212]" stroked="f" strokeweight="1.25pt">
                      <v:stroke endcap="round"/>
                    </v:rect>
                  </v:group>
                  <v:rect id="Rectángulo 687" o:spid="_x0000_s1042" style="position:absolute;left:8631;top:11781;width:38994;height:6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" filled="f" stroked="f" strokeweight="1pt">
                    <v:textbox>
                      <w:txbxContent>
                        <w:p w14:paraId="78CA7CA8" w14:textId="2110647D" w:rsidR="00FD7336" w:rsidRPr="00861EC6" w:rsidRDefault="00861EC6" w:rsidP="00861EC6">
                          <w:pPr>
                            <w:spacing w:after="0" w:line="276" w:lineRule="auto"/>
                            <w:jc w:val="center"/>
                            <w:rPr>
                              <w:rFonts w:ascii="Copperplate Gothic Bold" w:hAnsi="Copperplate Gothic Bold" w:cs="Copperplate Gothic Bold"/>
                              <w:noProof/>
                              <w:color w:val="FF0B0C" w:themeColor="accent4" w:themeShade="BF"/>
                              <w:spacing w:val="-13"/>
                              <w:sz w:val="72"/>
                              <w:szCs w:val="56"/>
                            </w:rPr>
                          </w:pPr>
                          <w:r w:rsidRPr="00350EB7">
                            <w:rPr>
                              <w:rFonts w:ascii="Copperplate Gothic Bold" w:hAnsi="Copperplate Gothic Bold" w:cs="Copperplate Gothic Bold"/>
                              <w:noProof/>
                              <w:color w:val="FF0B0C" w:themeColor="accent4" w:themeShade="BF"/>
                              <w:spacing w:val="-13"/>
                              <w:sz w:val="72"/>
                              <w:szCs w:val="56"/>
                            </w:rPr>
                            <w:t xml:space="preserve">TEMA Nº </w:t>
                          </w:r>
                          <w:r>
                            <w:rPr>
                              <w:rFonts w:ascii="Copperplate Gothic Bold" w:hAnsi="Copperplate Gothic Bold" w:cs="Copperplate Gothic Bold"/>
                              <w:noProof/>
                              <w:color w:val="FF0B0C" w:themeColor="accent4" w:themeShade="BF"/>
                              <w:spacing w:val="-13"/>
                              <w:sz w:val="72"/>
                              <w:szCs w:val="56"/>
                            </w:rPr>
                            <w:t>1</w:t>
                          </w:r>
                        </w:p>
                      </w:txbxContent>
                    </v:textbox>
                  </v:rect>
                </v:group>
                <v:rect id="Rectángulo 36" o:spid="_x0000_s1043" style="position:absolute;left:8631;top:23475;width:60425;height:6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" filled="f" stroked="f" strokeweight="1pt">
                  <v:textbox>
                    <w:txbxContent>
                      <w:p w14:paraId="7B82A09B" w14:textId="5A532B45" w:rsidR="00F116F6" w:rsidRPr="00861EC6" w:rsidRDefault="000F0AF5" w:rsidP="00861EC6">
                        <w:pPr>
                          <w:pStyle w:val="Ttulo1"/>
                        </w:pPr>
                        <w:bookmarkStart w:id="5" w:name="_Toc195963509"/>
                        <w:bookmarkStart w:id="6" w:name="_Toc195963627"/>
                        <w:bookmarkStart w:id="7" w:name="_Toc227267755"/>
                        <w:r w:rsidRPr="00861EC6">
                          <w:t xml:space="preserve">TEMA 1: </w:t>
                        </w:r>
                        <w:r w:rsidR="003D2816" w:rsidRPr="00861EC6">
                          <w:t>INTRODUCCIÓN A LOS SISTEMAS OPERATIVOS</w:t>
                        </w:r>
                        <w:bookmarkEnd w:id="5"/>
                        <w:bookmarkEnd w:id="6"/>
                        <w:bookmarkEnd w:id="7"/>
                      </w:p>
                    </w:txbxContent>
                  </v:textbox>
                </v:rect>
              </v:group>
            </w:pict>
          </mc:Fallback>
        </mc:AlternateContent>
      </w:r>
    </w:p>
    <w:p w14:paraId="1693E5CE" w14:textId="77777777" w:rsidR="003C1678" w:rsidRDefault="003C1678" w:rsidP="002B0E57">
      <w:pPr>
        <w:rPr>
          <w:lang w:val="es-ES"/>
        </w:rPr>
      </w:pPr>
    </w:p>
    <w:p w14:paraId="42E3DF69" w14:textId="77777777" w:rsidR="003C1678" w:rsidRDefault="003C1678" w:rsidP="002B0E57">
      <w:pPr>
        <w:rPr>
          <w:lang w:val="es-ES"/>
        </w:rPr>
      </w:pPr>
    </w:p>
    <w:p w14:paraId="3AFE953D" w14:textId="77777777" w:rsidR="003C1678" w:rsidRDefault="003C1678" w:rsidP="002B0E57">
      <w:pPr>
        <w:rPr>
          <w:lang w:val="es-ES"/>
        </w:rPr>
      </w:pPr>
    </w:p>
    <w:p w14:paraId="53B013AF" w14:textId="77777777" w:rsidR="003C1678" w:rsidRDefault="003C1678" w:rsidP="002B0E57">
      <w:pPr>
        <w:rPr>
          <w:lang w:val="es-ES"/>
        </w:rPr>
      </w:pPr>
    </w:p>
    <w:p w14:paraId="4749653A" w14:textId="79BEA44F" w:rsidR="00A92D7F" w:rsidRDefault="00A92D7F" w:rsidP="002B0E57">
      <w:pPr>
        <w:rPr>
          <w:lang w:val="es-ES"/>
        </w:rPr>
      </w:pPr>
    </w:p>
    <w:p w14:paraId="63147114" w14:textId="77777777" w:rsidR="007A4E1D" w:rsidRDefault="007A4E1D" w:rsidP="007A4E1D">
      <w:pPr>
        <w:rPr>
          <w:lang w:val="es-ES" w:eastAsia="es-BO"/>
        </w:rPr>
      </w:pPr>
    </w:p>
    <w:p w14:paraId="22430354" w14:textId="77777777" w:rsidR="007A4E1D" w:rsidRDefault="007A4E1D" w:rsidP="007A4E1D">
      <w:pPr>
        <w:rPr>
          <w:lang w:val="es-ES" w:eastAsia="es-BO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56ECF0B1" wp14:editId="5ADA9589">
                <wp:extent cx="4316872" cy="611505"/>
                <wp:effectExtent l="0" t="0" r="7620" b="0"/>
                <wp:docPr id="170" name="Grupo 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2" cy="611505"/>
                          <a:chOff x="0" y="0"/>
                          <a:chExt cx="4316872" cy="611505"/>
                        </a:xfrm>
                      </wpg:grpSpPr>
                      <pic:pic xmlns:pic="http://schemas.openxmlformats.org/drawingml/2006/picture">
                        <pic:nvPicPr>
                          <pic:cNvPr id="164" name="Imagen 164"/>
                          <pic:cNvPicPr>
                            <a:picLocks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152" name="Grupo 152"/>
                        <wpg:cNvGrpSpPr/>
                        <wpg:grpSpPr>
                          <a:xfrm>
                            <a:off x="812042" y="81887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153" name="Grupo 153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154" name="Rectángulo 154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5" name="Rectángulo: una sola esquina redondeada 155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6" name="Diagrama de flujo: conector 156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7" name="Diagrama de flujo: conector 157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58" name="Rectángulo 158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E6D7F40" w14:textId="77777777" w:rsidR="007A4E1D" w:rsidRPr="0093640B" w:rsidRDefault="007A4E1D" w:rsidP="007A4E1D">
                                <w:pPr>
                                  <w:pStyle w:val="Ttulo2"/>
                                </w:pPr>
                                <w:bookmarkStart w:id="5" w:name="_Toc195963510"/>
                                <w:bookmarkStart w:id="6" w:name="_Toc195963628"/>
                                <w:bookmarkStart w:id="7" w:name="_Toc227267756"/>
                                <w:r>
                                  <w:t>PRÁCTICA</w:t>
                                </w:r>
                                <w:bookmarkEnd w:id="5"/>
                                <w:bookmarkEnd w:id="6"/>
                                <w:bookmarkEnd w:id="7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59" name="Imagen 159"/>
                          <pic:cNvPicPr>
                            <a:picLocks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00" r="3905"/>
                          <a:stretch/>
                        </pic:blipFill>
                        <pic:spPr bwMode="auto">
                          <a:xfrm>
                            <a:off x="0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6ECF0B1" id="Grupo 170" o:spid="_x0000_s1044" style="width:339.9pt;height:48.15pt;mso-position-horizontal-relative:char;mso-position-vertical-relative:line" coordsize="43168,611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">
                <v:shape id="Imagen 164" o:spid="_x0000_s1045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">
                  <v:imagedata r:id="rId40" o:title="" croptop="6860f" cropbottom="12416f" cropleft="6770f" cropright="10621f"/>
                  <v:path arrowok="t"/>
                  <o:lock v:ext="edit" aspectratio="f"/>
                </v:shape>
                <v:group id="Grupo 152" o:spid="_x0000_s1046" style="position:absolute;left:8120;top:818;width:27692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  <v:group id="Grupo 153" o:spid="_x0000_s1047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s2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5QJ+nwkXyM0DAAD//wMAUEsBAi0AFAAGAAgAAAAhANvh9svuAAAAhQEAABMAAAAAAAAAAAAA&#10;AAAAAAAAAFtDb250ZW50X1R5cGVzXS54bWxQSwECLQAUAAYACAAAACEAWvQsW78AAAAVAQAACwAA&#10;AAAAAAAAAAAAAAAfAQAAX3JlbHMvLnJlbHNQSwECLQAUAAYACAAAACEAqKUrNsMAAADcAAAADwAA&#10;AAAAAAAAAAAAAAAHAgAAZHJzL2Rvd25yZXYueG1sUEsFBgAAAAADAAMAtwAAAPcCAAAAAA==&#10;">
                    <v:rect id="Rectángulo 154" o:spid="_x0000_s1048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" fillcolor="#ffc1c1 [1303]" stroked="f" strokeweight="1.25pt">
                      <v:stroke endcap="round"/>
                    </v:rect>
                    <v:shape id="Rectángulo: una sola esquina redondeada 155" o:spid="_x0000_s1049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" path="m,l2307245,v79960,,144780,64820,144780,144780l2452025,289560,,289560,,xe" fillcolor="#ff0b0c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type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156" o:spid="_x0000_s1050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" fillcolor="#ffc1c1 [1303]" stroked="f" strokeweight="1.25pt">
                      <v:stroke endcap="round"/>
                    </v:shape>
                    <v:shape id="Diagrama de flujo: conector 157" o:spid="_x0000_s1051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" fillcolor="#ffc1c1 [1303]" stroked="f" strokeweight="1.25pt">
                      <v:fill color2="#ff0b0c [2407]" rotate="t" focusposition=".5,.5" focussize="" colors="0 #ffc1c2;24248f #e60000;1 red" focus="100%" type="gradientRadial"/>
                      <v:stroke endcap="round"/>
                    </v:shape>
                  </v:group>
                  <v:rect id="Rectángulo 158" o:spid="_x0000_s1052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" filled="f" stroked="f" strokeweight="1.25pt">
                    <v:stroke endcap="round"/>
                    <v:textbox>
                      <w:txbxContent>
                        <w:p w14:paraId="0E6D7F40" w14:textId="77777777" w:rsidR="007A4E1D" w:rsidRPr="0093640B" w:rsidRDefault="007A4E1D" w:rsidP="007A4E1D">
                          <w:pPr>
                            <w:pStyle w:val="Ttulo2"/>
                          </w:pPr>
                          <w:bookmarkStart w:id="11" w:name="_Toc195963510"/>
                          <w:bookmarkStart w:id="12" w:name="_Toc195963628"/>
                          <w:bookmarkStart w:id="13" w:name="_Toc227267756"/>
                          <w:r>
                            <w:t>PRÁCTICA</w:t>
                          </w:r>
                          <w:bookmarkEnd w:id="11"/>
                          <w:bookmarkEnd w:id="12"/>
                          <w:bookmarkEnd w:id="13"/>
                        </w:p>
                      </w:txbxContent>
                    </v:textbox>
                  </v:rect>
                </v:group>
                <v:shape id="Imagen 159" o:spid="_x0000_s1053" type="#_x0000_t75" style="position:absolute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">
                  <v:imagedata r:id="rId41" o:title="" cropleft="2884f" cropright="2559f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45E6A1CC" w14:textId="5300B4F7" w:rsidR="00536200" w:rsidRDefault="00536200" w:rsidP="00D8692E">
      <w:pPr>
        <w:spacing w:line="360" w:lineRule="auto"/>
        <w:rPr>
          <w:b/>
          <w:bCs/>
          <w:lang w:eastAsia="es-BO"/>
        </w:rPr>
      </w:pPr>
      <w:bookmarkStart w:id="8" w:name="_Hlk195963254"/>
    </w:p>
    <w:p w14:paraId="6A6D82E9" w14:textId="77777777" w:rsidR="00536200" w:rsidRDefault="00536200" w:rsidP="00A92D7F">
      <w:pPr>
        <w:spacing w:line="360" w:lineRule="auto"/>
        <w:ind w:left="360"/>
        <w:rPr>
          <w:lang w:val="es-ES" w:eastAsia="es-BO"/>
        </w:rPr>
      </w:pPr>
    </w:p>
    <w:bookmarkEnd w:id="8"/>
    <w:p w14:paraId="2BDE021F" w14:textId="55D8D9B5" w:rsidR="00A92D7F" w:rsidRPr="00D8692E" w:rsidRDefault="007A4E1D" w:rsidP="00D8692E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0EA77D71" wp14:editId="4A841544">
                <wp:extent cx="4316873" cy="618329"/>
                <wp:effectExtent l="0" t="0" r="7620" b="0"/>
                <wp:docPr id="168" name="Grupo 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3" cy="618329"/>
                          <a:chOff x="0" y="0"/>
                          <a:chExt cx="4316873" cy="618329"/>
                        </a:xfrm>
                      </wpg:grpSpPr>
                      <pic:pic xmlns:pic="http://schemas.openxmlformats.org/drawingml/2006/picture">
                        <pic:nvPicPr>
                          <pic:cNvPr id="162" name="Imagen 162"/>
                          <pic:cNvPicPr>
                            <a:picLocks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8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40" name="Grupo 40"/>
                        <wpg:cNvGrpSpPr/>
                        <wpg:grpSpPr>
                          <a:xfrm>
                            <a:off x="812042" y="81887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41" name="Grupo 41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42" name="Rectángulo 42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" name="Rectángulo: una sola esquina redondeada 43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" name="Diagrama de flujo: conector 48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" name="Diagrama de flujo: conector 49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0" name="Rectángulo 50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9B779DE" w14:textId="77777777" w:rsidR="007A4E1D" w:rsidRPr="0093640B" w:rsidRDefault="007A4E1D" w:rsidP="007A4E1D">
                                <w:pPr>
                                  <w:pStyle w:val="Ttulo2"/>
                                </w:pPr>
                                <w:bookmarkStart w:id="9" w:name="_Toc195911051"/>
                                <w:bookmarkStart w:id="10" w:name="_Toc195963513"/>
                                <w:bookmarkStart w:id="11" w:name="_Toc195963631"/>
                                <w:bookmarkStart w:id="12" w:name="_Toc227267758"/>
                                <w:r w:rsidRPr="0093640B">
                                  <w:t>TEORÍA</w:t>
                                </w:r>
                                <w:bookmarkEnd w:id="9"/>
                                <w:bookmarkEnd w:id="10"/>
                                <w:bookmarkEnd w:id="11"/>
                                <w:bookmarkEnd w:id="12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37" name="Imagen 137"/>
                          <pic:cNvPicPr>
                            <a:picLocks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824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EA77D71" id="Grupo 168" o:spid="_x0000_s1054" style="width:339.9pt;height:48.7pt;mso-position-horizontal-relative:char;mso-position-vertical-relative:line" coordsize="43168,618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">
                <v:shape id="Imagen 162" o:spid="_x0000_s1055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">
                  <v:imagedata r:id="rId40" o:title="" croptop="6860f" cropbottom="12416f" cropleft="6770f" cropright="10621f"/>
                  <v:path arrowok="t"/>
                  <o:lock v:ext="edit" aspectratio="f"/>
                </v:shape>
                <v:group id="Grupo 40" o:spid="_x0000_s1056" style="position:absolute;left:8120;top:818;width:27692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group id="Grupo 41" o:spid="_x0000_s1057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<v:rect id="Rectángulo 42" o:spid="_x0000_s1058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" fillcolor="#ffc1c1 [1303]" stroked="f" strokeweight="1.25pt">
                      <v:stroke endcap="round"/>
                    </v:rect>
                    <v:shape id="Rectángulo: una sola esquina redondeada 43" o:spid="_x0000_s1059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" path="m,l2307245,v79960,,144780,64820,144780,144780l2452025,289560,,289560,,xe" fillcolor="#ff0b0c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48" o:spid="_x0000_s1060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" fillcolor="#ffc1c1 [1303]" stroked="f" strokeweight="1.25pt">
                      <v:stroke endcap="round"/>
                    </v:shape>
                    <v:shape id="Diagrama de flujo: conector 49" o:spid="_x0000_s1061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" fillcolor="#ffc1c1 [1303]" stroked="f" strokeweight="1.25pt">
                      <v:fill color2="#ff0b0c [2407]" rotate="t" focusposition=".5,.5" focussize="" colors="0 #ffc1c2;24248f #e60000;1 red" focus="100%" type="gradientRadial"/>
                      <v:stroke endcap="round"/>
                    </v:shape>
                  </v:group>
                  <v:rect id="Rectángulo 50" o:spid="_x0000_s1062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" filled="f" stroked="f" strokeweight="1.25pt">
                    <v:stroke endcap="round"/>
                    <v:textbox>
                      <w:txbxContent>
                        <w:p w14:paraId="19B779DE" w14:textId="77777777" w:rsidR="007A4E1D" w:rsidRPr="0093640B" w:rsidRDefault="007A4E1D" w:rsidP="007A4E1D">
                          <w:pPr>
                            <w:pStyle w:val="Ttulo2"/>
                          </w:pPr>
                          <w:bookmarkStart w:id="19" w:name="_Toc195911051"/>
                          <w:bookmarkStart w:id="20" w:name="_Toc195963513"/>
                          <w:bookmarkStart w:id="21" w:name="_Toc195963631"/>
                          <w:bookmarkStart w:id="22" w:name="_Toc227267758"/>
                          <w:r w:rsidRPr="0093640B">
                            <w:t>TEORÍA</w:t>
                          </w:r>
                          <w:bookmarkEnd w:id="19"/>
                          <w:bookmarkEnd w:id="20"/>
                          <w:bookmarkEnd w:id="21"/>
                          <w:bookmarkEnd w:id="22"/>
                        </w:p>
                      </w:txbxContent>
                    </v:textbox>
                  </v:rect>
                </v:group>
                <v:shape id="Imagen 137" o:spid="_x0000_s1063" type="#_x0000_t75" style="position:absolute;top:68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">
                  <v:imagedata r:id="rId43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75720184" w14:textId="77777777" w:rsidR="007A4E1D" w:rsidRPr="00A92D7F" w:rsidRDefault="007A4E1D" w:rsidP="00A92D7F">
      <w:pPr>
        <w:spacing w:line="360" w:lineRule="auto"/>
        <w:rPr>
          <w:rFonts w:cs="Arial"/>
          <w:lang w:val="es-ES"/>
        </w:rPr>
      </w:pPr>
    </w:p>
    <w:p w14:paraId="31B12768" w14:textId="77777777" w:rsidR="007A4E1D" w:rsidRDefault="007A4E1D" w:rsidP="007A4E1D">
      <w:pPr>
        <w:rPr>
          <w:lang w:val="es-ES"/>
        </w:rPr>
      </w:pPr>
      <w:r>
        <w:rPr>
          <w:lang w:val="es-ES"/>
        </w:rPr>
        <w:t xml:space="preserve">     </w:t>
      </w:r>
    </w:p>
    <w:p w14:paraId="74417D65" w14:textId="77777777" w:rsidR="007A4E1D" w:rsidRDefault="007A4E1D" w:rsidP="007A4E1D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4830BAE7" wp14:editId="107F0AA9">
                <wp:extent cx="4316872" cy="625153"/>
                <wp:effectExtent l="0" t="0" r="7620" b="3810"/>
                <wp:docPr id="169" name="Grupo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2" cy="625153"/>
                          <a:chOff x="0" y="0"/>
                          <a:chExt cx="4316872" cy="625153"/>
                        </a:xfrm>
                      </wpg:grpSpPr>
                      <pic:pic xmlns:pic="http://schemas.openxmlformats.org/drawingml/2006/picture">
                        <pic:nvPicPr>
                          <pic:cNvPr id="163" name="Imagen 163"/>
                          <pic:cNvPicPr>
                            <a:picLocks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138" name="Grupo 138"/>
                        <wpg:cNvGrpSpPr/>
                        <wpg:grpSpPr>
                          <a:xfrm>
                            <a:off x="812041" y="88711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139" name="Grupo 139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143" name="Rectángulo 143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6" name="Rectángulo: una sola esquina redondeada 146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8" name="Diagrama de flujo: conector 148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9" name="Diagrama de flujo: conector 149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50" name="Rectángulo 150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ECAF54B" w14:textId="77777777" w:rsidR="007A4E1D" w:rsidRPr="0093640B" w:rsidRDefault="007A4E1D" w:rsidP="007A4E1D">
                                <w:pPr>
                                  <w:pStyle w:val="Ttulo2"/>
                                </w:pPr>
                                <w:bookmarkStart w:id="13" w:name="_Toc195963514"/>
                                <w:bookmarkStart w:id="14" w:name="_Toc195963632"/>
                                <w:bookmarkStart w:id="15" w:name="_Toc227267760"/>
                                <w:r>
                                  <w:t>VALORACIÓN</w:t>
                                </w:r>
                                <w:bookmarkEnd w:id="13"/>
                                <w:bookmarkEnd w:id="14"/>
                                <w:bookmarkEnd w:id="15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51" name="Imagen 151"/>
                          <pic:cNvPicPr>
                            <a:picLocks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648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830BAE7" id="Grupo 169" o:spid="_x0000_s1064" style="width:339.9pt;height:49.2pt;mso-position-horizontal-relative:char;mso-position-vertical-relative:line" coordsize="43168,625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">
                <v:shape id="Imagen 163" o:spid="_x0000_s1065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">
                  <v:imagedata r:id="rId40" o:title="" croptop="6860f" cropbottom="12416f" cropleft="6770f" cropright="10621f"/>
                  <v:path arrowok="t"/>
                  <o:lock v:ext="edit" aspectratio="f"/>
                </v:shape>
                <v:group id="Grupo 138" o:spid="_x0000_s1066" style="position:absolute;left:8120;top:887;width:27692;height:4648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lzn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">
                  <v:group id="Grupo 139" o:spid="_x0000_s1067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l8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T9/g9ky4QC6vAAAA//8DAFBLAQItABQABgAIAAAAIQDb4fbL7gAAAIUBAAATAAAAAAAAAAAA&#10;AAAAAAAAAABbQ29udGVudF9UeXBlc10ueG1sUEsBAi0AFAAGAAgAAAAhAFr0LFu/AAAAFQEAAAsA&#10;AAAAAAAAAAAAAAAAHwEAAF9yZWxzLy5yZWxzUEsBAi0AFAAGAAgAAAAhABSS+XzEAAAA3AAAAA8A&#10;AAAAAAAAAAAAAAAABwIAAGRycy9kb3ducmV2LnhtbFBLBQYAAAAAAwADALcAAAD4AgAAAAA=&#10;">
                    <v:rect id="Rectángulo 143" o:spid="_x0000_s1068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" fillcolor="#ffc1c1 [1303]" stroked="f" strokeweight="1.25pt">
                      <v:stroke endcap="round"/>
                    </v:rect>
                    <v:shape id="Rectángulo: una sola esquina redondeada 146" o:spid="_x0000_s1069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" path="m,l2307245,v79960,,144780,64820,144780,144780l2452025,289560,,289560,,xe" fillcolor="#ff0b0c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148" o:spid="_x0000_s1070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" fillcolor="#ffc1c1 [1303]" stroked="f" strokeweight="1.25pt">
                      <v:stroke endcap="round"/>
                    </v:shape>
                    <v:shape id="Diagrama de flujo: conector 149" o:spid="_x0000_s1071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" fillcolor="#ffc1c1 [1303]" stroked="f" strokeweight="1.25pt">
                      <v:fill color2="#ff0b0c [2407]" rotate="t" focusposition=".5,.5" focussize="" colors="0 #ffc1c2;24248f #e60000;1 red" focus="100%" type="gradientRadial"/>
                      <v:stroke endcap="round"/>
                    </v:shape>
                  </v:group>
                  <v:rect id="Rectángulo 150" o:spid="_x0000_s1072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" filled="f" stroked="f" strokeweight="1.25pt">
                    <v:stroke endcap="round"/>
                    <v:textbox>
                      <w:txbxContent>
                        <w:p w14:paraId="2ECAF54B" w14:textId="77777777" w:rsidR="007A4E1D" w:rsidRPr="0093640B" w:rsidRDefault="007A4E1D" w:rsidP="007A4E1D">
                          <w:pPr>
                            <w:pStyle w:val="Ttulo2"/>
                          </w:pPr>
                          <w:bookmarkStart w:id="26" w:name="_Toc195963514"/>
                          <w:bookmarkStart w:id="27" w:name="_Toc195963632"/>
                          <w:bookmarkStart w:id="28" w:name="_Toc227267760"/>
                          <w:r>
                            <w:t>VALORACIÓN</w:t>
                          </w:r>
                          <w:bookmarkEnd w:id="26"/>
                          <w:bookmarkEnd w:id="27"/>
                          <w:bookmarkEnd w:id="28"/>
                        </w:p>
                      </w:txbxContent>
                    </v:textbox>
                  </v:rect>
                </v:group>
                <v:shape id="Imagen 151" o:spid="_x0000_s1073" type="#_x0000_t75" style="position:absolute;top:136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">
                  <v:imagedata r:id="rId45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34355B17" w14:textId="5781A947" w:rsidR="00536200" w:rsidRDefault="00536200" w:rsidP="007A4E1D">
      <w:pPr>
        <w:rPr>
          <w:lang w:val="es-ES"/>
        </w:rPr>
      </w:pPr>
    </w:p>
    <w:p w14:paraId="632F77BC" w14:textId="77777777" w:rsidR="00536200" w:rsidRDefault="00536200" w:rsidP="007A4E1D">
      <w:pPr>
        <w:rPr>
          <w:lang w:val="es-ES"/>
        </w:rPr>
      </w:pPr>
    </w:p>
    <w:p w14:paraId="3B0C49A1" w14:textId="09ECF995" w:rsidR="007A4E1D" w:rsidRDefault="007A4E1D" w:rsidP="007A4E1D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74C8A798" wp14:editId="50D266E2">
                <wp:extent cx="4316730" cy="611505"/>
                <wp:effectExtent l="0" t="0" r="7620" b="0"/>
                <wp:docPr id="167" name="Grupo 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730" cy="611505"/>
                          <a:chOff x="0" y="0"/>
                          <a:chExt cx="4316872" cy="611505"/>
                        </a:xfrm>
                      </wpg:grpSpPr>
                      <pic:pic xmlns:pic="http://schemas.openxmlformats.org/drawingml/2006/picture">
                        <pic:nvPicPr>
                          <pic:cNvPr id="31" name="Imagen 31"/>
                          <pic:cNvPicPr>
                            <a:picLocks/>
                          </pic:cNvPicPr>
                        </pic:nvPicPr>
                        <pic:blipFill rotWithShape="1"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62" t="6390" r="6257" b="7956"/>
                          <a:stretch/>
                        </pic:blipFill>
                        <pic:spPr bwMode="auto">
                          <a:xfrm>
                            <a:off x="0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1" name="Imagen 161"/>
                          <pic:cNvPicPr>
                            <a:picLocks/>
                          </pic:cNvPicPr>
                        </pic:nvPicPr>
                        <pic:blipFill rotWithShape="1"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39" name="Grupo 39"/>
                        <wpg:cNvGrpSpPr/>
                        <wpg:grpSpPr>
                          <a:xfrm>
                            <a:off x="771099" y="81886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38" name="Grupo 38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29" name="Rectángulo 29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" name="Rectángulo: una sola esquina redondeada 28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Diagrama de flujo: conector 34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Diagrama de flujo: conector 35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9" name="Rectángulo 19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B310833" w14:textId="77777777" w:rsidR="007A4E1D" w:rsidRPr="0093640B" w:rsidRDefault="007A4E1D" w:rsidP="007A4E1D">
                                <w:pPr>
                                  <w:pStyle w:val="Ttulo2"/>
                                </w:pPr>
                                <w:bookmarkStart w:id="16" w:name="_Toc195963515"/>
                                <w:bookmarkStart w:id="17" w:name="_Toc195963633"/>
                                <w:bookmarkStart w:id="18" w:name="_Toc227267762"/>
                                <w:r>
                                  <w:t>PRODUCCIÓN</w:t>
                                </w:r>
                                <w:bookmarkEnd w:id="16"/>
                                <w:bookmarkEnd w:id="17"/>
                                <w:bookmarkEnd w:id="18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4C8A798" id="Grupo 167" o:spid="_x0000_s1074" style="width:339.9pt;height:48.15pt;mso-position-horizontal-relative:char;mso-position-vertical-relative:line" coordsize="43168,61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">
                <v:shape id="Imagen 31" o:spid="_x0000_s1075" type="#_x0000_t75" style="position:absolute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">
                  <v:imagedata r:id="rId48" o:title="" croptop="4188f" cropbottom="5214f" cropleft="3907f" cropright="4101f"/>
                  <v:path arrowok="t"/>
                  <o:lock v:ext="edit" aspectratio="f"/>
                </v:shape>
                <v:shape id="Imagen 161" o:spid="_x0000_s1076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">
                  <v:imagedata r:id="rId49" o:title="" croptop="6860f" cropbottom="12416f" cropleft="6770f" cropright="10621f"/>
                  <v:path arrowok="t"/>
                  <o:lock v:ext="edit" aspectratio="f"/>
                </v:shape>
                <v:group id="Grupo 39" o:spid="_x0000_s1077" style="position:absolute;left:7710;top:818;width:27693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group id="Grupo 38" o:spid="_x0000_s1078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rect id="Rectángulo 29" o:spid="_x0000_s1079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" fillcolor="#ffc1c1 [1303]" stroked="f" strokeweight="1.25pt">
                      <v:stroke endcap="round"/>
                    </v:rect>
                    <v:shape id="Rectángulo: una sola esquina redondeada 28" o:spid="_x0000_s1080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" path="m,l2307245,v79960,,144780,64820,144780,144780l2452025,289560,,289560,,xe" fillcolor="#ff0b0c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34" o:spid="_x0000_s1081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" fillcolor="#ffc1c1 [1303]" stroked="f" strokeweight="1.25pt">
                      <v:stroke endcap="round"/>
                    </v:shape>
                    <v:shape id="Diagrama de flujo: conector 35" o:spid="_x0000_s1082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" fillcolor="#ffc1c1 [1303]" stroked="f" strokeweight="1.25pt">
                      <v:fill color2="#ff0b0c [2407]" rotate="t" focusposition=".5,.5" focussize="" colors="0 #ffc1c2;24248f #e60000;1 red" focus="100%" type="gradientRadial"/>
                      <v:stroke endcap="round"/>
                    </v:shape>
                  </v:group>
                  <v:rect id="Rectángulo 19" o:spid="_x0000_s1083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" filled="f" stroked="f" strokeweight="1.25pt">
                    <v:stroke endcap="round"/>
                    <v:textbox>
                      <w:txbxContent>
                        <w:p w14:paraId="3B310833" w14:textId="77777777" w:rsidR="007A4E1D" w:rsidRPr="0093640B" w:rsidRDefault="007A4E1D" w:rsidP="007A4E1D">
                          <w:pPr>
                            <w:pStyle w:val="Ttulo2"/>
                          </w:pPr>
                          <w:bookmarkStart w:id="32" w:name="_Toc195963515"/>
                          <w:bookmarkStart w:id="33" w:name="_Toc195963633"/>
                          <w:bookmarkStart w:id="34" w:name="_Toc227267762"/>
                          <w:r>
                            <w:t>PRODUCCIÓN</w:t>
                          </w:r>
                          <w:bookmarkEnd w:id="32"/>
                          <w:bookmarkEnd w:id="33"/>
                          <w:bookmarkEnd w:id="34"/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2B01644D" w14:textId="77777777" w:rsidR="00176140" w:rsidRDefault="00176140" w:rsidP="002B0E57">
      <w:pPr>
        <w:rPr>
          <w:lang w:val="es-ES"/>
        </w:rPr>
        <w:sectPr w:rsidR="00176140" w:rsidSect="003F4BC4">
          <w:headerReference w:type="default" r:id="rId50"/>
          <w:footerReference w:type="default" r:id="rId51"/>
          <w:pgSz w:w="12240" w:h="15840" w:code="1"/>
          <w:pgMar w:top="1247" w:right="1474" w:bottom="1247" w:left="1474" w:header="680" w:footer="680" w:gutter="0"/>
          <w:pgNumType w:start="1"/>
          <w:cols w:space="708"/>
          <w:docGrid w:linePitch="360"/>
        </w:sectPr>
      </w:pPr>
    </w:p>
    <w:p w14:paraId="6F71B556" w14:textId="77777777" w:rsidR="003C1678" w:rsidRDefault="004F3A98" w:rsidP="002B0E57">
      <w:pPr>
        <w:rPr>
          <w:lang w:val="es-ES"/>
        </w:rPr>
      </w:pPr>
      <w:r>
        <w:rPr>
          <w:noProof/>
          <w:lang w:val="es-ES" w:eastAsia="es-ES"/>
        </w:rPr>
        <w:lastRenderedPageBreak/>
        <mc:AlternateContent>
          <mc:Choice Requires="wpg">
            <w:drawing>
              <wp:anchor distT="0" distB="0" distL="114300" distR="114300" simplePos="0" relativeHeight="251689471" behindDoc="0" locked="0" layoutInCell="1" allowOverlap="1" wp14:anchorId="3FADAB41" wp14:editId="17507330">
                <wp:simplePos x="0" y="0"/>
                <wp:positionH relativeFrom="column">
                  <wp:posOffset>-953770</wp:posOffset>
                </wp:positionH>
                <wp:positionV relativeFrom="paragraph">
                  <wp:posOffset>-1465487</wp:posOffset>
                </wp:positionV>
                <wp:extent cx="7792720" cy="2975638"/>
                <wp:effectExtent l="0" t="0" r="0" b="0"/>
                <wp:wrapNone/>
                <wp:docPr id="645" name="Grupo 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2720" cy="2975638"/>
                          <a:chOff x="0" y="0"/>
                          <a:chExt cx="7792720" cy="2975638"/>
                        </a:xfrm>
                      </wpg:grpSpPr>
                      <wpg:grpSp>
                        <wpg:cNvPr id="646" name="Grupo 646"/>
                        <wpg:cNvGrpSpPr/>
                        <wpg:grpSpPr>
                          <a:xfrm>
                            <a:off x="0" y="0"/>
                            <a:ext cx="7792720" cy="2944495"/>
                            <a:chOff x="0" y="0"/>
                            <a:chExt cx="7792720" cy="2944495"/>
                          </a:xfrm>
                        </wpg:grpSpPr>
                        <wpg:grpSp>
                          <wpg:cNvPr id="647" name="Grupo 647"/>
                          <wpg:cNvGrpSpPr/>
                          <wpg:grpSpPr>
                            <a:xfrm>
                              <a:off x="0" y="0"/>
                              <a:ext cx="7792720" cy="2944495"/>
                              <a:chOff x="0" y="0"/>
                              <a:chExt cx="7792720" cy="2944495"/>
                            </a:xfrm>
                          </wpg:grpSpPr>
                          <wpg:grpSp>
                            <wpg:cNvPr id="648" name="Grupo 648"/>
                            <wpg:cNvGrpSpPr/>
                            <wpg:grpSpPr>
                              <a:xfrm>
                                <a:off x="0" y="114300"/>
                                <a:ext cx="7792720" cy="2830195"/>
                                <a:chOff x="0" y="0"/>
                                <a:chExt cx="7792720" cy="2830195"/>
                              </a:xfrm>
                            </wpg:grpSpPr>
                            <wps:wsp>
                              <wps:cNvPr id="649" name="Rectángulo 649"/>
                              <wps:cNvSpPr/>
                              <wps:spPr>
                                <a:xfrm>
                                  <a:off x="0" y="533400"/>
                                  <a:ext cx="7792720" cy="16560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0" name="Rectángulo 650"/>
                              <wps:cNvSpPr/>
                              <wps:spPr>
                                <a:xfrm>
                                  <a:off x="0" y="1066800"/>
                                  <a:ext cx="7792720" cy="6286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1" name="Elipse 651"/>
                              <wps:cNvSpPr/>
                              <wps:spPr>
                                <a:xfrm>
                                  <a:off x="4762500" y="0"/>
                                  <a:ext cx="2428875" cy="27698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2" name="Elipse 652"/>
                              <wps:cNvSpPr/>
                              <wps:spPr>
                                <a:xfrm>
                                  <a:off x="4867275" y="114300"/>
                                  <a:ext cx="2219325" cy="2524125"/>
                                </a:xfrm>
                                <a:prstGeom prst="ellipse">
                                  <a:avLst/>
                                </a:prstGeom>
                                <a:pattFill prst="pct50">
                                  <a:fgClr>
                                    <a:schemeClr val="accent4">
                                      <a:lumMod val="75000"/>
                                    </a:schemeClr>
                                  </a:fgClr>
                                  <a:bgClr>
                                    <a:schemeClr val="bg1"/>
                                  </a:bgClr>
                                </a:patt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53" name="Imagen 65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048250" y="418356"/>
                                  <a:ext cx="1857375" cy="1857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654" name="Rectángulo 654"/>
                              <wps:cNvSpPr/>
                              <wps:spPr>
                                <a:xfrm>
                                  <a:off x="0" y="2190750"/>
                                  <a:ext cx="7792720" cy="6394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655" name="Rectángulo 655"/>
                            <wps:cNvSpPr/>
                            <wps:spPr>
                              <a:xfrm>
                                <a:off x="0" y="0"/>
                                <a:ext cx="7792720" cy="6394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56" name="Rectángulo 656"/>
                          <wps:cNvSpPr/>
                          <wps:spPr>
                            <a:xfrm>
                              <a:off x="863194" y="1178170"/>
                              <a:ext cx="3899306" cy="628064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35161C9" w14:textId="4B559380" w:rsidR="00D76348" w:rsidRPr="00861EC6" w:rsidRDefault="00861EC6" w:rsidP="00861EC6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F0B0C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</w:pPr>
                                <w:r w:rsidRPr="00350EB7"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F0B0C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  <w:t xml:space="preserve">TEMA Nº </w:t>
                                </w:r>
                                <w:r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F0B0C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57" name="Rectángulo 657"/>
                        <wps:cNvSpPr/>
                        <wps:spPr>
                          <a:xfrm>
                            <a:off x="863194" y="2347574"/>
                            <a:ext cx="6042431" cy="628064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B18D3B4" w14:textId="47C461BB" w:rsidR="00D76348" w:rsidRPr="002E6C74" w:rsidRDefault="000F0AF5" w:rsidP="000F0AF5">
                              <w:pPr>
                                <w:pStyle w:val="Ttulo1"/>
                              </w:pPr>
                              <w:bookmarkStart w:id="21" w:name="_Toc195963516"/>
                              <w:bookmarkStart w:id="22" w:name="_Toc195963634"/>
                              <w:bookmarkStart w:id="23" w:name="_Toc227267764"/>
                              <w:r w:rsidRPr="002E6C74">
                                <w:t xml:space="preserve">TEMA </w:t>
                              </w:r>
                              <w:r>
                                <w:t xml:space="preserve">2 </w:t>
                              </w:r>
                              <w:r w:rsidRPr="002E6C74">
                                <w:t xml:space="preserve">: </w:t>
                              </w:r>
                              <w:r w:rsidR="003D2816" w:rsidRPr="003D2816">
                                <w:t>MÁQUINAS VIRTUALES</w:t>
                              </w:r>
                              <w:bookmarkEnd w:id="21"/>
                              <w:bookmarkEnd w:id="22"/>
                              <w:bookmarkEnd w:id="23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ADAB41" id="Grupo 645" o:spid="_x0000_s1084" style="position:absolute;left:0;text-align:left;margin-left:-75.1pt;margin-top:-115.4pt;width:613.6pt;height:234.3pt;z-index:251689471;mso-position-horizontal-relative:text;mso-position-vertical-relative:text;mso-height-relative:margin" coordsize="77927,29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">
                <v:group id="Grupo 646" o:spid="_x0000_s1085" style="position:absolute;width:77927;height:29444" coordsize="77927,2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">
                  <v:group id="Grupo 647" o:spid="_x0000_s1086" style="position:absolute;width:77927;height:29444" coordsize="77927,2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XaN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Yv5G/ydCUdArn4BAAD//wMAUEsBAi0AFAAGAAgAAAAhANvh9svuAAAAhQEAABMAAAAAAAAA&#10;AAAAAAAAAAAAAFtDb250ZW50X1R5cGVzXS54bWxQSwECLQAUAAYACAAAACEAWvQsW78AAAAVAQAA&#10;CwAAAAAAAAAAAAAAAAAfAQAAX3JlbHMvLnJlbHNQSwECLQAUAAYACAAAACEAku12jcYAAADcAAAA&#10;DwAAAAAAAAAAAAAAAAAHAgAAZHJzL2Rvd25yZXYueG1sUEsFBgAAAAADAAMAtwAAAPoCAAAAAA==&#10;">
                    <v:group id="Grupo 648" o:spid="_x0000_s1087" style="position:absolute;top:1143;width:77927;height:28301" coordsize="77927,28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uL/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">
                      <v:rect id="Rectángulo 649" o:spid="_x0000_s1088" style="position:absolute;top:5334;width:77927;height:16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" fillcolor="#ff0b0c [2407]" stroked="f" strokeweight="1.25pt">
                        <v:stroke endcap="round"/>
                      </v:rect>
                      <v:rect id="Rectángulo 650" o:spid="_x0000_s1089" style="position:absolute;top:10668;width:77927;height:6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" fillcolor="#ffc1c1 [1303]" stroked="f" strokeweight="1.25pt">
                        <v:stroke endcap="round"/>
                      </v:rect>
                      <v:oval id="Elipse 651" o:spid="_x0000_s1090" style="position:absolute;left:47625;width:24288;height:276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" fillcolor="#ffc1c1 [1303]" stroked="f" strokeweight="1.25pt">
                        <v:stroke endcap="round"/>
                      </v:oval>
                      <v:oval id="Elipse 652" o:spid="_x0000_s1091" style="position:absolute;left:48672;top:1143;width:22194;height:25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" fillcolor="#ff0b0c [2407]" stroked="f" strokeweight="1.25pt">
                        <v:fill r:id="rId36" o:title="" color2="white [3212]" type="pattern"/>
                        <v:stroke endcap="round"/>
                      </v:oval>
                      <v:shape id="Imagen 653" o:spid="_x0000_s1092" type="#_x0000_t75" style="position:absolute;left:50482;top:4183;width:18574;height:18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">
                        <v:imagedata r:id="rId37" o:title=""/>
                        <v:path arrowok="t"/>
                      </v:shape>
                      <v:rect id="Rectángulo 654" o:spid="_x0000_s1093" style="position:absolute;top:21907;width:77927;height:6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" fillcolor="white [3212]" stroked="f" strokeweight="1.25pt">
                        <v:stroke endcap="round"/>
                      </v:rect>
                    </v:group>
                    <v:rect id="Rectángulo 655" o:spid="_x0000_s1094" style="position:absolute;width:77927;height:6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" fillcolor="white [3212]" stroked="f" strokeweight="1.25pt">
                      <v:stroke endcap="round"/>
                    </v:rect>
                  </v:group>
                  <v:rect id="Rectángulo 656" o:spid="_x0000_s1095" style="position:absolute;left:8631;top:11781;width:38994;height:6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" filled="f" stroked="f" strokeweight="1pt">
                    <v:textbox>
                      <w:txbxContent>
                        <w:p w14:paraId="735161C9" w14:textId="4B559380" w:rsidR="00D76348" w:rsidRPr="00861EC6" w:rsidRDefault="00861EC6" w:rsidP="00861EC6">
                          <w:pPr>
                            <w:spacing w:after="0" w:line="276" w:lineRule="auto"/>
                            <w:jc w:val="center"/>
                            <w:rPr>
                              <w:rFonts w:ascii="Copperplate Gothic Bold" w:hAnsi="Copperplate Gothic Bold" w:cs="Copperplate Gothic Bold"/>
                              <w:noProof/>
                              <w:color w:val="FF0B0C" w:themeColor="accent4" w:themeShade="BF"/>
                              <w:spacing w:val="-13"/>
                              <w:sz w:val="72"/>
                              <w:szCs w:val="56"/>
                            </w:rPr>
                          </w:pPr>
                          <w:r w:rsidRPr="00350EB7">
                            <w:rPr>
                              <w:rFonts w:ascii="Copperplate Gothic Bold" w:hAnsi="Copperplate Gothic Bold" w:cs="Copperplate Gothic Bold"/>
                              <w:noProof/>
                              <w:color w:val="FF0B0C" w:themeColor="accent4" w:themeShade="BF"/>
                              <w:spacing w:val="-13"/>
                              <w:sz w:val="72"/>
                              <w:szCs w:val="56"/>
                            </w:rPr>
                            <w:t xml:space="preserve">TEMA Nº </w:t>
                          </w:r>
                          <w:r>
                            <w:rPr>
                              <w:rFonts w:ascii="Copperplate Gothic Bold" w:hAnsi="Copperplate Gothic Bold" w:cs="Copperplate Gothic Bold"/>
                              <w:noProof/>
                              <w:color w:val="FF0B0C" w:themeColor="accent4" w:themeShade="BF"/>
                              <w:spacing w:val="-13"/>
                              <w:sz w:val="72"/>
                              <w:szCs w:val="56"/>
                            </w:rPr>
                            <w:t>2</w:t>
                          </w:r>
                        </w:p>
                      </w:txbxContent>
                    </v:textbox>
                  </v:rect>
                </v:group>
                <v:rect id="Rectángulo 657" o:spid="_x0000_s1096" style="position:absolute;left:8631;top:23475;width:60425;height:6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" filled="f" stroked="f" strokeweight="1pt">
                  <v:textbox>
                    <w:txbxContent>
                      <w:p w14:paraId="5B18D3B4" w14:textId="47C461BB" w:rsidR="00D76348" w:rsidRPr="002E6C74" w:rsidRDefault="000F0AF5" w:rsidP="000F0AF5">
                        <w:pPr>
                          <w:pStyle w:val="Ttulo1"/>
                        </w:pPr>
                        <w:bookmarkStart w:id="40" w:name="_Toc195963516"/>
                        <w:bookmarkStart w:id="41" w:name="_Toc195963634"/>
                        <w:bookmarkStart w:id="42" w:name="_Toc227267764"/>
                        <w:r w:rsidRPr="002E6C74">
                          <w:t xml:space="preserve">TEMA </w:t>
                        </w:r>
                        <w:r>
                          <w:t xml:space="preserve">2 </w:t>
                        </w:r>
                        <w:r w:rsidRPr="002E6C74">
                          <w:t xml:space="preserve">: </w:t>
                        </w:r>
                        <w:r w:rsidR="003D2816" w:rsidRPr="003D2816">
                          <w:t>MÁQUINAS VIRTUALES</w:t>
                        </w:r>
                        <w:bookmarkEnd w:id="40"/>
                        <w:bookmarkEnd w:id="41"/>
                        <w:bookmarkEnd w:id="42"/>
                      </w:p>
                    </w:txbxContent>
                  </v:textbox>
                </v:rect>
              </v:group>
            </w:pict>
          </mc:Fallback>
        </mc:AlternateContent>
      </w:r>
    </w:p>
    <w:p w14:paraId="78469C80" w14:textId="77777777" w:rsidR="003C1678" w:rsidRDefault="003C1678" w:rsidP="002B0E57">
      <w:pPr>
        <w:rPr>
          <w:lang w:val="es-ES"/>
        </w:rPr>
      </w:pPr>
    </w:p>
    <w:p w14:paraId="47EEC8DF" w14:textId="77777777" w:rsidR="003C1678" w:rsidRDefault="003C1678" w:rsidP="002B0E57">
      <w:pPr>
        <w:rPr>
          <w:lang w:val="es-ES"/>
        </w:rPr>
      </w:pPr>
    </w:p>
    <w:p w14:paraId="2E9CDBEB" w14:textId="77777777" w:rsidR="003C1678" w:rsidRDefault="003C1678" w:rsidP="002B0E57">
      <w:pPr>
        <w:rPr>
          <w:lang w:val="es-ES"/>
        </w:rPr>
      </w:pPr>
    </w:p>
    <w:p w14:paraId="52AD9618" w14:textId="77777777" w:rsidR="003C1678" w:rsidRDefault="003C1678" w:rsidP="002B0E57">
      <w:pPr>
        <w:rPr>
          <w:lang w:val="es-ES"/>
        </w:rPr>
      </w:pPr>
    </w:p>
    <w:p w14:paraId="6863FABF" w14:textId="77777777" w:rsidR="003C1678" w:rsidRDefault="003C1678" w:rsidP="002B0E57">
      <w:pPr>
        <w:rPr>
          <w:lang w:val="es-ES"/>
        </w:rPr>
      </w:pPr>
    </w:p>
    <w:p w14:paraId="2EEEAE2D" w14:textId="223C0A55" w:rsidR="00D9182F" w:rsidRDefault="00D9182F" w:rsidP="007A4E1D">
      <w:pPr>
        <w:rPr>
          <w:lang w:val="es-ES" w:eastAsia="es-BO"/>
        </w:rPr>
      </w:pPr>
    </w:p>
    <w:p w14:paraId="746525E8" w14:textId="77777777" w:rsidR="00D8692E" w:rsidRDefault="00D8692E" w:rsidP="007A4E1D">
      <w:pPr>
        <w:rPr>
          <w:lang w:val="es-ES" w:eastAsia="es-BO"/>
        </w:rPr>
      </w:pPr>
    </w:p>
    <w:p w14:paraId="7D1E8F09" w14:textId="77777777" w:rsidR="007A4E1D" w:rsidRDefault="007A4E1D" w:rsidP="007A4E1D">
      <w:pPr>
        <w:rPr>
          <w:lang w:val="es-ES" w:eastAsia="es-BO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13097321" wp14:editId="6C9287BC">
                <wp:extent cx="4316872" cy="611505"/>
                <wp:effectExtent l="0" t="0" r="7620" b="0"/>
                <wp:docPr id="32" name="Grupo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2" cy="611505"/>
                          <a:chOff x="0" y="0"/>
                          <a:chExt cx="4316872" cy="611505"/>
                        </a:xfrm>
                      </wpg:grpSpPr>
                      <pic:pic xmlns:pic="http://schemas.openxmlformats.org/drawingml/2006/picture">
                        <pic:nvPicPr>
                          <pic:cNvPr id="33" name="Imagen 33"/>
                          <pic:cNvPicPr>
                            <a:picLocks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44" name="Grupo 44"/>
                        <wpg:cNvGrpSpPr/>
                        <wpg:grpSpPr>
                          <a:xfrm>
                            <a:off x="812042" y="81887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45" name="Grupo 45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46" name="Rectángulo 46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" name="Rectángulo: una sola esquina redondeada 47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4" name="Diagrama de flujo: conector 134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5" name="Diagrama de flujo: conector 135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60" name="Rectángulo 160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A586C30" w14:textId="77777777" w:rsidR="007A4E1D" w:rsidRPr="0093640B" w:rsidRDefault="007A4E1D" w:rsidP="007A4E1D">
                                <w:pPr>
                                  <w:pStyle w:val="Ttulo2"/>
                                </w:pPr>
                                <w:bookmarkStart w:id="24" w:name="_Toc195963517"/>
                                <w:bookmarkStart w:id="25" w:name="_Toc195963635"/>
                                <w:bookmarkStart w:id="26" w:name="_Toc227267765"/>
                                <w:r>
                                  <w:t>PRÁCTICA</w:t>
                                </w:r>
                                <w:bookmarkEnd w:id="24"/>
                                <w:bookmarkEnd w:id="25"/>
                                <w:bookmarkEnd w:id="26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65" name="Imagen 165"/>
                          <pic:cNvPicPr>
                            <a:picLocks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00" r="3905"/>
                          <a:stretch/>
                        </pic:blipFill>
                        <pic:spPr bwMode="auto">
                          <a:xfrm>
                            <a:off x="0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097321" id="Grupo 32" o:spid="_x0000_s1097" style="width:339.9pt;height:48.15pt;mso-position-horizontal-relative:char;mso-position-vertical-relative:line" coordsize="43168,611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">
                <v:shape id="Imagen 33" o:spid="_x0000_s1098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">
                  <v:imagedata r:id="rId40" o:title="" croptop="6860f" cropbottom="12416f" cropleft="6770f" cropright="10621f"/>
                  <v:path arrowok="t"/>
                  <o:lock v:ext="edit" aspectratio="f"/>
                </v:shape>
                <v:group id="Grupo 44" o:spid="_x0000_s1099" style="position:absolute;left:8120;top:818;width:27692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group id="Grupo 45" o:spid="_x0000_s1100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<v:rect id="Rectángulo 46" o:spid="_x0000_s1101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" fillcolor="#ffc1c1 [1303]" stroked="f" strokeweight="1.25pt">
                      <v:stroke endcap="round"/>
                    </v:rect>
                    <v:shape id="Rectángulo: una sola esquina redondeada 47" o:spid="_x0000_s1102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" path="m,l2307245,v79960,,144780,64820,144780,144780l2452025,289560,,289560,,xe" fillcolor="#ff0b0c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134" o:spid="_x0000_s1103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" fillcolor="#ffc1c1 [1303]" stroked="f" strokeweight="1.25pt">
                      <v:stroke endcap="round"/>
                    </v:shape>
                    <v:shape id="Diagrama de flujo: conector 135" o:spid="_x0000_s1104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" fillcolor="#ffc1c1 [1303]" stroked="f" strokeweight="1.25pt">
                      <v:fill color2="#ff0b0c [2407]" rotate="t" focusposition=".5,.5" focussize="" colors="0 #ffc1c2;24248f #e60000;1 red" focus="100%" type="gradientRadial"/>
                      <v:stroke endcap="round"/>
                    </v:shape>
                  </v:group>
                  <v:rect id="Rectángulo 160" o:spid="_x0000_s1105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" filled="f" stroked="f" strokeweight="1.25pt">
                    <v:stroke endcap="round"/>
                    <v:textbox>
                      <w:txbxContent>
                        <w:p w14:paraId="6A586C30" w14:textId="77777777" w:rsidR="007A4E1D" w:rsidRPr="0093640B" w:rsidRDefault="007A4E1D" w:rsidP="007A4E1D">
                          <w:pPr>
                            <w:pStyle w:val="Ttulo2"/>
                          </w:pPr>
                          <w:bookmarkStart w:id="46" w:name="_Toc195963517"/>
                          <w:bookmarkStart w:id="47" w:name="_Toc195963635"/>
                          <w:bookmarkStart w:id="48" w:name="_Toc227267765"/>
                          <w:r>
                            <w:t>PRÁCTICA</w:t>
                          </w:r>
                          <w:bookmarkEnd w:id="46"/>
                          <w:bookmarkEnd w:id="47"/>
                          <w:bookmarkEnd w:id="48"/>
                        </w:p>
                      </w:txbxContent>
                    </v:textbox>
                  </v:rect>
                </v:group>
                <v:shape id="Imagen 165" o:spid="_x0000_s1106" type="#_x0000_t75" style="position:absolute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">
                  <v:imagedata r:id="rId41" o:title="" cropleft="2884f" cropright="2559f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0CD7BE65" w14:textId="337B3B18" w:rsidR="007A4E1D" w:rsidRDefault="007A4E1D" w:rsidP="00D9182F">
      <w:pPr>
        <w:spacing w:line="360" w:lineRule="auto"/>
        <w:ind w:left="360"/>
        <w:rPr>
          <w:b/>
          <w:bCs/>
          <w:lang w:eastAsia="es-BO"/>
        </w:rPr>
      </w:pPr>
    </w:p>
    <w:p w14:paraId="1810372D" w14:textId="2B962F8C" w:rsidR="00536200" w:rsidRPr="003E29F0" w:rsidRDefault="00536200" w:rsidP="00D8692E">
      <w:pPr>
        <w:spacing w:line="360" w:lineRule="auto"/>
        <w:rPr>
          <w:lang w:val="es-ES" w:eastAsia="es-BO"/>
        </w:rPr>
      </w:pPr>
    </w:p>
    <w:p w14:paraId="4BAFEEF9" w14:textId="77777777" w:rsidR="007A4E1D" w:rsidRDefault="007A4E1D" w:rsidP="007A4E1D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4C6E33D4" wp14:editId="3AC721A9">
                <wp:extent cx="4316873" cy="618329"/>
                <wp:effectExtent l="0" t="0" r="7620" b="0"/>
                <wp:docPr id="171" name="Grupo 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3" cy="618329"/>
                          <a:chOff x="0" y="0"/>
                          <a:chExt cx="4316873" cy="618329"/>
                        </a:xfrm>
                      </wpg:grpSpPr>
                      <pic:pic xmlns:pic="http://schemas.openxmlformats.org/drawingml/2006/picture">
                        <pic:nvPicPr>
                          <pic:cNvPr id="172" name="Imagen 172"/>
                          <pic:cNvPicPr>
                            <a:picLocks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8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173" name="Grupo 173"/>
                        <wpg:cNvGrpSpPr/>
                        <wpg:grpSpPr>
                          <a:xfrm>
                            <a:off x="812042" y="81887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174" name="Grupo 174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175" name="Rectángulo 175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6" name="Rectángulo: una sola esquina redondeada 176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7" name="Diagrama de flujo: conector 177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8" name="Diagrama de flujo: conector 178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9" name="Rectángulo 179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D3B4F11" w14:textId="77777777" w:rsidR="007A4E1D" w:rsidRPr="0093640B" w:rsidRDefault="007A4E1D" w:rsidP="007A4E1D">
                                <w:pPr>
                                  <w:pStyle w:val="Ttulo2"/>
                                </w:pPr>
                                <w:bookmarkStart w:id="27" w:name="_Toc195963518"/>
                                <w:bookmarkStart w:id="28" w:name="_Toc195963636"/>
                                <w:bookmarkStart w:id="29" w:name="_Toc227267767"/>
                                <w:r w:rsidRPr="0093640B">
                                  <w:t>TEORÍA</w:t>
                                </w:r>
                                <w:bookmarkEnd w:id="27"/>
                                <w:bookmarkEnd w:id="28"/>
                                <w:bookmarkEnd w:id="29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80" name="Imagen 180"/>
                          <pic:cNvPicPr>
                            <a:picLocks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824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C6E33D4" id="Grupo 171" o:spid="_x0000_s1107" style="width:339.9pt;height:48.7pt;mso-position-horizontal-relative:char;mso-position-vertical-relative:line" coordsize="43168,618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">
                <v:shape id="Imagen 172" o:spid="_x0000_s1108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">
                  <v:imagedata r:id="rId40" o:title="" croptop="6860f" cropbottom="12416f" cropleft="6770f" cropright="10621f"/>
                  <v:path arrowok="t"/>
                  <o:lock v:ext="edit" aspectratio="f"/>
                </v:shape>
                <v:group id="Grupo 173" o:spid="_x0000_s1109" style="position:absolute;left:8120;top:818;width:27692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<v:group id="Grupo 174" o:spid="_x0000_s1110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e8i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+Rv8PhMukKsfAAAA//8DAFBLAQItABQABgAIAAAAIQDb4fbL7gAAAIUBAAATAAAAAAAAAAAA&#10;AAAAAAAAAABbQ29udGVudF9UeXBlc10ueG1sUEsBAi0AFAAGAAgAAAAhAFr0LFu/AAAAFQEAAAsA&#10;AAAAAAAAAAAAAAAAHwEAAF9yZWxzLy5yZWxzUEsBAi0AFAAGAAgAAAAhAGz57yLEAAAA3AAAAA8A&#10;AAAAAAAAAAAAAAAABwIAAGRycy9kb3ducmV2LnhtbFBLBQYAAAAAAwADALcAAAD4AgAAAAA=&#10;">
                    <v:rect id="Rectángulo 175" o:spid="_x0000_s1111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" fillcolor="#ffc1c1 [1303]" stroked="f" strokeweight="1.25pt">
                      <v:stroke endcap="round"/>
                    </v:rect>
                    <v:shape id="Rectángulo: una sola esquina redondeada 176" o:spid="_x0000_s1112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" path="m,l2307245,v79960,,144780,64820,144780,144780l2452025,289560,,289560,,xe" fillcolor="#ff0b0c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177" o:spid="_x0000_s1113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" fillcolor="#ffc1c1 [1303]" stroked="f" strokeweight="1.25pt">
                      <v:stroke endcap="round"/>
                    </v:shape>
                    <v:shape id="Diagrama de flujo: conector 178" o:spid="_x0000_s1114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" fillcolor="#ffc1c1 [1303]" stroked="f" strokeweight="1.25pt">
                      <v:fill color2="#ff0b0c [2407]" rotate="t" focusposition=".5,.5" focussize="" colors="0 #ffc1c2;24248f #e60000;1 red" focus="100%" type="gradientRadial"/>
                      <v:stroke endcap="round"/>
                    </v:shape>
                  </v:group>
                  <v:rect id="Rectángulo 179" o:spid="_x0000_s1115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" filled="f" stroked="f" strokeweight="1.25pt">
                    <v:stroke endcap="round"/>
                    <v:textbox>
                      <w:txbxContent>
                        <w:p w14:paraId="5D3B4F11" w14:textId="77777777" w:rsidR="007A4E1D" w:rsidRPr="0093640B" w:rsidRDefault="007A4E1D" w:rsidP="007A4E1D">
                          <w:pPr>
                            <w:pStyle w:val="Ttulo2"/>
                          </w:pPr>
                          <w:bookmarkStart w:id="52" w:name="_Toc195963518"/>
                          <w:bookmarkStart w:id="53" w:name="_Toc195963636"/>
                          <w:bookmarkStart w:id="54" w:name="_Toc227267767"/>
                          <w:r w:rsidRPr="0093640B">
                            <w:t>TEORÍA</w:t>
                          </w:r>
                          <w:bookmarkEnd w:id="52"/>
                          <w:bookmarkEnd w:id="53"/>
                          <w:bookmarkEnd w:id="54"/>
                        </w:p>
                      </w:txbxContent>
                    </v:textbox>
                  </v:rect>
                </v:group>
                <v:shape id="Imagen 180" o:spid="_x0000_s1116" type="#_x0000_t75" style="position:absolute;top:68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">
                  <v:imagedata r:id="rId43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586E617A" w14:textId="58DCB5C8" w:rsidR="00791BD7" w:rsidRDefault="00791BD7" w:rsidP="007A4E1D">
      <w:pPr>
        <w:rPr>
          <w:lang w:val="es-ES"/>
        </w:rPr>
      </w:pPr>
    </w:p>
    <w:p w14:paraId="63365137" w14:textId="77777777" w:rsidR="00791BD7" w:rsidRDefault="00791BD7" w:rsidP="007A4E1D">
      <w:pPr>
        <w:rPr>
          <w:lang w:val="es-ES"/>
        </w:rPr>
      </w:pPr>
    </w:p>
    <w:p w14:paraId="25A376C1" w14:textId="1C5B4571" w:rsidR="00536200" w:rsidRDefault="007A4E1D" w:rsidP="007A4E1D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04631B7A" wp14:editId="6921CAF2">
                <wp:extent cx="4316872" cy="625153"/>
                <wp:effectExtent l="0" t="0" r="7620" b="3810"/>
                <wp:docPr id="181" name="Grupo 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2" cy="625153"/>
                          <a:chOff x="0" y="0"/>
                          <a:chExt cx="4316872" cy="625153"/>
                        </a:xfrm>
                      </wpg:grpSpPr>
                      <pic:pic xmlns:pic="http://schemas.openxmlformats.org/drawingml/2006/picture">
                        <pic:nvPicPr>
                          <pic:cNvPr id="182" name="Imagen 182"/>
                          <pic:cNvPicPr>
                            <a:picLocks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183" name="Grupo 183"/>
                        <wpg:cNvGrpSpPr/>
                        <wpg:grpSpPr>
                          <a:xfrm>
                            <a:off x="812041" y="88711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184" name="Grupo 184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185" name="Rectángulo 185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6" name="Rectángulo: una sola esquina redondeada 186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7" name="Diagrama de flujo: conector 187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8" name="Diagrama de flujo: conector 188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89" name="Rectángulo 189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7553304" w14:textId="77777777" w:rsidR="007A4E1D" w:rsidRPr="0093640B" w:rsidRDefault="007A4E1D" w:rsidP="007A4E1D">
                                <w:pPr>
                                  <w:pStyle w:val="Ttulo2"/>
                                </w:pPr>
                                <w:bookmarkStart w:id="30" w:name="_Toc195963519"/>
                                <w:bookmarkStart w:id="31" w:name="_Toc195963637"/>
                                <w:bookmarkStart w:id="32" w:name="_Toc227267769"/>
                                <w:r>
                                  <w:t>VALORACIÓN</w:t>
                                </w:r>
                                <w:bookmarkEnd w:id="30"/>
                                <w:bookmarkEnd w:id="31"/>
                                <w:bookmarkEnd w:id="32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90" name="Imagen 190"/>
                          <pic:cNvPicPr>
                            <a:picLocks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648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4631B7A" id="Grupo 181" o:spid="_x0000_s1117" style="width:339.9pt;height:49.2pt;mso-position-horizontal-relative:char;mso-position-vertical-relative:line" coordsize="43168,625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">
                <v:shape id="Imagen 182" o:spid="_x0000_s1118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">
                  <v:imagedata r:id="rId40" o:title="" croptop="6860f" cropbottom="12416f" cropleft="6770f" cropright="10621f"/>
                  <v:path arrowok="t"/>
                  <o:lock v:ext="edit" aspectratio="f"/>
                </v:shape>
                <v:group id="Grupo 183" o:spid="_x0000_s1119" style="position:absolute;left:8120;top:887;width:27692;height:4648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dxwgAAANw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">
                  <v:group id="Grupo 184" o:spid="_x0000_s1120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">
                    <v:rect id="Rectángulo 185" o:spid="_x0000_s1121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" fillcolor="#ffc1c1 [1303]" stroked="f" strokeweight="1.25pt">
                      <v:stroke endcap="round"/>
                    </v:rect>
                    <v:shape id="Rectángulo: una sola esquina redondeada 186" o:spid="_x0000_s1122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" path="m,l2307245,v79960,,144780,64820,144780,144780l2452025,289560,,289560,,xe" fillcolor="#ff0b0c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187" o:spid="_x0000_s1123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" fillcolor="#ffc1c1 [1303]" stroked="f" strokeweight="1.25pt">
                      <v:stroke endcap="round"/>
                    </v:shape>
                    <v:shape id="Diagrama de flujo: conector 188" o:spid="_x0000_s1124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" fillcolor="#ffc1c1 [1303]" stroked="f" strokeweight="1.25pt">
                      <v:fill color2="#ff0b0c [2407]" rotate="t" focusposition=".5,.5" focussize="" colors="0 #ffc1c2;24248f #e60000;1 red" focus="100%" type="gradientRadial"/>
                      <v:stroke endcap="round"/>
                    </v:shape>
                  </v:group>
                  <v:rect id="Rectángulo 189" o:spid="_x0000_s1125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" filled="f" stroked="f" strokeweight="1.25pt">
                    <v:stroke endcap="round"/>
                    <v:textbox>
                      <w:txbxContent>
                        <w:p w14:paraId="47553304" w14:textId="77777777" w:rsidR="007A4E1D" w:rsidRPr="0093640B" w:rsidRDefault="007A4E1D" w:rsidP="007A4E1D">
                          <w:pPr>
                            <w:pStyle w:val="Ttulo2"/>
                          </w:pPr>
                          <w:bookmarkStart w:id="58" w:name="_Toc195963519"/>
                          <w:bookmarkStart w:id="59" w:name="_Toc195963637"/>
                          <w:bookmarkStart w:id="60" w:name="_Toc227267769"/>
                          <w:r>
                            <w:t>VALORACIÓN</w:t>
                          </w:r>
                          <w:bookmarkEnd w:id="58"/>
                          <w:bookmarkEnd w:id="59"/>
                          <w:bookmarkEnd w:id="60"/>
                        </w:p>
                      </w:txbxContent>
                    </v:textbox>
                  </v:rect>
                </v:group>
                <v:shape id="Imagen 190" o:spid="_x0000_s1126" type="#_x0000_t75" style="position:absolute;top:136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">
                  <v:imagedata r:id="rId45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18164B6F" w14:textId="3E019643" w:rsidR="00536200" w:rsidRDefault="00536200" w:rsidP="007A4E1D">
      <w:pPr>
        <w:rPr>
          <w:lang w:val="es-ES"/>
        </w:rPr>
      </w:pPr>
    </w:p>
    <w:p w14:paraId="3FDBE4D7" w14:textId="77777777" w:rsidR="00536200" w:rsidRDefault="00536200" w:rsidP="007A4E1D">
      <w:pPr>
        <w:rPr>
          <w:lang w:val="es-ES"/>
        </w:rPr>
      </w:pPr>
    </w:p>
    <w:p w14:paraId="46979EF4" w14:textId="586BEFD0" w:rsidR="007A4E1D" w:rsidRDefault="007A4E1D" w:rsidP="007A4E1D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50738586" wp14:editId="7AD636D3">
                <wp:extent cx="4316730" cy="611505"/>
                <wp:effectExtent l="0" t="0" r="7620" b="0"/>
                <wp:docPr id="191" name="Grupo 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730" cy="611505"/>
                          <a:chOff x="0" y="0"/>
                          <a:chExt cx="4316872" cy="611505"/>
                        </a:xfrm>
                      </wpg:grpSpPr>
                      <pic:pic xmlns:pic="http://schemas.openxmlformats.org/drawingml/2006/picture">
                        <pic:nvPicPr>
                          <pic:cNvPr id="640" name="Imagen 640"/>
                          <pic:cNvPicPr>
                            <a:picLocks/>
                          </pic:cNvPicPr>
                        </pic:nvPicPr>
                        <pic:blipFill rotWithShape="1"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62" t="6390" r="6257" b="7956"/>
                          <a:stretch/>
                        </pic:blipFill>
                        <pic:spPr bwMode="auto">
                          <a:xfrm>
                            <a:off x="0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41" name="Imagen 641"/>
                          <pic:cNvPicPr>
                            <a:picLocks/>
                          </pic:cNvPicPr>
                        </pic:nvPicPr>
                        <pic:blipFill rotWithShape="1"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642" name="Grupo 642"/>
                        <wpg:cNvGrpSpPr/>
                        <wpg:grpSpPr>
                          <a:xfrm>
                            <a:off x="771099" y="81886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643" name="Grupo 643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644" name="Rectángulo 644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89" name="Rectángulo: una sola esquina redondeada 689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01" name="Diagrama de flujo: conector 701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0" name="Diagrama de flujo: conector 250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08" name="Rectángulo 708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A92F340" w14:textId="77777777" w:rsidR="007A4E1D" w:rsidRPr="0093640B" w:rsidRDefault="007A4E1D" w:rsidP="007A4E1D">
                                <w:pPr>
                                  <w:pStyle w:val="Ttulo2"/>
                                </w:pPr>
                                <w:bookmarkStart w:id="33" w:name="_Toc195963520"/>
                                <w:bookmarkStart w:id="34" w:name="_Toc195963638"/>
                                <w:bookmarkStart w:id="35" w:name="_Toc227267771"/>
                                <w:r>
                                  <w:t>PRODUCCIÓN</w:t>
                                </w:r>
                                <w:bookmarkEnd w:id="33"/>
                                <w:bookmarkEnd w:id="34"/>
                                <w:bookmarkEnd w:id="35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0738586" id="Grupo 191" o:spid="_x0000_s1127" style="width:339.9pt;height:48.15pt;mso-position-horizontal-relative:char;mso-position-vertical-relative:line" coordsize="43168,61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">
                <v:shape id="Imagen 640" o:spid="_x0000_s1128" type="#_x0000_t75" style="position:absolute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">
                  <v:imagedata r:id="rId48" o:title="" croptop="4188f" cropbottom="5214f" cropleft="3907f" cropright="4101f"/>
                  <v:path arrowok="t"/>
                  <o:lock v:ext="edit" aspectratio="f"/>
                </v:shape>
                <v:shape id="Imagen 641" o:spid="_x0000_s1129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">
                  <v:imagedata r:id="rId49" o:title="" croptop="6860f" cropbottom="12416f" cropleft="6770f" cropright="10621f"/>
                  <v:path arrowok="t"/>
                  <o:lock v:ext="edit" aspectratio="f"/>
                </v:shape>
                <v:group id="Grupo 642" o:spid="_x0000_s1130" style="position:absolute;left:7710;top:818;width:27693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tUV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">
                  <v:group id="Grupo 643" o:spid="_x0000_s1131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nCO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0ifl/B7JhwBuf4BAAD//wMAUEsBAi0AFAAGAAgAAAAhANvh9svuAAAAhQEAABMAAAAAAAAA&#10;AAAAAAAAAAAAAFtDb250ZW50X1R5cGVzXS54bWxQSwECLQAUAAYACAAAACEAWvQsW78AAAAVAQAA&#10;CwAAAAAAAAAAAAAAAAAfAQAAX3JlbHMvLnJlbHNQSwECLQAUAAYACAAAACEA7dZwjsYAAADcAAAA&#10;DwAAAAAAAAAAAAAAAAAHAgAAZHJzL2Rvd25yZXYueG1sUEsFBgAAAAADAAMAtwAAAPoCAAAAAA==&#10;">
                    <v:rect id="Rectángulo 644" o:spid="_x0000_s1132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" fillcolor="#ffc1c1 [1303]" stroked="f" strokeweight="1.25pt">
                      <v:stroke endcap="round"/>
                    </v:rect>
                    <v:shape id="Rectángulo: una sola esquina redondeada 689" o:spid="_x0000_s1133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" path="m,l2307245,v79960,,144780,64820,144780,144780l2452025,289560,,289560,,xe" fillcolor="#ff0b0c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701" o:spid="_x0000_s1134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" fillcolor="#ffc1c1 [1303]" stroked="f" strokeweight="1.25pt">
                      <v:stroke endcap="round"/>
                    </v:shape>
                    <v:shape id="Diagrama de flujo: conector 250" o:spid="_x0000_s1135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" fillcolor="#ffc1c1 [1303]" stroked="f" strokeweight="1.25pt">
                      <v:fill color2="#ff0b0c [2407]" rotate="t" focusposition=".5,.5" focussize="" colors="0 #ffc1c2;24248f #e60000;1 red" focus="100%" type="gradientRadial"/>
                      <v:stroke endcap="round"/>
                    </v:shape>
                  </v:group>
                  <v:rect id="Rectángulo 708" o:spid="_x0000_s1136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" filled="f" stroked="f" strokeweight="1.25pt">
                    <v:stroke endcap="round"/>
                    <v:textbox>
                      <w:txbxContent>
                        <w:p w14:paraId="2A92F340" w14:textId="77777777" w:rsidR="007A4E1D" w:rsidRPr="0093640B" w:rsidRDefault="007A4E1D" w:rsidP="007A4E1D">
                          <w:pPr>
                            <w:pStyle w:val="Ttulo2"/>
                          </w:pPr>
                          <w:bookmarkStart w:id="64" w:name="_Toc195963520"/>
                          <w:bookmarkStart w:id="65" w:name="_Toc195963638"/>
                          <w:bookmarkStart w:id="66" w:name="_Toc227267771"/>
                          <w:r>
                            <w:t>PRODUCCIÓN</w:t>
                          </w:r>
                          <w:bookmarkEnd w:id="64"/>
                          <w:bookmarkEnd w:id="65"/>
                          <w:bookmarkEnd w:id="66"/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2B7CF8B3" w14:textId="58DE8CB1" w:rsidR="00992051" w:rsidRPr="00D9182F" w:rsidRDefault="00992051" w:rsidP="00992051">
      <w:pPr>
        <w:spacing w:line="360" w:lineRule="auto"/>
        <w:ind w:left="360"/>
        <w:rPr>
          <w:lang w:val="es-ES" w:eastAsia="es-BO"/>
        </w:rPr>
      </w:pPr>
    </w:p>
    <w:p w14:paraId="67A6F21A" w14:textId="77777777" w:rsidR="00992051" w:rsidRDefault="00992051" w:rsidP="00D76348">
      <w:pPr>
        <w:rPr>
          <w:lang w:val="es-ES"/>
        </w:rPr>
        <w:sectPr w:rsidR="00992051" w:rsidSect="003F4BC4">
          <w:pgSz w:w="12240" w:h="15840" w:code="1"/>
          <w:pgMar w:top="1247" w:right="1474" w:bottom="1247" w:left="1474" w:header="680" w:footer="680" w:gutter="0"/>
          <w:cols w:space="708"/>
          <w:docGrid w:linePitch="360"/>
        </w:sectPr>
      </w:pPr>
    </w:p>
    <w:p w14:paraId="0AA2B880" w14:textId="77777777" w:rsidR="00D76348" w:rsidRDefault="004F3A98" w:rsidP="00D76348">
      <w:pPr>
        <w:rPr>
          <w:lang w:val="es-ES"/>
        </w:rPr>
      </w:pPr>
      <w:r>
        <w:rPr>
          <w:noProof/>
          <w:lang w:val="es-ES" w:eastAsia="es-ES"/>
        </w:rPr>
        <w:lastRenderedPageBreak/>
        <mc:AlternateContent>
          <mc:Choice Requires="wpg">
            <w:drawing>
              <wp:anchor distT="0" distB="0" distL="114300" distR="114300" simplePos="0" relativeHeight="251691519" behindDoc="0" locked="0" layoutInCell="1" allowOverlap="1" wp14:anchorId="0D2C2C7C" wp14:editId="36816332">
                <wp:simplePos x="0" y="0"/>
                <wp:positionH relativeFrom="column">
                  <wp:posOffset>-937110</wp:posOffset>
                </wp:positionH>
                <wp:positionV relativeFrom="paragraph">
                  <wp:posOffset>-1476506</wp:posOffset>
                </wp:positionV>
                <wp:extent cx="7792720" cy="2975638"/>
                <wp:effectExtent l="0" t="0" r="0" b="0"/>
                <wp:wrapNone/>
                <wp:docPr id="686" name="Grupo 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2720" cy="2975638"/>
                          <a:chOff x="0" y="0"/>
                          <a:chExt cx="7792720" cy="2975638"/>
                        </a:xfrm>
                      </wpg:grpSpPr>
                      <wpg:grpSp>
                        <wpg:cNvPr id="688" name="Grupo 688"/>
                        <wpg:cNvGrpSpPr/>
                        <wpg:grpSpPr>
                          <a:xfrm>
                            <a:off x="0" y="0"/>
                            <a:ext cx="7792720" cy="2944495"/>
                            <a:chOff x="0" y="0"/>
                            <a:chExt cx="7792720" cy="2944495"/>
                          </a:xfrm>
                        </wpg:grpSpPr>
                        <wpg:grpSp>
                          <wpg:cNvPr id="690" name="Grupo 690"/>
                          <wpg:cNvGrpSpPr/>
                          <wpg:grpSpPr>
                            <a:xfrm>
                              <a:off x="0" y="0"/>
                              <a:ext cx="7792720" cy="2944495"/>
                              <a:chOff x="0" y="0"/>
                              <a:chExt cx="7792720" cy="2944495"/>
                            </a:xfrm>
                          </wpg:grpSpPr>
                          <wpg:grpSp>
                            <wpg:cNvPr id="691" name="Grupo 691"/>
                            <wpg:cNvGrpSpPr/>
                            <wpg:grpSpPr>
                              <a:xfrm>
                                <a:off x="0" y="114300"/>
                                <a:ext cx="7792720" cy="2830195"/>
                                <a:chOff x="0" y="0"/>
                                <a:chExt cx="7792720" cy="2830195"/>
                              </a:xfrm>
                            </wpg:grpSpPr>
                            <wps:wsp>
                              <wps:cNvPr id="692" name="Rectángulo 692"/>
                              <wps:cNvSpPr/>
                              <wps:spPr>
                                <a:xfrm>
                                  <a:off x="0" y="533400"/>
                                  <a:ext cx="7792720" cy="16560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3" name="Rectángulo 693"/>
                              <wps:cNvSpPr/>
                              <wps:spPr>
                                <a:xfrm>
                                  <a:off x="0" y="1066800"/>
                                  <a:ext cx="7792720" cy="6286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4" name="Elipse 694"/>
                              <wps:cNvSpPr/>
                              <wps:spPr>
                                <a:xfrm>
                                  <a:off x="4762500" y="0"/>
                                  <a:ext cx="2428875" cy="27698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5" name="Elipse 695"/>
                              <wps:cNvSpPr/>
                              <wps:spPr>
                                <a:xfrm>
                                  <a:off x="4867275" y="114300"/>
                                  <a:ext cx="2219325" cy="2524125"/>
                                </a:xfrm>
                                <a:prstGeom prst="ellipse">
                                  <a:avLst/>
                                </a:prstGeom>
                                <a:pattFill prst="pct50">
                                  <a:fgClr>
                                    <a:schemeClr val="accent4">
                                      <a:lumMod val="75000"/>
                                    </a:schemeClr>
                                  </a:fgClr>
                                  <a:bgClr>
                                    <a:schemeClr val="bg1"/>
                                  </a:bgClr>
                                </a:patt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96" name="Imagen 69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048250" y="418356"/>
                                  <a:ext cx="1857375" cy="1857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697" name="Rectángulo 697"/>
                              <wps:cNvSpPr/>
                              <wps:spPr>
                                <a:xfrm>
                                  <a:off x="0" y="2190750"/>
                                  <a:ext cx="7792720" cy="6394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698" name="Rectángulo 698"/>
                            <wps:cNvSpPr/>
                            <wps:spPr>
                              <a:xfrm>
                                <a:off x="0" y="0"/>
                                <a:ext cx="7792720" cy="6394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99" name="Rectángulo 699"/>
                          <wps:cNvSpPr/>
                          <wps:spPr>
                            <a:xfrm>
                              <a:off x="863194" y="1178170"/>
                              <a:ext cx="3899306" cy="628064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EF9AD9F" w14:textId="2104FC66" w:rsidR="00D76348" w:rsidRPr="00861EC6" w:rsidRDefault="00861EC6" w:rsidP="00861EC6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F0B0C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</w:pPr>
                                <w:r w:rsidRPr="00350EB7"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F0B0C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  <w:t xml:space="preserve">TEMA Nº </w:t>
                                </w:r>
                                <w:r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F0B0C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00" name="Rectángulo 700"/>
                        <wps:cNvSpPr/>
                        <wps:spPr>
                          <a:xfrm>
                            <a:off x="863194" y="2347574"/>
                            <a:ext cx="6042431" cy="628064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77B5EEE" w14:textId="18CF723B" w:rsidR="00D76348" w:rsidRPr="002E6C74" w:rsidRDefault="000F0AF5" w:rsidP="00D76348">
                              <w:pPr>
                                <w:pStyle w:val="Ttulo1"/>
                              </w:pPr>
                              <w:bookmarkStart w:id="36" w:name="_Toc195963521"/>
                              <w:bookmarkStart w:id="37" w:name="_Toc195963639"/>
                              <w:bookmarkStart w:id="38" w:name="_Toc227267773"/>
                              <w:r w:rsidRPr="002E6C74">
                                <w:t xml:space="preserve">TEMA </w:t>
                              </w:r>
                              <w:r>
                                <w:t xml:space="preserve">3 </w:t>
                              </w:r>
                              <w:r w:rsidRPr="002E6C74">
                                <w:t xml:space="preserve">: </w:t>
                              </w:r>
                              <w:r w:rsidR="003D2816" w:rsidRPr="003D2816">
                                <w:t>ADMINISTRACIÓN DE RECURSOS</w:t>
                              </w:r>
                              <w:bookmarkEnd w:id="36"/>
                              <w:bookmarkEnd w:id="37"/>
                              <w:bookmarkEnd w:id="38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2C2C7C" id="Grupo 686" o:spid="_x0000_s1137" style="position:absolute;left:0;text-align:left;margin-left:-73.8pt;margin-top:-116.25pt;width:613.6pt;height:234.3pt;z-index:251691519;mso-position-horizontal-relative:text;mso-position-vertical-relative:text;mso-height-relative:margin" coordsize="77927,29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">
                <v:group id="Grupo 688" o:spid="_x0000_s1138" style="position:absolute;width:77927;height:29444" coordsize="77927,2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1hl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">
                  <v:group id="Grupo 690" o:spid="_x0000_s1139" style="position:absolute;width:77927;height:29444" coordsize="77927,2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">
                    <v:group id="Grupo 691" o:spid="_x0000_s1140" style="position:absolute;top:1143;width:77927;height:28301" coordsize="77927,28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GclxgAAANw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TOD3TDgCcn0HAAD//wMAUEsBAi0AFAAGAAgAAAAhANvh9svuAAAAhQEAABMAAAAAAAAA&#10;AAAAAAAAAAAAAFtDb250ZW50X1R5cGVzXS54bWxQSwECLQAUAAYACAAAACEAWvQsW78AAAAVAQAA&#10;CwAAAAAAAAAAAAAAAAAfAQAAX3JlbHMvLnJlbHNQSwECLQAUAAYACAAAACEADChnJcYAAADcAAAA&#10;DwAAAAAAAAAAAAAAAAAHAgAAZHJzL2Rvd25yZXYueG1sUEsFBgAAAAADAAMAtwAAAPoCAAAAAA==&#10;">
                      <v:rect id="Rectángulo 692" o:spid="_x0000_s1141" style="position:absolute;top:5334;width:77927;height:16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" fillcolor="#ff0b0c [2407]" stroked="f" strokeweight="1.25pt">
                        <v:stroke endcap="round"/>
                      </v:rect>
                      <v:rect id="Rectángulo 693" o:spid="_x0000_s1142" style="position:absolute;top:10668;width:77927;height:6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" fillcolor="#ffc1c1 [1303]" stroked="f" strokeweight="1.25pt">
                        <v:stroke endcap="round"/>
                      </v:rect>
                      <v:oval id="Elipse 694" o:spid="_x0000_s1143" style="position:absolute;left:47625;width:24288;height:276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" fillcolor="#ffc1c1 [1303]" stroked="f" strokeweight="1.25pt">
                        <v:stroke endcap="round"/>
                      </v:oval>
                      <v:oval id="Elipse 695" o:spid="_x0000_s1144" style="position:absolute;left:48672;top:1143;width:22194;height:25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" fillcolor="#ff0b0c [2407]" stroked="f" strokeweight="1.25pt">
                        <v:fill r:id="rId36" o:title="" color2="white [3212]" type="pattern"/>
                        <v:stroke endcap="round"/>
                      </v:oval>
                      <v:shape id="Imagen 696" o:spid="_x0000_s1145" type="#_x0000_t75" style="position:absolute;left:50482;top:4183;width:18574;height:18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">
                        <v:imagedata r:id="rId37" o:title=""/>
                        <v:path arrowok="t"/>
                      </v:shape>
                      <v:rect id="Rectángulo 697" o:spid="_x0000_s1146" style="position:absolute;top:21907;width:77927;height:6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" fillcolor="white [3212]" stroked="f" strokeweight="1.25pt">
                        <v:stroke endcap="round"/>
                      </v:rect>
                    </v:group>
                    <v:rect id="Rectángulo 698" o:spid="_x0000_s1147" style="position:absolute;width:77927;height:6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" fillcolor="white [3212]" stroked="f" strokeweight="1.25pt">
                      <v:stroke endcap="round"/>
                    </v:rect>
                  </v:group>
                  <v:rect id="Rectángulo 699" o:spid="_x0000_s1148" style="position:absolute;left:8631;top:11781;width:38994;height:6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" filled="f" stroked="f" strokeweight="1pt">
                    <v:textbox>
                      <w:txbxContent>
                        <w:p w14:paraId="7EF9AD9F" w14:textId="2104FC66" w:rsidR="00D76348" w:rsidRPr="00861EC6" w:rsidRDefault="00861EC6" w:rsidP="00861EC6">
                          <w:pPr>
                            <w:spacing w:after="0" w:line="276" w:lineRule="auto"/>
                            <w:jc w:val="center"/>
                            <w:rPr>
                              <w:rFonts w:ascii="Copperplate Gothic Bold" w:hAnsi="Copperplate Gothic Bold" w:cs="Copperplate Gothic Bold"/>
                              <w:noProof/>
                              <w:color w:val="FF0B0C" w:themeColor="accent4" w:themeShade="BF"/>
                              <w:spacing w:val="-13"/>
                              <w:sz w:val="72"/>
                              <w:szCs w:val="56"/>
                            </w:rPr>
                          </w:pPr>
                          <w:r w:rsidRPr="00350EB7">
                            <w:rPr>
                              <w:rFonts w:ascii="Copperplate Gothic Bold" w:hAnsi="Copperplate Gothic Bold" w:cs="Copperplate Gothic Bold"/>
                              <w:noProof/>
                              <w:color w:val="FF0B0C" w:themeColor="accent4" w:themeShade="BF"/>
                              <w:spacing w:val="-13"/>
                              <w:sz w:val="72"/>
                              <w:szCs w:val="56"/>
                            </w:rPr>
                            <w:t xml:space="preserve">TEMA Nº </w:t>
                          </w:r>
                          <w:r>
                            <w:rPr>
                              <w:rFonts w:ascii="Copperplate Gothic Bold" w:hAnsi="Copperplate Gothic Bold" w:cs="Copperplate Gothic Bold"/>
                              <w:noProof/>
                              <w:color w:val="FF0B0C" w:themeColor="accent4" w:themeShade="BF"/>
                              <w:spacing w:val="-13"/>
                              <w:sz w:val="72"/>
                              <w:szCs w:val="56"/>
                            </w:rPr>
                            <w:t>3</w:t>
                          </w:r>
                        </w:p>
                      </w:txbxContent>
                    </v:textbox>
                  </v:rect>
                </v:group>
                <v:rect id="Rectángulo 700" o:spid="_x0000_s1149" style="position:absolute;left:8631;top:23475;width:60425;height:6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" filled="f" stroked="f" strokeweight="1pt">
                  <v:textbox>
                    <w:txbxContent>
                      <w:p w14:paraId="077B5EEE" w14:textId="18CF723B" w:rsidR="00D76348" w:rsidRPr="002E6C74" w:rsidRDefault="000F0AF5" w:rsidP="00D76348">
                        <w:pPr>
                          <w:pStyle w:val="Ttulo1"/>
                        </w:pPr>
                        <w:bookmarkStart w:id="70" w:name="_Toc195963521"/>
                        <w:bookmarkStart w:id="71" w:name="_Toc195963639"/>
                        <w:bookmarkStart w:id="72" w:name="_Toc227267773"/>
                        <w:r w:rsidRPr="002E6C74">
                          <w:t xml:space="preserve">TEMA </w:t>
                        </w:r>
                        <w:r>
                          <w:t xml:space="preserve">3 </w:t>
                        </w:r>
                        <w:r w:rsidRPr="002E6C74">
                          <w:t xml:space="preserve">: </w:t>
                        </w:r>
                        <w:r w:rsidR="003D2816" w:rsidRPr="003D2816">
                          <w:t>ADMINISTRACIÓN DE RECURSOS</w:t>
                        </w:r>
                        <w:bookmarkEnd w:id="70"/>
                        <w:bookmarkEnd w:id="71"/>
                        <w:bookmarkEnd w:id="72"/>
                      </w:p>
                    </w:txbxContent>
                  </v:textbox>
                </v:rect>
              </v:group>
            </w:pict>
          </mc:Fallback>
        </mc:AlternateContent>
      </w:r>
    </w:p>
    <w:p w14:paraId="1F8CACF1" w14:textId="77777777" w:rsidR="003C1678" w:rsidRDefault="003C1678" w:rsidP="002B0E57">
      <w:pPr>
        <w:rPr>
          <w:lang w:val="es-ES"/>
        </w:rPr>
      </w:pPr>
    </w:p>
    <w:p w14:paraId="72D353FE" w14:textId="77777777" w:rsidR="00D76348" w:rsidRDefault="00D76348" w:rsidP="00D76348">
      <w:pPr>
        <w:rPr>
          <w:lang w:val="es-ES"/>
        </w:rPr>
      </w:pPr>
    </w:p>
    <w:p w14:paraId="304A2B30" w14:textId="77777777" w:rsidR="00D76348" w:rsidRDefault="00D76348" w:rsidP="00D76348">
      <w:pPr>
        <w:rPr>
          <w:lang w:val="es-ES"/>
        </w:rPr>
      </w:pPr>
    </w:p>
    <w:p w14:paraId="2867AA47" w14:textId="77777777" w:rsidR="00D76348" w:rsidRDefault="00D76348" w:rsidP="00D76348">
      <w:pPr>
        <w:rPr>
          <w:lang w:val="es-ES"/>
        </w:rPr>
      </w:pPr>
    </w:p>
    <w:p w14:paraId="2BFC3777" w14:textId="77777777" w:rsidR="00D76348" w:rsidRDefault="00D76348" w:rsidP="00D76348">
      <w:pPr>
        <w:rPr>
          <w:lang w:val="es-ES"/>
        </w:rPr>
      </w:pPr>
    </w:p>
    <w:p w14:paraId="355D8DD9" w14:textId="24D872F0" w:rsidR="007A4E1D" w:rsidRDefault="007A4E1D" w:rsidP="007A4E1D">
      <w:pPr>
        <w:rPr>
          <w:lang w:val="es-ES" w:eastAsia="es-BO"/>
        </w:rPr>
      </w:pPr>
    </w:p>
    <w:p w14:paraId="61179EB6" w14:textId="77777777" w:rsidR="007A4E1D" w:rsidRDefault="007A4E1D" w:rsidP="007A4E1D">
      <w:pPr>
        <w:rPr>
          <w:lang w:val="es-ES" w:eastAsia="es-BO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60A39B6C" wp14:editId="7F8E6C4D">
                <wp:extent cx="4316872" cy="611505"/>
                <wp:effectExtent l="0" t="0" r="7620" b="0"/>
                <wp:docPr id="709" name="Grupo 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2" cy="611505"/>
                          <a:chOff x="0" y="0"/>
                          <a:chExt cx="4316872" cy="611505"/>
                        </a:xfrm>
                      </wpg:grpSpPr>
                      <pic:pic xmlns:pic="http://schemas.openxmlformats.org/drawingml/2006/picture">
                        <pic:nvPicPr>
                          <pic:cNvPr id="710" name="Imagen 710"/>
                          <pic:cNvPicPr>
                            <a:picLocks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711" name="Grupo 711"/>
                        <wpg:cNvGrpSpPr/>
                        <wpg:grpSpPr>
                          <a:xfrm>
                            <a:off x="812042" y="81887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712" name="Grupo 712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713" name="Rectángulo 713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14" name="Rectángulo: una sola esquina redondeada 714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15" name="Diagrama de flujo: conector 715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16" name="Diagrama de flujo: conector 716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17" name="Rectángulo 717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73F6B05" w14:textId="77777777" w:rsidR="007A4E1D" w:rsidRPr="0093640B" w:rsidRDefault="007A4E1D" w:rsidP="007A4E1D">
                                <w:pPr>
                                  <w:pStyle w:val="Ttulo2"/>
                                </w:pPr>
                                <w:bookmarkStart w:id="39" w:name="_Toc195963522"/>
                                <w:bookmarkStart w:id="40" w:name="_Toc195963640"/>
                                <w:bookmarkStart w:id="41" w:name="_Toc227267774"/>
                                <w:r>
                                  <w:t>PRÁCTICA</w:t>
                                </w:r>
                                <w:bookmarkEnd w:id="39"/>
                                <w:bookmarkEnd w:id="40"/>
                                <w:bookmarkEnd w:id="41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18" name="Imagen 718"/>
                          <pic:cNvPicPr>
                            <a:picLocks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00" r="3905"/>
                          <a:stretch/>
                        </pic:blipFill>
                        <pic:spPr bwMode="auto">
                          <a:xfrm>
                            <a:off x="0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0A39B6C" id="Grupo 709" o:spid="_x0000_s1150" style="width:339.9pt;height:48.15pt;mso-position-horizontal-relative:char;mso-position-vertical-relative:line" coordsize="43168,611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">
                <v:shape id="Imagen 710" o:spid="_x0000_s1151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">
                  <v:imagedata r:id="rId40" o:title="" croptop="6860f" cropbottom="12416f" cropleft="6770f" cropright="10621f"/>
                  <v:path arrowok="t"/>
                  <o:lock v:ext="edit" aspectratio="f"/>
                </v:shape>
                <v:group id="Grupo 711" o:spid="_x0000_s1152" style="position:absolute;left:8120;top:818;width:27692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">
                  <v:group id="Grupo 712" o:spid="_x0000_s1153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PWV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3gEzzPhCMjFAwAA//8DAFBLAQItABQABgAIAAAAIQDb4fbL7gAAAIUBAAATAAAAAAAAAAAA&#10;AAAAAAAAAABbQ29udGVudF9UeXBlc10ueG1sUEsBAi0AFAAGAAgAAAAhAFr0LFu/AAAAFQEAAAsA&#10;AAAAAAAAAAAAAAAAHwEAAF9yZWxzLy5yZWxzUEsBAi0AFAAGAAgAAAAhAOfI9ZXEAAAA3AAAAA8A&#10;AAAAAAAAAAAAAAAABwIAAGRycy9kb3ducmV2LnhtbFBLBQYAAAAAAwADALcAAAD4AgAAAAA=&#10;">
                    <v:rect id="Rectángulo 713" o:spid="_x0000_s1154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" fillcolor="#ffc1c1 [1303]" stroked="f" strokeweight="1.25pt">
                      <v:stroke endcap="round"/>
                    </v:rect>
                    <v:shape id="Rectángulo: una sola esquina redondeada 714" o:spid="_x0000_s1155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" path="m,l2307245,v79960,,144780,64820,144780,144780l2452025,289560,,289560,,xe" fillcolor="#ff0b0c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715" o:spid="_x0000_s1156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" fillcolor="#ffc1c1 [1303]" stroked="f" strokeweight="1.25pt">
                      <v:stroke endcap="round"/>
                    </v:shape>
                    <v:shape id="Diagrama de flujo: conector 716" o:spid="_x0000_s1157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" fillcolor="#ffc1c1 [1303]" stroked="f" strokeweight="1.25pt">
                      <v:fill color2="#ff0b0c [2407]" rotate="t" focusposition=".5,.5" focussize="" colors="0 #ffc1c2;24248f #e60000;1 red" focus="100%" type="gradientRadial"/>
                      <v:stroke endcap="round"/>
                    </v:shape>
                  </v:group>
                  <v:rect id="Rectángulo 717" o:spid="_x0000_s1158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" filled="f" stroked="f" strokeweight="1.25pt">
                    <v:stroke endcap="round"/>
                    <v:textbox>
                      <w:txbxContent>
                        <w:p w14:paraId="173F6B05" w14:textId="77777777" w:rsidR="007A4E1D" w:rsidRPr="0093640B" w:rsidRDefault="007A4E1D" w:rsidP="007A4E1D">
                          <w:pPr>
                            <w:pStyle w:val="Ttulo2"/>
                          </w:pPr>
                          <w:bookmarkStart w:id="76" w:name="_Toc195963522"/>
                          <w:bookmarkStart w:id="77" w:name="_Toc195963640"/>
                          <w:bookmarkStart w:id="78" w:name="_Toc227267774"/>
                          <w:r>
                            <w:t>PRÁCTICA</w:t>
                          </w:r>
                          <w:bookmarkEnd w:id="76"/>
                          <w:bookmarkEnd w:id="77"/>
                          <w:bookmarkEnd w:id="78"/>
                        </w:p>
                      </w:txbxContent>
                    </v:textbox>
                  </v:rect>
                </v:group>
                <v:shape id="Imagen 718" o:spid="_x0000_s1159" type="#_x0000_t75" style="position:absolute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">
                  <v:imagedata r:id="rId41" o:title="" cropleft="2884f" cropright="2559f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5BB53FB2" w14:textId="791B094F" w:rsidR="00536200" w:rsidRDefault="00536200" w:rsidP="00D8692E">
      <w:pPr>
        <w:spacing w:line="360" w:lineRule="auto"/>
        <w:rPr>
          <w:b/>
          <w:bCs/>
          <w:lang w:eastAsia="es-BO"/>
        </w:rPr>
      </w:pPr>
    </w:p>
    <w:p w14:paraId="2969E2FC" w14:textId="77777777" w:rsidR="00536200" w:rsidRPr="003E29F0" w:rsidRDefault="00536200" w:rsidP="00992051">
      <w:pPr>
        <w:spacing w:line="360" w:lineRule="auto"/>
        <w:ind w:left="360"/>
        <w:rPr>
          <w:lang w:val="es-ES" w:eastAsia="es-BO"/>
        </w:rPr>
      </w:pPr>
    </w:p>
    <w:p w14:paraId="72EB0504" w14:textId="77777777" w:rsidR="007A4E1D" w:rsidRDefault="007A4E1D" w:rsidP="007A4E1D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15DDBFA9" wp14:editId="770E6945">
                <wp:extent cx="4316873" cy="618329"/>
                <wp:effectExtent l="0" t="0" r="7620" b="0"/>
                <wp:docPr id="719" name="Grupo 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3" cy="618329"/>
                          <a:chOff x="0" y="0"/>
                          <a:chExt cx="4316873" cy="618329"/>
                        </a:xfrm>
                      </wpg:grpSpPr>
                      <pic:pic xmlns:pic="http://schemas.openxmlformats.org/drawingml/2006/picture">
                        <pic:nvPicPr>
                          <pic:cNvPr id="720" name="Imagen 720"/>
                          <pic:cNvPicPr>
                            <a:picLocks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8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721" name="Grupo 721"/>
                        <wpg:cNvGrpSpPr/>
                        <wpg:grpSpPr>
                          <a:xfrm>
                            <a:off x="812042" y="81887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722" name="Grupo 722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723" name="Rectángulo 723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24" name="Rectángulo: una sola esquina redondeada 724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25" name="Diagrama de flujo: conector 725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26" name="Diagrama de flujo: conector 726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27" name="Rectángulo 727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6F951D7" w14:textId="77777777" w:rsidR="007A4E1D" w:rsidRPr="0093640B" w:rsidRDefault="007A4E1D" w:rsidP="007A4E1D">
                                <w:pPr>
                                  <w:pStyle w:val="Ttulo2"/>
                                </w:pPr>
                                <w:bookmarkStart w:id="42" w:name="_Toc195963523"/>
                                <w:bookmarkStart w:id="43" w:name="_Toc195963641"/>
                                <w:bookmarkStart w:id="44" w:name="_Toc227267776"/>
                                <w:r w:rsidRPr="0093640B">
                                  <w:t>TEORÍA</w:t>
                                </w:r>
                                <w:bookmarkEnd w:id="42"/>
                                <w:bookmarkEnd w:id="43"/>
                                <w:bookmarkEnd w:id="44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28" name="Imagen 728"/>
                          <pic:cNvPicPr>
                            <a:picLocks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824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5DDBFA9" id="Grupo 719" o:spid="_x0000_s1160" style="width:339.9pt;height:48.7pt;mso-position-horizontal-relative:char;mso-position-vertical-relative:line" coordsize="43168,618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">
                <v:shape id="Imagen 720" o:spid="_x0000_s1161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">
                  <v:imagedata r:id="rId40" o:title="" croptop="6860f" cropbottom="12416f" cropleft="6770f" cropright="10621f"/>
                  <v:path arrowok="t"/>
                  <o:lock v:ext="edit" aspectratio="f"/>
                </v:shape>
                <v:group id="Grupo 721" o:spid="_x0000_s1162" style="position:absolute;left:8120;top:818;width:27692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qFf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1EMzzPhCMjFAwAA//8DAFBLAQItABQABgAIAAAAIQDb4fbL7gAAAIUBAAATAAAAAAAAAAAA&#10;AAAAAAAAAABbQ29udGVudF9UeXBlc10ueG1sUEsBAi0AFAAGAAgAAAAhAFr0LFu/AAAAFQEAAAsA&#10;AAAAAAAAAAAAAAAAHwEAAF9yZWxzLy5yZWxzUEsBAi0AFAAGAAgAAAAhANl2oV/EAAAA3AAAAA8A&#10;AAAAAAAAAAAAAAAABwIAAGRycy9kb3ducmV2LnhtbFBLBQYAAAAAAwADALcAAAD4AgAAAAA=&#10;">
                  <v:group id="Grupo 722" o:spid="_x0000_s1163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D8oxQAAANw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">
                    <v:rect id="Rectángulo 723" o:spid="_x0000_s1164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" fillcolor="#ffc1c1 [1303]" stroked="f" strokeweight="1.25pt">
                      <v:stroke endcap="round"/>
                    </v:rect>
                    <v:shape id="Rectángulo: una sola esquina redondeada 724" o:spid="_x0000_s1165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" path="m,l2307245,v79960,,144780,64820,144780,144780l2452025,289560,,289560,,xe" fillcolor="#ff0b0c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725" o:spid="_x0000_s1166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" fillcolor="#ffc1c1 [1303]" stroked="f" strokeweight="1.25pt">
                      <v:stroke endcap="round"/>
                    </v:shape>
                    <v:shape id="Diagrama de flujo: conector 726" o:spid="_x0000_s1167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" fillcolor="#ffc1c1 [1303]" stroked="f" strokeweight="1.25pt">
                      <v:fill color2="#ff0b0c [2407]" rotate="t" focusposition=".5,.5" focussize="" colors="0 #ffc1c2;24248f #e60000;1 red" focus="100%" type="gradientRadial"/>
                      <v:stroke endcap="round"/>
                    </v:shape>
                  </v:group>
                  <v:rect id="Rectángulo 727" o:spid="_x0000_s1168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" filled="f" stroked="f" strokeweight="1.25pt">
                    <v:stroke endcap="round"/>
                    <v:textbox>
                      <w:txbxContent>
                        <w:p w14:paraId="76F951D7" w14:textId="77777777" w:rsidR="007A4E1D" w:rsidRPr="0093640B" w:rsidRDefault="007A4E1D" w:rsidP="007A4E1D">
                          <w:pPr>
                            <w:pStyle w:val="Ttulo2"/>
                          </w:pPr>
                          <w:bookmarkStart w:id="82" w:name="_Toc195963523"/>
                          <w:bookmarkStart w:id="83" w:name="_Toc195963641"/>
                          <w:bookmarkStart w:id="84" w:name="_Toc227267776"/>
                          <w:r w:rsidRPr="0093640B">
                            <w:t>TEORÍA</w:t>
                          </w:r>
                          <w:bookmarkEnd w:id="82"/>
                          <w:bookmarkEnd w:id="83"/>
                          <w:bookmarkEnd w:id="84"/>
                        </w:p>
                      </w:txbxContent>
                    </v:textbox>
                  </v:rect>
                </v:group>
                <v:shape id="Imagen 728" o:spid="_x0000_s1169" type="#_x0000_t75" style="position:absolute;top:68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">
                  <v:imagedata r:id="rId43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291F66D6" w14:textId="701603FE" w:rsidR="001E6ABB" w:rsidRDefault="001E6ABB" w:rsidP="007A4E1D">
      <w:pPr>
        <w:rPr>
          <w:lang w:val="es-ES"/>
        </w:rPr>
      </w:pPr>
    </w:p>
    <w:p w14:paraId="3CE6DA37" w14:textId="77777777" w:rsidR="007A4E1D" w:rsidRDefault="007A4E1D" w:rsidP="007A4E1D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7EE962B7" wp14:editId="5A7D00FD">
                <wp:extent cx="4316872" cy="625153"/>
                <wp:effectExtent l="0" t="0" r="7620" b="3810"/>
                <wp:docPr id="729" name="Grupo 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2" cy="625153"/>
                          <a:chOff x="0" y="0"/>
                          <a:chExt cx="4316872" cy="625153"/>
                        </a:xfrm>
                      </wpg:grpSpPr>
                      <pic:pic xmlns:pic="http://schemas.openxmlformats.org/drawingml/2006/picture">
                        <pic:nvPicPr>
                          <pic:cNvPr id="730" name="Imagen 730"/>
                          <pic:cNvPicPr>
                            <a:picLocks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731" name="Grupo 731"/>
                        <wpg:cNvGrpSpPr/>
                        <wpg:grpSpPr>
                          <a:xfrm>
                            <a:off x="812041" y="88711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732" name="Grupo 732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733" name="Rectángulo 733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34" name="Rectángulo: una sola esquina redondeada 734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35" name="Diagrama de flujo: conector 735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36" name="Diagrama de flujo: conector 736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37" name="Rectángulo 737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5C599B1" w14:textId="77777777" w:rsidR="007A4E1D" w:rsidRPr="0093640B" w:rsidRDefault="007A4E1D" w:rsidP="007A4E1D">
                                <w:pPr>
                                  <w:pStyle w:val="Ttulo2"/>
                                </w:pPr>
                                <w:bookmarkStart w:id="45" w:name="_Toc195963524"/>
                                <w:bookmarkStart w:id="46" w:name="_Toc195963642"/>
                                <w:bookmarkStart w:id="47" w:name="_Toc227267778"/>
                                <w:r>
                                  <w:t>VALORACIÓN</w:t>
                                </w:r>
                                <w:bookmarkEnd w:id="45"/>
                                <w:bookmarkEnd w:id="46"/>
                                <w:bookmarkEnd w:id="47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38" name="Imagen 738"/>
                          <pic:cNvPicPr>
                            <a:picLocks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648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E962B7" id="Grupo 729" o:spid="_x0000_s1170" style="width:339.9pt;height:49.2pt;mso-position-horizontal-relative:char;mso-position-vertical-relative:line" coordsize="43168,625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">
                <v:shape id="Imagen 730" o:spid="_x0000_s1171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">
                  <v:imagedata r:id="rId40" o:title="" croptop="6860f" cropbottom="12416f" cropleft="6770f" cropright="10621f"/>
                  <v:path arrowok="t"/>
                  <o:lock v:ext="edit" aspectratio="f"/>
                </v:shape>
                <v:group id="Grupo 731" o:spid="_x0000_s1172" style="position:absolute;left:8120;top:887;width:27692;height:4648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">
                  <v:group id="Grupo 732" o:spid="_x0000_s1173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an1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eA1TeDvTDgCcv0LAAD//wMAUEsBAi0AFAAGAAgAAAAhANvh9svuAAAAhQEAABMAAAAAAAAA&#10;AAAAAAAAAAAAAFtDb250ZW50X1R5cGVzXS54bWxQSwECLQAUAAYACAAAACEAWvQsW78AAAAVAQAA&#10;CwAAAAAAAAAAAAAAAAAfAQAAX3JlbHMvLnJlbHNQSwECLQAUAAYACAAAACEArH2p9cYAAADcAAAA&#10;DwAAAAAAAAAAAAAAAAAHAgAAZHJzL2Rvd25yZXYueG1sUEsFBgAAAAADAAMAtwAAAPoCAAAAAA==&#10;">
                    <v:rect id="Rectángulo 733" o:spid="_x0000_s1174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" fillcolor="#ffc1c1 [1303]" stroked="f" strokeweight="1.25pt">
                      <v:stroke endcap="round"/>
                    </v:rect>
                    <v:shape id="Rectángulo: una sola esquina redondeada 734" o:spid="_x0000_s1175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" path="m,l2307245,v79960,,144780,64820,144780,144780l2452025,289560,,289560,,xe" fillcolor="#ff0b0c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735" o:spid="_x0000_s1176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" fillcolor="#ffc1c1 [1303]" stroked="f" strokeweight="1.25pt">
                      <v:stroke endcap="round"/>
                    </v:shape>
                    <v:shape id="Diagrama de flujo: conector 736" o:spid="_x0000_s1177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" fillcolor="#ffc1c1 [1303]" stroked="f" strokeweight="1.25pt">
                      <v:fill color2="#ff0b0c [2407]" rotate="t" focusposition=".5,.5" focussize="" colors="0 #ffc1c2;24248f #e60000;1 red" focus="100%" type="gradientRadial"/>
                      <v:stroke endcap="round"/>
                    </v:shape>
                  </v:group>
                  <v:rect id="Rectángulo 737" o:spid="_x0000_s1178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" filled="f" stroked="f" strokeweight="1.25pt">
                    <v:stroke endcap="round"/>
                    <v:textbox>
                      <w:txbxContent>
                        <w:p w14:paraId="55C599B1" w14:textId="77777777" w:rsidR="007A4E1D" w:rsidRPr="0093640B" w:rsidRDefault="007A4E1D" w:rsidP="007A4E1D">
                          <w:pPr>
                            <w:pStyle w:val="Ttulo2"/>
                          </w:pPr>
                          <w:bookmarkStart w:id="88" w:name="_Toc195963524"/>
                          <w:bookmarkStart w:id="89" w:name="_Toc195963642"/>
                          <w:bookmarkStart w:id="90" w:name="_Toc227267778"/>
                          <w:r>
                            <w:t>VALORACIÓN</w:t>
                          </w:r>
                          <w:bookmarkEnd w:id="88"/>
                          <w:bookmarkEnd w:id="89"/>
                          <w:bookmarkEnd w:id="90"/>
                        </w:p>
                      </w:txbxContent>
                    </v:textbox>
                  </v:rect>
                </v:group>
                <v:shape id="Imagen 738" o:spid="_x0000_s1179" type="#_x0000_t75" style="position:absolute;top:136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">
                  <v:imagedata r:id="rId45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77566745" w14:textId="77777777" w:rsidR="007A4E1D" w:rsidRDefault="007A4E1D" w:rsidP="007A4E1D">
      <w:pPr>
        <w:rPr>
          <w:lang w:val="es-ES"/>
        </w:rPr>
      </w:pPr>
    </w:p>
    <w:p w14:paraId="40719666" w14:textId="475B1567" w:rsidR="007A4E1D" w:rsidRDefault="007A4E1D" w:rsidP="001E6ABB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089BC327" wp14:editId="5A9A6F75">
                <wp:extent cx="4316730" cy="611505"/>
                <wp:effectExtent l="0" t="0" r="7620" b="0"/>
                <wp:docPr id="739" name="Grupo 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730" cy="611505"/>
                          <a:chOff x="0" y="0"/>
                          <a:chExt cx="4316872" cy="611505"/>
                        </a:xfrm>
                      </wpg:grpSpPr>
                      <pic:pic xmlns:pic="http://schemas.openxmlformats.org/drawingml/2006/picture">
                        <pic:nvPicPr>
                          <pic:cNvPr id="740" name="Imagen 740"/>
                          <pic:cNvPicPr>
                            <a:picLocks/>
                          </pic:cNvPicPr>
                        </pic:nvPicPr>
                        <pic:blipFill rotWithShape="1"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62" t="6390" r="6257" b="7956"/>
                          <a:stretch/>
                        </pic:blipFill>
                        <pic:spPr bwMode="auto">
                          <a:xfrm>
                            <a:off x="0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41" name="Imagen 741"/>
                          <pic:cNvPicPr>
                            <a:picLocks/>
                          </pic:cNvPicPr>
                        </pic:nvPicPr>
                        <pic:blipFill rotWithShape="1"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742" name="Grupo 742"/>
                        <wpg:cNvGrpSpPr/>
                        <wpg:grpSpPr>
                          <a:xfrm>
                            <a:off x="771099" y="81886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743" name="Grupo 743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744" name="Rectángulo 744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46" name="Rectángulo: una sola esquina redondeada 746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47" name="Diagrama de flujo: conector 747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48" name="Diagrama de flujo: conector 748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49" name="Rectángulo 749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8A60D6B" w14:textId="77777777" w:rsidR="007A4E1D" w:rsidRPr="0093640B" w:rsidRDefault="007A4E1D" w:rsidP="007A4E1D">
                                <w:pPr>
                                  <w:pStyle w:val="Ttulo2"/>
                                </w:pPr>
                                <w:bookmarkStart w:id="48" w:name="_Toc195963525"/>
                                <w:bookmarkStart w:id="49" w:name="_Toc195963643"/>
                                <w:bookmarkStart w:id="50" w:name="_Toc227267780"/>
                                <w:r>
                                  <w:t>PRODUCCIÓN</w:t>
                                </w:r>
                                <w:bookmarkEnd w:id="48"/>
                                <w:bookmarkEnd w:id="49"/>
                                <w:bookmarkEnd w:id="50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89BC327" id="Grupo 739" o:spid="_x0000_s1180" style="width:339.9pt;height:48.15pt;mso-position-horizontal-relative:char;mso-position-vertical-relative:line" coordsize="43168,61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">
                <v:shape id="Imagen 740" o:spid="_x0000_s1181" type="#_x0000_t75" style="position:absolute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">
                  <v:imagedata r:id="rId48" o:title="" croptop="4188f" cropbottom="5214f" cropleft="3907f" cropright="4101f"/>
                  <v:path arrowok="t"/>
                  <o:lock v:ext="edit" aspectratio="f"/>
                </v:shape>
                <v:shape id="Imagen 741" o:spid="_x0000_s1182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">
                  <v:imagedata r:id="rId49" o:title="" croptop="6860f" cropbottom="12416f" cropleft="6770f" cropright="10621f"/>
                  <v:path arrowok="t"/>
                  <o:lock v:ext="edit" aspectratio="f"/>
                </v:shape>
                <v:group id="Grupo 742" o:spid="_x0000_s1183" style="position:absolute;left:7710;top:818;width:27693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9qI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">
                  <v:group id="Grupo 743" o:spid="_x0000_s1184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38T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">
                    <v:rect id="Rectángulo 744" o:spid="_x0000_s1185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" fillcolor="#ffc1c1 [1303]" stroked="f" strokeweight="1.25pt">
                      <v:stroke endcap="round"/>
                    </v:rect>
                    <v:shape id="Rectángulo: una sola esquina redondeada 746" o:spid="_x0000_s1186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" path="m,l2307245,v79960,,144780,64820,144780,144780l2452025,289560,,289560,,xe" fillcolor="#ff0b0c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747" o:spid="_x0000_s1187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" fillcolor="#ffc1c1 [1303]" stroked="f" strokeweight="1.25pt">
                      <v:stroke endcap="round"/>
                    </v:shape>
                    <v:shape id="Diagrama de flujo: conector 748" o:spid="_x0000_s1188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" fillcolor="#ffc1c1 [1303]" stroked="f" strokeweight="1.25pt">
                      <v:fill color2="#ff0b0c [2407]" rotate="t" focusposition=".5,.5" focussize="" colors="0 #ffc1c2;24248f #e60000;1 red" focus="100%" type="gradientRadial"/>
                      <v:stroke endcap="round"/>
                    </v:shape>
                  </v:group>
                  <v:rect id="Rectángulo 749" o:spid="_x0000_s1189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" filled="f" stroked="f" strokeweight="1.25pt">
                    <v:stroke endcap="round"/>
                    <v:textbox>
                      <w:txbxContent>
                        <w:p w14:paraId="18A60D6B" w14:textId="77777777" w:rsidR="007A4E1D" w:rsidRPr="0093640B" w:rsidRDefault="007A4E1D" w:rsidP="007A4E1D">
                          <w:pPr>
                            <w:pStyle w:val="Ttulo2"/>
                          </w:pPr>
                          <w:bookmarkStart w:id="94" w:name="_Toc195963525"/>
                          <w:bookmarkStart w:id="95" w:name="_Toc195963643"/>
                          <w:bookmarkStart w:id="96" w:name="_Toc227267780"/>
                          <w:r>
                            <w:t>PRODUCCIÓN</w:t>
                          </w:r>
                          <w:bookmarkEnd w:id="94"/>
                          <w:bookmarkEnd w:id="95"/>
                          <w:bookmarkEnd w:id="96"/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749425FF" w14:textId="77777777" w:rsidR="00992051" w:rsidRDefault="00992051" w:rsidP="00D76348">
      <w:pPr>
        <w:rPr>
          <w:lang w:val="es-ES"/>
        </w:rPr>
        <w:sectPr w:rsidR="00992051" w:rsidSect="003F4BC4">
          <w:pgSz w:w="12240" w:h="15840" w:code="1"/>
          <w:pgMar w:top="1247" w:right="1474" w:bottom="1247" w:left="1474" w:header="680" w:footer="680" w:gutter="0"/>
          <w:cols w:space="708"/>
          <w:docGrid w:linePitch="360"/>
        </w:sectPr>
      </w:pPr>
    </w:p>
    <w:p w14:paraId="72829EEB" w14:textId="77777777" w:rsidR="00D76348" w:rsidRDefault="004F3A98" w:rsidP="00D76348">
      <w:pPr>
        <w:rPr>
          <w:lang w:val="es-ES"/>
        </w:rPr>
      </w:pPr>
      <w:r>
        <w:rPr>
          <w:noProof/>
          <w:lang w:val="es-ES" w:eastAsia="es-ES"/>
        </w:rPr>
        <w:lastRenderedPageBreak/>
        <mc:AlternateContent>
          <mc:Choice Requires="wpg">
            <w:drawing>
              <wp:anchor distT="0" distB="0" distL="114300" distR="114300" simplePos="0" relativeHeight="251693567" behindDoc="0" locked="0" layoutInCell="1" allowOverlap="1" wp14:anchorId="2D71F584" wp14:editId="2803B495">
                <wp:simplePos x="0" y="0"/>
                <wp:positionH relativeFrom="column">
                  <wp:posOffset>-953770</wp:posOffset>
                </wp:positionH>
                <wp:positionV relativeFrom="paragraph">
                  <wp:posOffset>-1482111</wp:posOffset>
                </wp:positionV>
                <wp:extent cx="7792720" cy="2975638"/>
                <wp:effectExtent l="0" t="0" r="0" b="0"/>
                <wp:wrapNone/>
                <wp:docPr id="218" name="Grupo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2720" cy="2975638"/>
                          <a:chOff x="0" y="0"/>
                          <a:chExt cx="7792720" cy="2975638"/>
                        </a:xfrm>
                      </wpg:grpSpPr>
                      <wpg:grpSp>
                        <wpg:cNvPr id="219" name="Grupo 219"/>
                        <wpg:cNvGrpSpPr/>
                        <wpg:grpSpPr>
                          <a:xfrm>
                            <a:off x="0" y="0"/>
                            <a:ext cx="7792720" cy="2944495"/>
                            <a:chOff x="0" y="0"/>
                            <a:chExt cx="7792720" cy="2944495"/>
                          </a:xfrm>
                        </wpg:grpSpPr>
                        <wpg:grpSp>
                          <wpg:cNvPr id="220" name="Grupo 220"/>
                          <wpg:cNvGrpSpPr/>
                          <wpg:grpSpPr>
                            <a:xfrm>
                              <a:off x="0" y="0"/>
                              <a:ext cx="7792720" cy="2944495"/>
                              <a:chOff x="0" y="0"/>
                              <a:chExt cx="7792720" cy="2944495"/>
                            </a:xfrm>
                          </wpg:grpSpPr>
                          <wpg:grpSp>
                            <wpg:cNvPr id="221" name="Grupo 221"/>
                            <wpg:cNvGrpSpPr/>
                            <wpg:grpSpPr>
                              <a:xfrm>
                                <a:off x="0" y="114300"/>
                                <a:ext cx="7792720" cy="2830195"/>
                                <a:chOff x="0" y="0"/>
                                <a:chExt cx="7792720" cy="2830195"/>
                              </a:xfrm>
                            </wpg:grpSpPr>
                            <wps:wsp>
                              <wps:cNvPr id="222" name="Rectángulo 222"/>
                              <wps:cNvSpPr/>
                              <wps:spPr>
                                <a:xfrm>
                                  <a:off x="0" y="533400"/>
                                  <a:ext cx="7792720" cy="16560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3" name="Rectángulo 223"/>
                              <wps:cNvSpPr/>
                              <wps:spPr>
                                <a:xfrm>
                                  <a:off x="0" y="1066800"/>
                                  <a:ext cx="7792720" cy="6286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4" name="Elipse 224"/>
                              <wps:cNvSpPr/>
                              <wps:spPr>
                                <a:xfrm>
                                  <a:off x="4762500" y="0"/>
                                  <a:ext cx="2428875" cy="27698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5" name="Elipse 225"/>
                              <wps:cNvSpPr/>
                              <wps:spPr>
                                <a:xfrm>
                                  <a:off x="4867275" y="114300"/>
                                  <a:ext cx="2219325" cy="2524125"/>
                                </a:xfrm>
                                <a:prstGeom prst="ellipse">
                                  <a:avLst/>
                                </a:prstGeom>
                                <a:pattFill prst="pct50">
                                  <a:fgClr>
                                    <a:schemeClr val="accent4">
                                      <a:lumMod val="75000"/>
                                    </a:schemeClr>
                                  </a:fgClr>
                                  <a:bgClr>
                                    <a:schemeClr val="bg1"/>
                                  </a:bgClr>
                                </a:patt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26" name="Imagen 22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048250" y="418356"/>
                                  <a:ext cx="1857375" cy="1857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227" name="Rectángulo 227"/>
                              <wps:cNvSpPr/>
                              <wps:spPr>
                                <a:xfrm>
                                  <a:off x="0" y="2190750"/>
                                  <a:ext cx="7792720" cy="6394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28" name="Rectángulo 228"/>
                            <wps:cNvSpPr/>
                            <wps:spPr>
                              <a:xfrm>
                                <a:off x="0" y="0"/>
                                <a:ext cx="7792720" cy="6394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29" name="Rectángulo 229"/>
                          <wps:cNvSpPr/>
                          <wps:spPr>
                            <a:xfrm>
                              <a:off x="863194" y="1178170"/>
                              <a:ext cx="3899306" cy="628064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E3F4E78" w14:textId="262BE4EA" w:rsidR="00D76348" w:rsidRPr="00861EC6" w:rsidRDefault="00861EC6" w:rsidP="00861EC6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F0B0C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</w:pPr>
                                <w:r w:rsidRPr="00350EB7"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F0B0C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  <w:t xml:space="preserve">TEMA Nº </w:t>
                                </w:r>
                                <w:r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F0B0C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30" name="Rectángulo 230"/>
                        <wps:cNvSpPr/>
                        <wps:spPr>
                          <a:xfrm>
                            <a:off x="863194" y="2347574"/>
                            <a:ext cx="6042431" cy="628064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408B7BA" w14:textId="2F15576F" w:rsidR="00D76348" w:rsidRPr="002E6C74" w:rsidRDefault="000F0AF5" w:rsidP="00D76348">
                              <w:pPr>
                                <w:pStyle w:val="Ttulo1"/>
                              </w:pPr>
                              <w:bookmarkStart w:id="51" w:name="_Toc195963526"/>
                              <w:bookmarkStart w:id="52" w:name="_Toc195963644"/>
                              <w:bookmarkStart w:id="53" w:name="_Toc227267782"/>
                              <w:r w:rsidRPr="002E6C74">
                                <w:t xml:space="preserve">TEMA </w:t>
                              </w:r>
                              <w:r>
                                <w:t xml:space="preserve"> 4 </w:t>
                              </w:r>
                              <w:r w:rsidRPr="002E6C74">
                                <w:t xml:space="preserve">: </w:t>
                              </w:r>
                              <w:r w:rsidR="003D2816" w:rsidRPr="003D2816">
                                <w:t>ADMINISTRACIÓN PLATAFORMA WINDOWS</w:t>
                              </w:r>
                              <w:bookmarkEnd w:id="51"/>
                              <w:bookmarkEnd w:id="52"/>
                              <w:bookmarkEnd w:id="53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71F584" id="Grupo 218" o:spid="_x0000_s1190" style="position:absolute;left:0;text-align:left;margin-left:-75.1pt;margin-top:-116.7pt;width:613.6pt;height:234.3pt;z-index:251693567;mso-position-horizontal-relative:text;mso-position-vertical-relative:text;mso-height-relative:margin" coordsize="77927,29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">
                <v:group id="Grupo 219" o:spid="_x0000_s1191" style="position:absolute;width:77927;height:29444" coordsize="77927,2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Rg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3gKzzPhCMjFAwAA//8DAFBLAQItABQABgAIAAAAIQDb4fbL7gAAAIUBAAATAAAAAAAAAAAA&#10;AAAAAAAAAABbQ29udGVudF9UeXBlc10ueG1sUEsBAi0AFAAGAAgAAAAhAFr0LFu/AAAAFQEAAAsA&#10;AAAAAAAAAAAAAAAAHwEAAF9yZWxzLy5yZWxzUEsBAi0AFAAGAAgAAAAhAIQCxGDEAAAA3AAAAA8A&#10;AAAAAAAAAAAAAAAABwIAAGRycy9kb3ducmV2LnhtbFBLBQYAAAAAAwADALcAAAD4AgAAAAA=&#10;">
                  <v:group id="Grupo 220" o:spid="_x0000_s1192" style="position:absolute;width:77927;height:29444" coordsize="77927,2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    <v:group id="Grupo 221" o:spid="_x0000_s1193" style="position:absolute;top:1143;width:77927;height:28301" coordsize="77927,28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ALb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GH7PhCMgdz8AAAD//wMAUEsBAi0AFAAGAAgAAAAhANvh9svuAAAAhQEAABMAAAAAAAAA&#10;AAAAAAAAAAAAAFtDb250ZW50X1R5cGVzXS54bWxQSwECLQAUAAYACAAAACEAWvQsW78AAAAVAQAA&#10;CwAAAAAAAAAAAAAAAAAfAQAAX3JlbHMvLnJlbHNQSwECLQAUAAYACAAAACEAtBgC28YAAADcAAAA&#10;DwAAAAAAAAAAAAAAAAAHAgAAZHJzL2Rvd25yZXYueG1sUEsFBgAAAAADAAMAtwAAAPoCAAAAAA==&#10;">
                      <v:rect id="Rectángulo 222" o:spid="_x0000_s1194" style="position:absolute;top:5334;width:77927;height:16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" fillcolor="#ff0b0c [2407]" stroked="f" strokeweight="1.25pt">
                        <v:stroke endcap="round"/>
                      </v:rect>
                      <v:rect id="Rectángulo 223" o:spid="_x0000_s1195" style="position:absolute;top:10668;width:77927;height:6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" fillcolor="#ffc1c1 [1303]" stroked="f" strokeweight="1.25pt">
                        <v:stroke endcap="round"/>
                      </v:rect>
                      <v:oval id="Elipse 224" o:spid="_x0000_s1196" style="position:absolute;left:47625;width:24288;height:276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" fillcolor="#ffc1c1 [1303]" stroked="f" strokeweight="1.25pt">
                        <v:stroke endcap="round"/>
                      </v:oval>
                      <v:oval id="Elipse 225" o:spid="_x0000_s1197" style="position:absolute;left:48672;top:1143;width:22194;height:25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" fillcolor="#ff0b0c [2407]" stroked="f" strokeweight="1.25pt">
                        <v:fill r:id="rId36" o:title="" color2="white [3212]" type="pattern"/>
                        <v:stroke endcap="round"/>
                      </v:oval>
                      <v:shape id="Imagen 226" o:spid="_x0000_s1198" type="#_x0000_t75" style="position:absolute;left:50482;top:4183;width:18574;height:18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">
                        <v:imagedata r:id="rId37" o:title=""/>
                        <v:path arrowok="t"/>
                      </v:shape>
                      <v:rect id="Rectángulo 227" o:spid="_x0000_s1199" style="position:absolute;top:21907;width:77927;height:6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" fillcolor="white [3212]" stroked="f" strokeweight="1.25pt">
                        <v:stroke endcap="round"/>
                      </v:rect>
                    </v:group>
                    <v:rect id="Rectángulo 228" o:spid="_x0000_s1200" style="position:absolute;width:77927;height:6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" fillcolor="white [3212]" stroked="f" strokeweight="1.25pt">
                      <v:stroke endcap="round"/>
                    </v:rect>
                  </v:group>
                  <v:rect id="Rectángulo 229" o:spid="_x0000_s1201" style="position:absolute;left:8631;top:11781;width:38994;height:6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" filled="f" stroked="f" strokeweight="1pt">
                    <v:textbox>
                      <w:txbxContent>
                        <w:p w14:paraId="0E3F4E78" w14:textId="262BE4EA" w:rsidR="00D76348" w:rsidRPr="00861EC6" w:rsidRDefault="00861EC6" w:rsidP="00861EC6">
                          <w:pPr>
                            <w:spacing w:after="0" w:line="276" w:lineRule="auto"/>
                            <w:jc w:val="center"/>
                            <w:rPr>
                              <w:rFonts w:ascii="Copperplate Gothic Bold" w:hAnsi="Copperplate Gothic Bold" w:cs="Copperplate Gothic Bold"/>
                              <w:noProof/>
                              <w:color w:val="FF0B0C" w:themeColor="accent4" w:themeShade="BF"/>
                              <w:spacing w:val="-13"/>
                              <w:sz w:val="72"/>
                              <w:szCs w:val="56"/>
                            </w:rPr>
                          </w:pPr>
                          <w:r w:rsidRPr="00350EB7">
                            <w:rPr>
                              <w:rFonts w:ascii="Copperplate Gothic Bold" w:hAnsi="Copperplate Gothic Bold" w:cs="Copperplate Gothic Bold"/>
                              <w:noProof/>
                              <w:color w:val="FF0B0C" w:themeColor="accent4" w:themeShade="BF"/>
                              <w:spacing w:val="-13"/>
                              <w:sz w:val="72"/>
                              <w:szCs w:val="56"/>
                            </w:rPr>
                            <w:t xml:space="preserve">TEMA Nº </w:t>
                          </w:r>
                          <w:r>
                            <w:rPr>
                              <w:rFonts w:ascii="Copperplate Gothic Bold" w:hAnsi="Copperplate Gothic Bold" w:cs="Copperplate Gothic Bold"/>
                              <w:noProof/>
                              <w:color w:val="FF0B0C" w:themeColor="accent4" w:themeShade="BF"/>
                              <w:spacing w:val="-13"/>
                              <w:sz w:val="72"/>
                              <w:szCs w:val="56"/>
                            </w:rPr>
                            <w:t>4</w:t>
                          </w:r>
                        </w:p>
                      </w:txbxContent>
                    </v:textbox>
                  </v:rect>
                </v:group>
                <v:rect id="Rectángulo 230" o:spid="_x0000_s1202" style="position:absolute;left:8631;top:23475;width:60425;height:6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" filled="f" stroked="f" strokeweight="1pt">
                  <v:textbox>
                    <w:txbxContent>
                      <w:p w14:paraId="2408B7BA" w14:textId="2F15576F" w:rsidR="00D76348" w:rsidRPr="002E6C74" w:rsidRDefault="000F0AF5" w:rsidP="00D76348">
                        <w:pPr>
                          <w:pStyle w:val="Ttulo1"/>
                        </w:pPr>
                        <w:bookmarkStart w:id="100" w:name="_Toc195963526"/>
                        <w:bookmarkStart w:id="101" w:name="_Toc195963644"/>
                        <w:bookmarkStart w:id="102" w:name="_Toc227267782"/>
                        <w:r w:rsidRPr="002E6C74">
                          <w:t xml:space="preserve">TEMA </w:t>
                        </w:r>
                        <w:r>
                          <w:t xml:space="preserve"> 4 </w:t>
                        </w:r>
                        <w:r w:rsidRPr="002E6C74">
                          <w:t xml:space="preserve">: </w:t>
                        </w:r>
                        <w:r w:rsidR="003D2816" w:rsidRPr="003D2816">
                          <w:t>ADMINISTRACIÓN PLATAFORMA WINDOWS</w:t>
                        </w:r>
                        <w:bookmarkEnd w:id="100"/>
                        <w:bookmarkEnd w:id="101"/>
                        <w:bookmarkEnd w:id="102"/>
                      </w:p>
                    </w:txbxContent>
                  </v:textbox>
                </v:rect>
              </v:group>
            </w:pict>
          </mc:Fallback>
        </mc:AlternateContent>
      </w:r>
    </w:p>
    <w:p w14:paraId="1817A42B" w14:textId="77777777" w:rsidR="00D76348" w:rsidRDefault="00D76348" w:rsidP="00D76348">
      <w:pPr>
        <w:rPr>
          <w:lang w:val="es-ES"/>
        </w:rPr>
      </w:pPr>
    </w:p>
    <w:p w14:paraId="5E01D6C4" w14:textId="77777777" w:rsidR="00D76348" w:rsidRDefault="00D76348" w:rsidP="00D76348">
      <w:pPr>
        <w:rPr>
          <w:lang w:val="es-ES"/>
        </w:rPr>
      </w:pPr>
    </w:p>
    <w:p w14:paraId="0799128B" w14:textId="77777777" w:rsidR="00D76348" w:rsidRDefault="00D76348" w:rsidP="00D76348">
      <w:pPr>
        <w:rPr>
          <w:lang w:val="es-ES"/>
        </w:rPr>
      </w:pPr>
    </w:p>
    <w:p w14:paraId="16692335" w14:textId="77777777" w:rsidR="00D76348" w:rsidRDefault="00D76348" w:rsidP="00D76348">
      <w:pPr>
        <w:rPr>
          <w:lang w:val="es-ES"/>
        </w:rPr>
      </w:pPr>
    </w:p>
    <w:p w14:paraId="1E69DB6D" w14:textId="4AC9928E" w:rsidR="00992051" w:rsidRDefault="00992051" w:rsidP="007A4E1D">
      <w:pPr>
        <w:rPr>
          <w:lang w:val="es-ES" w:eastAsia="es-BO"/>
        </w:rPr>
      </w:pPr>
    </w:p>
    <w:p w14:paraId="1A6D714D" w14:textId="77777777" w:rsidR="00992051" w:rsidRDefault="00992051" w:rsidP="007A4E1D">
      <w:pPr>
        <w:rPr>
          <w:lang w:val="es-ES" w:eastAsia="es-BO"/>
        </w:rPr>
      </w:pPr>
    </w:p>
    <w:p w14:paraId="5738734D" w14:textId="77777777" w:rsidR="007A4E1D" w:rsidRDefault="007A4E1D" w:rsidP="007A4E1D">
      <w:pPr>
        <w:rPr>
          <w:lang w:val="es-ES" w:eastAsia="es-BO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6810CAEF" wp14:editId="67461C19">
                <wp:extent cx="4316872" cy="611505"/>
                <wp:effectExtent l="0" t="0" r="7620" b="0"/>
                <wp:docPr id="750" name="Grupo 7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2" cy="611505"/>
                          <a:chOff x="0" y="0"/>
                          <a:chExt cx="4316872" cy="611505"/>
                        </a:xfrm>
                      </wpg:grpSpPr>
                      <pic:pic xmlns:pic="http://schemas.openxmlformats.org/drawingml/2006/picture">
                        <pic:nvPicPr>
                          <pic:cNvPr id="751" name="Imagen 751"/>
                          <pic:cNvPicPr>
                            <a:picLocks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752" name="Grupo 752"/>
                        <wpg:cNvGrpSpPr/>
                        <wpg:grpSpPr>
                          <a:xfrm>
                            <a:off x="812042" y="81887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753" name="Grupo 753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754" name="Rectángulo 754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55" name="Rectángulo: una sola esquina redondeada 755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56" name="Diagrama de flujo: conector 756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57" name="Diagrama de flujo: conector 757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58" name="Rectángulo 758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7CA281F" w14:textId="77777777" w:rsidR="007A4E1D" w:rsidRPr="0093640B" w:rsidRDefault="007A4E1D" w:rsidP="007A4E1D">
                                <w:pPr>
                                  <w:pStyle w:val="Ttulo2"/>
                                </w:pPr>
                                <w:bookmarkStart w:id="54" w:name="_Toc195963527"/>
                                <w:bookmarkStart w:id="55" w:name="_Toc195963645"/>
                                <w:bookmarkStart w:id="56" w:name="_Toc227267783"/>
                                <w:r>
                                  <w:t>PRÁCTICA</w:t>
                                </w:r>
                                <w:bookmarkEnd w:id="54"/>
                                <w:bookmarkEnd w:id="55"/>
                                <w:bookmarkEnd w:id="56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59" name="Imagen 759"/>
                          <pic:cNvPicPr>
                            <a:picLocks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00" r="3905"/>
                          <a:stretch/>
                        </pic:blipFill>
                        <pic:spPr bwMode="auto">
                          <a:xfrm>
                            <a:off x="0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810CAEF" id="Grupo 750" o:spid="_x0000_s1203" style="width:339.9pt;height:48.15pt;mso-position-horizontal-relative:char;mso-position-vertical-relative:line" coordsize="43168,611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">
                <v:shape id="Imagen 751" o:spid="_x0000_s1204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">
                  <v:imagedata r:id="rId40" o:title="" croptop="6860f" cropbottom="12416f" cropleft="6770f" cropright="10621f"/>
                  <v:path arrowok="t"/>
                  <o:lock v:ext="edit" aspectratio="f"/>
                </v:shape>
                <v:group id="Grupo 752" o:spid="_x0000_s1205" style="position:absolute;left:8120;top:818;width:27692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kxV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">
                  <v:group id="Grupo 753" o:spid="_x0000_s1206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">
                    <v:rect id="Rectángulo 754" o:spid="_x0000_s1207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" fillcolor="#ffc1c1 [1303]" stroked="f" strokeweight="1.25pt">
                      <v:stroke endcap="round"/>
                    </v:rect>
                    <v:shape id="Rectángulo: una sola esquina redondeada 755" o:spid="_x0000_s1208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" path="m,l2307245,v79960,,144780,64820,144780,144780l2452025,289560,,289560,,xe" fillcolor="#ff0b0c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756" o:spid="_x0000_s1209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" fillcolor="#ffc1c1 [1303]" stroked="f" strokeweight="1.25pt">
                      <v:stroke endcap="round"/>
                    </v:shape>
                    <v:shape id="Diagrama de flujo: conector 757" o:spid="_x0000_s1210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" fillcolor="#ffc1c1 [1303]" stroked="f" strokeweight="1.25pt">
                      <v:fill color2="#ff0b0c [2407]" rotate="t" focusposition=".5,.5" focussize="" colors="0 #ffc1c2;24248f #e60000;1 red" focus="100%" type="gradientRadial"/>
                      <v:stroke endcap="round"/>
                    </v:shape>
                  </v:group>
                  <v:rect id="Rectángulo 758" o:spid="_x0000_s1211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" filled="f" stroked="f" strokeweight="1.25pt">
                    <v:stroke endcap="round"/>
                    <v:textbox>
                      <w:txbxContent>
                        <w:p w14:paraId="57CA281F" w14:textId="77777777" w:rsidR="007A4E1D" w:rsidRPr="0093640B" w:rsidRDefault="007A4E1D" w:rsidP="007A4E1D">
                          <w:pPr>
                            <w:pStyle w:val="Ttulo2"/>
                          </w:pPr>
                          <w:bookmarkStart w:id="106" w:name="_Toc195963527"/>
                          <w:bookmarkStart w:id="107" w:name="_Toc195963645"/>
                          <w:bookmarkStart w:id="108" w:name="_Toc227267783"/>
                          <w:r>
                            <w:t>PRÁCTICA</w:t>
                          </w:r>
                          <w:bookmarkEnd w:id="106"/>
                          <w:bookmarkEnd w:id="107"/>
                          <w:bookmarkEnd w:id="108"/>
                        </w:p>
                      </w:txbxContent>
                    </v:textbox>
                  </v:rect>
                </v:group>
                <v:shape id="Imagen 759" o:spid="_x0000_s1212" type="#_x0000_t75" style="position:absolute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">
                  <v:imagedata r:id="rId41" o:title="" cropleft="2884f" cropright="2559f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57DCEE01" w14:textId="77777777" w:rsidR="00536200" w:rsidRPr="003E29F0" w:rsidRDefault="00536200" w:rsidP="00992051">
      <w:pPr>
        <w:spacing w:line="360" w:lineRule="auto"/>
        <w:ind w:left="360"/>
        <w:rPr>
          <w:lang w:val="es-ES" w:eastAsia="es-BO"/>
        </w:rPr>
      </w:pPr>
    </w:p>
    <w:p w14:paraId="2823AA82" w14:textId="0A17B965" w:rsidR="001E6ABB" w:rsidRPr="00D8692E" w:rsidRDefault="007A4E1D" w:rsidP="00D8692E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07B0CCCB" wp14:editId="24AD35D4">
                <wp:extent cx="4316873" cy="618329"/>
                <wp:effectExtent l="0" t="0" r="7620" b="0"/>
                <wp:docPr id="760" name="Grupo 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3" cy="618329"/>
                          <a:chOff x="0" y="0"/>
                          <a:chExt cx="4316873" cy="618329"/>
                        </a:xfrm>
                      </wpg:grpSpPr>
                      <pic:pic xmlns:pic="http://schemas.openxmlformats.org/drawingml/2006/picture">
                        <pic:nvPicPr>
                          <pic:cNvPr id="761" name="Imagen 761"/>
                          <pic:cNvPicPr>
                            <a:picLocks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8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762" name="Grupo 762"/>
                        <wpg:cNvGrpSpPr/>
                        <wpg:grpSpPr>
                          <a:xfrm>
                            <a:off x="812042" y="81887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763" name="Grupo 763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764" name="Rectángulo 764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65" name="Rectángulo: una sola esquina redondeada 765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66" name="Diagrama de flujo: conector 766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67" name="Diagrama de flujo: conector 767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68" name="Rectángulo 768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17200A9" w14:textId="77777777" w:rsidR="007A4E1D" w:rsidRPr="0093640B" w:rsidRDefault="007A4E1D" w:rsidP="007A4E1D">
                                <w:pPr>
                                  <w:pStyle w:val="Ttulo2"/>
                                </w:pPr>
                                <w:bookmarkStart w:id="57" w:name="_Toc195963528"/>
                                <w:bookmarkStart w:id="58" w:name="_Toc195963646"/>
                                <w:bookmarkStart w:id="59" w:name="_Toc227267785"/>
                                <w:r w:rsidRPr="0093640B">
                                  <w:t>TEORÍA</w:t>
                                </w:r>
                                <w:bookmarkEnd w:id="57"/>
                                <w:bookmarkEnd w:id="58"/>
                                <w:bookmarkEnd w:id="59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69" name="Imagen 769"/>
                          <pic:cNvPicPr>
                            <a:picLocks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824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7B0CCCB" id="Grupo 760" o:spid="_x0000_s1213" style="width:339.9pt;height:48.7pt;mso-position-horizontal-relative:char;mso-position-vertical-relative:line" coordsize="43168,618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">
                <v:shape id="Imagen 761" o:spid="_x0000_s1214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">
                  <v:imagedata r:id="rId40" o:title="" croptop="6860f" cropbottom="12416f" cropleft="6770f" cropright="10621f"/>
                  <v:path arrowok="t"/>
                  <o:lock v:ext="edit" aspectratio="f"/>
                </v:shape>
                <v:group id="Grupo 762" o:spid="_x0000_s1215" style="position:absolute;left:8120;top:818;width:27692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obo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3hNF/B7JhwBuf4BAAD//wMAUEsBAi0AFAAGAAgAAAAhANvh9svuAAAAhQEAABMAAAAAAAAA&#10;AAAAAAAAAAAAAFtDb250ZW50X1R5cGVzXS54bWxQSwECLQAUAAYACAAAACEAWvQsW78AAAAVAQAA&#10;CwAAAAAAAAAAAAAAAAAfAQAAX3JlbHMvLnJlbHNQSwECLQAUAAYACAAAACEAv86G6MYAAADcAAAA&#10;DwAAAAAAAAAAAAAAAAAHAgAAZHJzL2Rvd25yZXYueG1sUEsFBgAAAAADAAMAtwAAAPoCAAAAAA==&#10;">
                  <v:group id="Grupo 763" o:spid="_x0000_s1216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">
                    <v:rect id="Rectángulo 764" o:spid="_x0000_s1217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" fillcolor="#ffc1c1 [1303]" stroked="f" strokeweight="1.25pt">
                      <v:stroke endcap="round"/>
                    </v:rect>
                    <v:shape id="Rectángulo: una sola esquina redondeada 765" o:spid="_x0000_s1218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" path="m,l2307245,v79960,,144780,64820,144780,144780l2452025,289560,,289560,,xe" fillcolor="#ff0b0c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766" o:spid="_x0000_s1219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" fillcolor="#ffc1c1 [1303]" stroked="f" strokeweight="1.25pt">
                      <v:stroke endcap="round"/>
                    </v:shape>
                    <v:shape id="Diagrama de flujo: conector 767" o:spid="_x0000_s1220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" fillcolor="#ffc1c1 [1303]" stroked="f" strokeweight="1.25pt">
                      <v:fill color2="#ff0b0c [2407]" rotate="t" focusposition=".5,.5" focussize="" colors="0 #ffc1c2;24248f #e60000;1 red" focus="100%" type="gradientRadial"/>
                      <v:stroke endcap="round"/>
                    </v:shape>
                  </v:group>
                  <v:rect id="Rectángulo 768" o:spid="_x0000_s1221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" filled="f" stroked="f" strokeweight="1.25pt">
                    <v:stroke endcap="round"/>
                    <v:textbox>
                      <w:txbxContent>
                        <w:p w14:paraId="017200A9" w14:textId="77777777" w:rsidR="007A4E1D" w:rsidRPr="0093640B" w:rsidRDefault="007A4E1D" w:rsidP="007A4E1D">
                          <w:pPr>
                            <w:pStyle w:val="Ttulo2"/>
                          </w:pPr>
                          <w:bookmarkStart w:id="112" w:name="_Toc195963528"/>
                          <w:bookmarkStart w:id="113" w:name="_Toc195963646"/>
                          <w:bookmarkStart w:id="114" w:name="_Toc227267785"/>
                          <w:r w:rsidRPr="0093640B">
                            <w:t>TEORÍA</w:t>
                          </w:r>
                          <w:bookmarkEnd w:id="112"/>
                          <w:bookmarkEnd w:id="113"/>
                          <w:bookmarkEnd w:id="114"/>
                        </w:p>
                      </w:txbxContent>
                    </v:textbox>
                  </v:rect>
                </v:group>
                <v:shape id="Imagen 769" o:spid="_x0000_s1222" type="#_x0000_t75" style="position:absolute;top:68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">
                  <v:imagedata r:id="rId43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6BAD755F" w14:textId="77777777" w:rsidR="001E6ABB" w:rsidRPr="00F54916" w:rsidRDefault="001E6ABB" w:rsidP="00F54916">
      <w:pPr>
        <w:spacing w:before="100" w:beforeAutospacing="1" w:after="100" w:afterAutospacing="1" w:line="360" w:lineRule="auto"/>
        <w:rPr>
          <w:rFonts w:eastAsia="Times New Roman" w:cs="Arial"/>
          <w:lang w:eastAsia="es-BO"/>
        </w:rPr>
      </w:pPr>
    </w:p>
    <w:p w14:paraId="57B1CB97" w14:textId="77777777" w:rsidR="007A4E1D" w:rsidRDefault="007A4E1D" w:rsidP="007A4E1D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23F6D4B1" wp14:editId="4F4A5980">
                <wp:extent cx="4316872" cy="625153"/>
                <wp:effectExtent l="0" t="0" r="7620" b="3810"/>
                <wp:docPr id="770" name="Grupo 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2" cy="625153"/>
                          <a:chOff x="0" y="0"/>
                          <a:chExt cx="4316872" cy="625153"/>
                        </a:xfrm>
                      </wpg:grpSpPr>
                      <pic:pic xmlns:pic="http://schemas.openxmlformats.org/drawingml/2006/picture">
                        <pic:nvPicPr>
                          <pic:cNvPr id="771" name="Imagen 771"/>
                          <pic:cNvPicPr>
                            <a:picLocks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772" name="Grupo 772"/>
                        <wpg:cNvGrpSpPr/>
                        <wpg:grpSpPr>
                          <a:xfrm>
                            <a:off x="812041" y="88711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773" name="Grupo 773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774" name="Rectángulo 774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75" name="Rectángulo: una sola esquina redondeada 775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76" name="Diagrama de flujo: conector 776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77" name="Diagrama de flujo: conector 777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78" name="Rectángulo 778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D900D3E" w14:textId="77777777" w:rsidR="007A4E1D" w:rsidRPr="0093640B" w:rsidRDefault="007A4E1D" w:rsidP="007A4E1D">
                                <w:pPr>
                                  <w:pStyle w:val="Ttulo2"/>
                                </w:pPr>
                                <w:bookmarkStart w:id="60" w:name="_Toc195963529"/>
                                <w:bookmarkStart w:id="61" w:name="_Toc195963647"/>
                                <w:bookmarkStart w:id="62" w:name="_Toc227267787"/>
                                <w:r>
                                  <w:t>VALORACIÓN</w:t>
                                </w:r>
                                <w:bookmarkEnd w:id="60"/>
                                <w:bookmarkEnd w:id="61"/>
                                <w:bookmarkEnd w:id="62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79" name="Imagen 779"/>
                          <pic:cNvPicPr>
                            <a:picLocks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648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3F6D4B1" id="Grupo 770" o:spid="_x0000_s1223" style="width:339.9pt;height:49.2pt;mso-position-horizontal-relative:char;mso-position-vertical-relative:line" coordsize="43168,625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">
                <v:shape id="Imagen 771" o:spid="_x0000_s1224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">
                  <v:imagedata r:id="rId40" o:title="" croptop="6860f" cropbottom="12416f" cropleft="6770f" cropright="10621f"/>
                  <v:path arrowok="t"/>
                  <o:lock v:ext="edit" aspectratio="f"/>
                </v:shape>
                <v:group id="Grupo 772" o:spid="_x0000_s1225" style="position:absolute;left:8120;top:887;width:27692;height:4648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xA1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">
                  <v:group id="Grupo 773" o:spid="_x0000_s1226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">
                    <v:rect id="Rectángulo 774" o:spid="_x0000_s1227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" fillcolor="#ffc1c1 [1303]" stroked="f" strokeweight="1.25pt">
                      <v:stroke endcap="round"/>
                    </v:rect>
                    <v:shape id="Rectángulo: una sola esquina redondeada 775" o:spid="_x0000_s1228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" path="m,l2307245,v79960,,144780,64820,144780,144780l2452025,289560,,289560,,xe" fillcolor="#ff0b0c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776" o:spid="_x0000_s1229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" fillcolor="#ffc1c1 [1303]" stroked="f" strokeweight="1.25pt">
                      <v:stroke endcap="round"/>
                    </v:shape>
                    <v:shape id="Diagrama de flujo: conector 777" o:spid="_x0000_s1230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" fillcolor="#ffc1c1 [1303]" stroked="f" strokeweight="1.25pt">
                      <v:fill color2="#ff0b0c [2407]" rotate="t" focusposition=".5,.5" focussize="" colors="0 #ffc1c2;24248f #e60000;1 red" focus="100%" type="gradientRadial"/>
                      <v:stroke endcap="round"/>
                    </v:shape>
                  </v:group>
                  <v:rect id="Rectángulo 778" o:spid="_x0000_s1231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" filled="f" stroked="f" strokeweight="1.25pt">
                    <v:stroke endcap="round"/>
                    <v:textbox>
                      <w:txbxContent>
                        <w:p w14:paraId="0D900D3E" w14:textId="77777777" w:rsidR="007A4E1D" w:rsidRPr="0093640B" w:rsidRDefault="007A4E1D" w:rsidP="007A4E1D">
                          <w:pPr>
                            <w:pStyle w:val="Ttulo2"/>
                          </w:pPr>
                          <w:bookmarkStart w:id="118" w:name="_Toc195963529"/>
                          <w:bookmarkStart w:id="119" w:name="_Toc195963647"/>
                          <w:bookmarkStart w:id="120" w:name="_Toc227267787"/>
                          <w:r>
                            <w:t>VALORACIÓN</w:t>
                          </w:r>
                          <w:bookmarkEnd w:id="118"/>
                          <w:bookmarkEnd w:id="119"/>
                          <w:bookmarkEnd w:id="120"/>
                        </w:p>
                      </w:txbxContent>
                    </v:textbox>
                  </v:rect>
                </v:group>
                <v:shape id="Imagen 779" o:spid="_x0000_s1232" type="#_x0000_t75" style="position:absolute;top:136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">
                  <v:imagedata r:id="rId45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094EF79A" w14:textId="2184FE7C" w:rsidR="001E6ABB" w:rsidRPr="001E6ABB" w:rsidRDefault="001E6ABB" w:rsidP="001E6ABB">
      <w:pPr>
        <w:spacing w:line="360" w:lineRule="auto"/>
      </w:pPr>
    </w:p>
    <w:p w14:paraId="501C56A0" w14:textId="77777777" w:rsidR="007A4E1D" w:rsidRDefault="007A4E1D" w:rsidP="007A4E1D">
      <w:pPr>
        <w:rPr>
          <w:lang w:val="es-ES"/>
        </w:rPr>
      </w:pPr>
    </w:p>
    <w:p w14:paraId="6A34175B" w14:textId="7457AB94" w:rsidR="007A4E1D" w:rsidRDefault="007A4E1D" w:rsidP="007A4E1D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72585D1D" wp14:editId="42F904AA">
                <wp:extent cx="4316730" cy="611505"/>
                <wp:effectExtent l="0" t="0" r="7620" b="0"/>
                <wp:docPr id="780" name="Grupo 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730" cy="611505"/>
                          <a:chOff x="0" y="0"/>
                          <a:chExt cx="4316872" cy="611505"/>
                        </a:xfrm>
                      </wpg:grpSpPr>
                      <pic:pic xmlns:pic="http://schemas.openxmlformats.org/drawingml/2006/picture">
                        <pic:nvPicPr>
                          <pic:cNvPr id="781" name="Imagen 781"/>
                          <pic:cNvPicPr>
                            <a:picLocks/>
                          </pic:cNvPicPr>
                        </pic:nvPicPr>
                        <pic:blipFill rotWithShape="1"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62" t="6390" r="6257" b="7956"/>
                          <a:stretch/>
                        </pic:blipFill>
                        <pic:spPr bwMode="auto">
                          <a:xfrm>
                            <a:off x="0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82" name="Imagen 782"/>
                          <pic:cNvPicPr>
                            <a:picLocks/>
                          </pic:cNvPicPr>
                        </pic:nvPicPr>
                        <pic:blipFill rotWithShape="1"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783" name="Grupo 783"/>
                        <wpg:cNvGrpSpPr/>
                        <wpg:grpSpPr>
                          <a:xfrm>
                            <a:off x="771099" y="81886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784" name="Grupo 784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785" name="Rectángulo 785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86" name="Rectángulo: una sola esquina redondeada 786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87" name="Diagrama de flujo: conector 787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88" name="Diagrama de flujo: conector 788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89" name="Rectángulo 789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A58BFB1" w14:textId="77777777" w:rsidR="007A4E1D" w:rsidRPr="0093640B" w:rsidRDefault="007A4E1D" w:rsidP="007A4E1D">
                                <w:pPr>
                                  <w:pStyle w:val="Ttulo2"/>
                                </w:pPr>
                                <w:bookmarkStart w:id="63" w:name="_Toc195963530"/>
                                <w:bookmarkStart w:id="64" w:name="_Toc195963648"/>
                                <w:bookmarkStart w:id="65" w:name="_Toc227267789"/>
                                <w:r>
                                  <w:t>PRODUCCIÓN</w:t>
                                </w:r>
                                <w:bookmarkEnd w:id="63"/>
                                <w:bookmarkEnd w:id="64"/>
                                <w:bookmarkEnd w:id="65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2585D1D" id="Grupo 780" o:spid="_x0000_s1233" style="width:339.9pt;height:48.15pt;mso-position-horizontal-relative:char;mso-position-vertical-relative:line" coordsize="43168,61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">
                <v:shape id="Imagen 781" o:spid="_x0000_s1234" type="#_x0000_t75" style="position:absolute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">
                  <v:imagedata r:id="rId48" o:title="" croptop="4188f" cropbottom="5214f" cropleft="3907f" cropright="4101f"/>
                  <v:path arrowok="t"/>
                  <o:lock v:ext="edit" aspectratio="f"/>
                </v:shape>
                <v:shape id="Imagen 782" o:spid="_x0000_s1235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">
                  <v:imagedata r:id="rId49" o:title="" croptop="6860f" cropbottom="12416f" cropleft="6770f" cropright="10621f"/>
                  <v:path arrowok="t"/>
                  <o:lock v:ext="edit" aspectratio="f"/>
                </v:shape>
                <v:group id="Grupo 783" o:spid="_x0000_s1236" style="position:absolute;left:7710;top:818;width:27693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">
                  <v:group id="Grupo 784" o:spid="_x0000_s1237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">
                    <v:rect id="Rectángulo 785" o:spid="_x0000_s1238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" fillcolor="#ffc1c1 [1303]" stroked="f" strokeweight="1.25pt">
                      <v:stroke endcap="round"/>
                    </v:rect>
                    <v:shape id="Rectángulo: una sola esquina redondeada 786" o:spid="_x0000_s1239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" path="m,l2307245,v79960,,144780,64820,144780,144780l2452025,289560,,289560,,xe" fillcolor="#ff0b0c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787" o:spid="_x0000_s1240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" fillcolor="#ffc1c1 [1303]" stroked="f" strokeweight="1.25pt">
                      <v:stroke endcap="round"/>
                    </v:shape>
                    <v:shape id="Diagrama de flujo: conector 788" o:spid="_x0000_s1241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" fillcolor="#ffc1c1 [1303]" stroked="f" strokeweight="1.25pt">
                      <v:fill color2="#ff0b0c [2407]" rotate="t" focusposition=".5,.5" focussize="" colors="0 #ffc1c2;24248f #e60000;1 red" focus="100%" type="gradientRadial"/>
                      <v:stroke endcap="round"/>
                    </v:shape>
                  </v:group>
                  <v:rect id="Rectángulo 789" o:spid="_x0000_s1242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" filled="f" stroked="f" strokeweight="1.25pt">
                    <v:stroke endcap="round"/>
                    <v:textbox>
                      <w:txbxContent>
                        <w:p w14:paraId="6A58BFB1" w14:textId="77777777" w:rsidR="007A4E1D" w:rsidRPr="0093640B" w:rsidRDefault="007A4E1D" w:rsidP="007A4E1D">
                          <w:pPr>
                            <w:pStyle w:val="Ttulo2"/>
                          </w:pPr>
                          <w:bookmarkStart w:id="124" w:name="_Toc195963530"/>
                          <w:bookmarkStart w:id="125" w:name="_Toc195963648"/>
                          <w:bookmarkStart w:id="126" w:name="_Toc227267789"/>
                          <w:r>
                            <w:t>PRODUCCIÓN</w:t>
                          </w:r>
                          <w:bookmarkEnd w:id="124"/>
                          <w:bookmarkEnd w:id="125"/>
                          <w:bookmarkEnd w:id="126"/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625E4001" w14:textId="09101EF1" w:rsidR="00D8692E" w:rsidRDefault="00D8692E" w:rsidP="007A4E1D">
      <w:pPr>
        <w:rPr>
          <w:lang w:val="es-ES"/>
        </w:rPr>
      </w:pPr>
    </w:p>
    <w:p w14:paraId="4A7FABB6" w14:textId="4E0D96C8" w:rsidR="00D8692E" w:rsidRDefault="00D8692E" w:rsidP="007A4E1D">
      <w:pPr>
        <w:rPr>
          <w:lang w:val="es-ES"/>
        </w:rPr>
      </w:pPr>
    </w:p>
    <w:p w14:paraId="7A5E4806" w14:textId="6D44865A" w:rsidR="00D8692E" w:rsidRDefault="00D8692E" w:rsidP="007A4E1D">
      <w:pPr>
        <w:rPr>
          <w:lang w:val="es-ES"/>
        </w:rPr>
      </w:pPr>
    </w:p>
    <w:p w14:paraId="78E31A8F" w14:textId="77777777" w:rsidR="00D8692E" w:rsidRDefault="00D8692E" w:rsidP="007A4E1D">
      <w:pPr>
        <w:rPr>
          <w:lang w:val="es-ES"/>
        </w:rPr>
      </w:pPr>
    </w:p>
    <w:p w14:paraId="56E9CCFC" w14:textId="77777777" w:rsidR="007722CC" w:rsidRDefault="007722CC" w:rsidP="003F4BC4">
      <w:pPr>
        <w:tabs>
          <w:tab w:val="left" w:pos="5151"/>
        </w:tabs>
        <w:rPr>
          <w:lang w:val="es-ES"/>
        </w:rPr>
        <w:sectPr w:rsidR="007722CC" w:rsidSect="003F4BC4">
          <w:pgSz w:w="12240" w:h="15840" w:code="1"/>
          <w:pgMar w:top="1247" w:right="1474" w:bottom="1247" w:left="1474" w:header="680" w:footer="680" w:gutter="0"/>
          <w:cols w:space="708"/>
          <w:docGrid w:linePitch="360"/>
        </w:sectPr>
      </w:pPr>
    </w:p>
    <w:p w14:paraId="70445236" w14:textId="5ADF8106" w:rsidR="007722CC" w:rsidRDefault="007722CC" w:rsidP="007722CC">
      <w:pPr>
        <w:pStyle w:val="Ttulo1"/>
      </w:pPr>
      <w:bookmarkStart w:id="66" w:name="_Toc195963531"/>
      <w:bookmarkStart w:id="67" w:name="_Toc195963649"/>
      <w:bookmarkStart w:id="68" w:name="_Toc227267791"/>
      <w:r>
        <w:lastRenderedPageBreak/>
        <w:t>BIBLIOGRAFIA</w:t>
      </w:r>
      <w:bookmarkEnd w:id="66"/>
      <w:bookmarkEnd w:id="67"/>
      <w:bookmarkEnd w:id="68"/>
    </w:p>
    <w:p w14:paraId="009AABB6" w14:textId="7B8BA236" w:rsidR="007722CC" w:rsidRDefault="007722CC" w:rsidP="007722CC">
      <w:pPr>
        <w:rPr>
          <w:lang w:val="es-ES"/>
        </w:rPr>
      </w:pPr>
    </w:p>
    <w:p w14:paraId="25D2B674" w14:textId="77777777" w:rsidR="007722CC" w:rsidRDefault="007722CC" w:rsidP="007722CC">
      <w:pPr>
        <w:rPr>
          <w:lang w:val="es-ES"/>
        </w:rPr>
      </w:pPr>
    </w:p>
    <w:p w14:paraId="7E34CA0F" w14:textId="77777777" w:rsidR="007722CC" w:rsidRDefault="007722CC" w:rsidP="007722CC">
      <w:pPr>
        <w:rPr>
          <w:lang w:val="es-ES"/>
        </w:rPr>
      </w:pPr>
    </w:p>
    <w:p w14:paraId="7A730BD7" w14:textId="77777777" w:rsidR="007722CC" w:rsidRDefault="007722CC" w:rsidP="007722CC">
      <w:pPr>
        <w:rPr>
          <w:lang w:val="es-ES"/>
        </w:rPr>
      </w:pPr>
    </w:p>
    <w:p w14:paraId="7A8D74C1" w14:textId="77777777" w:rsidR="007722CC" w:rsidRPr="007722CC" w:rsidRDefault="007722CC" w:rsidP="007722CC">
      <w:pPr>
        <w:rPr>
          <w:lang w:val="es-ES"/>
        </w:rPr>
      </w:pPr>
    </w:p>
    <w:sectPr w:rsidR="007722CC" w:rsidRPr="007722CC" w:rsidSect="003F4BC4">
      <w:pgSz w:w="12240" w:h="15840" w:code="1"/>
      <w:pgMar w:top="1247" w:right="1474" w:bottom="1247" w:left="1474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B4A785" w14:textId="77777777" w:rsidR="003977D5" w:rsidRDefault="003977D5" w:rsidP="003C1678">
      <w:pPr>
        <w:spacing w:after="0" w:line="240" w:lineRule="auto"/>
      </w:pPr>
      <w:r>
        <w:separator/>
      </w:r>
    </w:p>
  </w:endnote>
  <w:endnote w:type="continuationSeparator" w:id="0">
    <w:p w14:paraId="045D7C40" w14:textId="77777777" w:rsidR="003977D5" w:rsidRDefault="003977D5" w:rsidP="003C1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699159" w14:textId="77777777" w:rsidR="0098203A" w:rsidRDefault="0026068A">
    <w:pPr>
      <w:pStyle w:val="Piedepgina"/>
    </w:pPr>
    <w:r>
      <w:rPr>
        <w:noProof/>
        <w:lang w:val="es-ES" w:eastAsia="es-ES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2223C3BD" wp14:editId="5118E72D">
              <wp:simplePos x="0" y="0"/>
              <wp:positionH relativeFrom="column">
                <wp:posOffset>-1002665</wp:posOffset>
              </wp:positionH>
              <wp:positionV relativeFrom="paragraph">
                <wp:posOffset>-617220</wp:posOffset>
              </wp:positionV>
              <wp:extent cx="7890510" cy="1273810"/>
              <wp:effectExtent l="0" t="0" r="0" b="2540"/>
              <wp:wrapNone/>
              <wp:docPr id="26" name="Grupo 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90510" cy="1273810"/>
                        <a:chOff x="0" y="0"/>
                        <a:chExt cx="7890510" cy="1273810"/>
                      </a:xfrm>
                    </wpg:grpSpPr>
                    <wpg:grpSp>
                      <wpg:cNvPr id="20" name="Grupo 20"/>
                      <wpg:cNvGrpSpPr/>
                      <wpg:grpSpPr>
                        <a:xfrm>
                          <a:off x="0" y="0"/>
                          <a:ext cx="7890510" cy="1273810"/>
                          <a:chOff x="-54120" y="0"/>
                          <a:chExt cx="7890652" cy="1274319"/>
                        </a:xfrm>
                      </wpg:grpSpPr>
                      <wps:wsp>
                        <wps:cNvPr id="21" name="Rectángulo 21"/>
                        <wps:cNvSpPr/>
                        <wps:spPr>
                          <a:xfrm rot="10800000">
                            <a:off x="-1" y="450385"/>
                            <a:ext cx="7804785" cy="823934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Elipse 22"/>
                        <wps:cNvSpPr/>
                        <wps:spPr>
                          <a:xfrm>
                            <a:off x="-34745" y="91440"/>
                            <a:ext cx="7871277" cy="665562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Elipse 23"/>
                        <wps:cNvSpPr/>
                        <wps:spPr>
                          <a:xfrm>
                            <a:off x="-54120" y="0"/>
                            <a:ext cx="7887749" cy="66548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" name="Rectángulo 19"/>
                      <wps:cNvSpPr/>
                      <wps:spPr>
                        <a:xfrm>
                          <a:off x="914400" y="782515"/>
                          <a:ext cx="2705100" cy="399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143FBA" w14:textId="77777777" w:rsidR="0098203A" w:rsidRPr="002F1216" w:rsidRDefault="0098203A" w:rsidP="00090A0E">
                            <w:pPr>
                              <w:spacing w:after="0" w:line="272" w:lineRule="exact"/>
                              <w:rPr>
                                <w:rFonts w:ascii="Agency FB" w:hAnsi="Agency FB" w:cs="Arial"/>
                                <w:b/>
                                <w:color w:val="FFC1C1" w:themeColor="accent4" w:themeTint="66"/>
                                <w:lang w:val="es-ES"/>
                              </w:rPr>
                            </w:pPr>
                            <w:r w:rsidRPr="002F1216">
                              <w:rPr>
                                <w:rFonts w:ascii="Agency FB" w:hAnsi="Agency FB" w:cs="Arial"/>
                                <w:b/>
                                <w:noProof/>
                                <w:color w:val="FFC1C1" w:themeColor="accent4" w:themeTint="66"/>
                                <w:sz w:val="24"/>
                                <w:lang w:val="es-ES"/>
                              </w:rPr>
                              <w:t>ESPECIALIDAD</w:t>
                            </w:r>
                            <w:r>
                              <w:rPr>
                                <w:rFonts w:ascii="Agency FB" w:hAnsi="Agency FB" w:cs="Arial"/>
                                <w:b/>
                                <w:noProof/>
                                <w:color w:val="FFC1C1" w:themeColor="accent4" w:themeTint="66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r w:rsidRPr="002F1216">
                              <w:rPr>
                                <w:rFonts w:ascii="Agency FB" w:hAnsi="Agency FB" w:cs="Arial"/>
                                <w:b/>
                                <w:noProof/>
                                <w:color w:val="FFC1C1" w:themeColor="accent4" w:themeTint="66"/>
                                <w:sz w:val="24"/>
                                <w:lang w:val="es-ES"/>
                              </w:rPr>
                              <w:t>: Sistemas  Informáticos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Rectángulo 18"/>
                      <wps:cNvSpPr/>
                      <wps:spPr>
                        <a:xfrm>
                          <a:off x="5240215" y="773723"/>
                          <a:ext cx="1743075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26461F" w14:textId="77777777" w:rsidR="0098203A" w:rsidRPr="002F1216" w:rsidRDefault="0098203A" w:rsidP="002B0E57">
                            <w:pPr>
                              <w:spacing w:after="0" w:line="272" w:lineRule="exact"/>
                              <w:jc w:val="right"/>
                              <w:rPr>
                                <w:rFonts w:ascii="Agency FB" w:hAnsi="Agency FB" w:cs="Arial"/>
                                <w:b/>
                                <w:color w:val="FFC1C1" w:themeColor="accent4" w:themeTint="66"/>
                                <w:lang w:val="es-ES"/>
                              </w:rPr>
                            </w:pPr>
                            <w:r w:rsidRPr="002F1216">
                              <w:rPr>
                                <w:rFonts w:ascii="Agency FB" w:hAnsi="Agency FB" w:cs="Arial"/>
                                <w:b/>
                                <w:noProof/>
                                <w:color w:val="FFC1C1" w:themeColor="accent4" w:themeTint="66"/>
                                <w:sz w:val="24"/>
                                <w:lang w:val="es-ES"/>
                              </w:rPr>
                              <w:t>NIVEL</w:t>
                            </w:r>
                            <w:r>
                              <w:rPr>
                                <w:rFonts w:ascii="Agency FB" w:hAnsi="Agency FB" w:cs="Arial"/>
                                <w:b/>
                                <w:noProof/>
                                <w:color w:val="FFC1C1" w:themeColor="accent4" w:themeTint="66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r w:rsidRPr="002F1216">
                              <w:rPr>
                                <w:rFonts w:ascii="Agency FB" w:hAnsi="Agency FB" w:cs="Arial"/>
                                <w:b/>
                                <w:noProof/>
                                <w:color w:val="FFC1C1" w:themeColor="accent4" w:themeTint="66"/>
                                <w:sz w:val="24"/>
                                <w:lang w:val="es-ES"/>
                              </w:rPr>
                              <w:t xml:space="preserve">: </w:t>
                            </w:r>
                            <w:bookmarkStart w:id="19" w:name="_Hlk195803346"/>
                            <w:r w:rsidRPr="002F1216">
                              <w:rPr>
                                <w:rFonts w:ascii="Agency FB" w:hAnsi="Agency FB" w:cs="Arial"/>
                                <w:b/>
                                <w:noProof/>
                                <w:color w:val="FFC1C1" w:themeColor="accent4" w:themeTint="66"/>
                                <w:sz w:val="24"/>
                                <w:lang w:val="es-ES"/>
                              </w:rPr>
                              <w:t>Técnico Básico</w:t>
                            </w:r>
                            <w:bookmarkEnd w:id="19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Diagrama de flujo: conector 17"/>
                      <wps:cNvSpPr/>
                      <wps:spPr>
                        <a:xfrm>
                          <a:off x="3738196" y="836734"/>
                          <a:ext cx="438150" cy="328295"/>
                        </a:xfrm>
                        <a:prstGeom prst="flowChartConnector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Cuadro de texto 166"/>
                      <wps:cNvSpPr txBox="1"/>
                      <wps:spPr>
                        <a:xfrm>
                          <a:off x="3736730" y="776654"/>
                          <a:ext cx="439616" cy="432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35D7A04" w14:textId="4CCDD64F" w:rsidR="0098203A" w:rsidRPr="00F67763" w:rsidRDefault="0098203A" w:rsidP="0098203A">
                            <w:pPr>
                              <w:pStyle w:val="Encabezado"/>
                              <w:jc w:val="center"/>
                              <w:rPr>
                                <w:rFonts w:cs="Arial"/>
                                <w:b/>
                                <w:color w:val="FFC1C1" w:themeColor="accent4" w:themeTint="66"/>
                                <w:sz w:val="24"/>
                                <w:szCs w:val="28"/>
                              </w:rPr>
                            </w:pPr>
                            <w:r w:rsidRPr="00F67763">
                              <w:rPr>
                                <w:rFonts w:cs="Arial"/>
                                <w:b/>
                                <w:color w:val="FFC1C1" w:themeColor="accent4" w:themeTint="66"/>
                                <w:sz w:val="24"/>
                                <w:szCs w:val="28"/>
                              </w:rPr>
                              <w:fldChar w:fldCharType="begin"/>
                            </w:r>
                            <w:r w:rsidRPr="00F67763">
                              <w:rPr>
                                <w:rFonts w:cs="Arial"/>
                                <w:color w:val="FFC1C1" w:themeColor="accent4" w:themeTint="66"/>
                                <w:sz w:val="24"/>
                                <w:szCs w:val="28"/>
                              </w:rPr>
                              <w:instrText>PAGE   \* MERGEFORMAT</w:instrText>
                            </w:r>
                            <w:r w:rsidRPr="00F67763">
                              <w:rPr>
                                <w:rFonts w:cs="Arial"/>
                                <w:b/>
                                <w:color w:val="FFC1C1" w:themeColor="accent4" w:themeTint="66"/>
                                <w:sz w:val="24"/>
                                <w:szCs w:val="28"/>
                              </w:rPr>
                              <w:fldChar w:fldCharType="separate"/>
                            </w:r>
                            <w:r w:rsidR="006B1B7C" w:rsidRPr="006B1B7C">
                              <w:rPr>
                                <w:rFonts w:cs="Arial"/>
                                <w:b/>
                                <w:noProof/>
                                <w:color w:val="FFC1C1" w:themeColor="accent4" w:themeTint="66"/>
                                <w:sz w:val="24"/>
                                <w:szCs w:val="28"/>
                              </w:rPr>
                              <w:t>5</w:t>
                            </w:r>
                            <w:r w:rsidRPr="00F67763">
                              <w:rPr>
                                <w:rFonts w:cs="Arial"/>
                                <w:b/>
                                <w:color w:val="FFC1C1" w:themeColor="accent4" w:themeTint="66"/>
                                <w:sz w:val="24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223C3BD" id="Grupo 26" o:spid="_x0000_s1250" style="position:absolute;left:0;text-align:left;margin-left:-78.95pt;margin-top:-48.6pt;width:621.3pt;height:100.3pt;z-index:251687936;mso-position-horizontal-relative:text;mso-position-vertical-relative:text" coordsize="78905,12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">
              <v:group id="Grupo 20" o:spid="_x0000_s1251" style="position:absolute;width:78905;height:12738" coordorigin="-541" coordsize="78906,12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<v:rect id="Rectángulo 21" o:spid="_x0000_s1252" style="position:absolute;top:4503;width:78047;height:8240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" fillcolor="#ff0b0c [2407]" stroked="f" strokeweight="1.25pt">
                  <v:stroke endcap="round"/>
                </v:rect>
                <v:oval id="Elipse 22" o:spid="_x0000_s1253" style="position:absolute;left:-347;top:914;width:78712;height:6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" fillcolor="#ffc1c1 [1303]" stroked="f" strokeweight="1.25pt">
                  <v:stroke endcap="round"/>
                </v:oval>
                <v:oval id="Elipse 23" o:spid="_x0000_s1254" style="position:absolute;left:-541;width:78877;height:6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" fillcolor="white [3212]" stroked="f" strokeweight="1.25pt">
                  <v:stroke endcap="round"/>
                </v:oval>
              </v:group>
              <v:rect id="Rectángulo 19" o:spid="_x0000_s1255" style="position:absolute;left:9144;top:7825;width:27051;height:39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" filled="f" stroked="f" strokeweight="1.25pt">
                <v:stroke endcap="round"/>
                <v:textbox>
                  <w:txbxContent>
                    <w:p w14:paraId="0B143FBA" w14:textId="77777777" w:rsidR="0098203A" w:rsidRPr="002F1216" w:rsidRDefault="0098203A" w:rsidP="00090A0E">
                      <w:pPr>
                        <w:spacing w:after="0" w:line="272" w:lineRule="exact"/>
                        <w:rPr>
                          <w:rFonts w:ascii="Agency FB" w:hAnsi="Agency FB" w:cs="Arial"/>
                          <w:b/>
                          <w:color w:val="FFC1C1" w:themeColor="accent4" w:themeTint="66"/>
                          <w:lang w:val="es-ES"/>
                        </w:rPr>
                      </w:pPr>
                      <w:r w:rsidRPr="002F1216">
                        <w:rPr>
                          <w:rFonts w:ascii="Agency FB" w:hAnsi="Agency FB" w:cs="Arial"/>
                          <w:b/>
                          <w:noProof/>
                          <w:color w:val="FFC1C1" w:themeColor="accent4" w:themeTint="66"/>
                          <w:sz w:val="24"/>
                          <w:lang w:val="es-ES"/>
                        </w:rPr>
                        <w:t>ESPECIALIDAD</w:t>
                      </w:r>
                      <w:r>
                        <w:rPr>
                          <w:rFonts w:ascii="Agency FB" w:hAnsi="Agency FB" w:cs="Arial"/>
                          <w:b/>
                          <w:noProof/>
                          <w:color w:val="FFC1C1" w:themeColor="accent4" w:themeTint="66"/>
                          <w:sz w:val="24"/>
                          <w:lang w:val="es-ES"/>
                        </w:rPr>
                        <w:t xml:space="preserve"> </w:t>
                      </w:r>
                      <w:r w:rsidRPr="002F1216">
                        <w:rPr>
                          <w:rFonts w:ascii="Agency FB" w:hAnsi="Agency FB" w:cs="Arial"/>
                          <w:b/>
                          <w:noProof/>
                          <w:color w:val="FFC1C1" w:themeColor="accent4" w:themeTint="66"/>
                          <w:sz w:val="24"/>
                          <w:lang w:val="es-ES"/>
                        </w:rPr>
                        <w:t>: Sistemas  Informáticos</w:t>
                      </w:r>
                    </w:p>
                  </w:txbxContent>
                </v:textbox>
              </v:rect>
              <v:rect id="Rectángulo 18" o:spid="_x0000_s1256" style="position:absolute;left:52402;top:7737;width:17430;height:40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" filled="f" stroked="f" strokeweight="1.25pt">
                <v:stroke endcap="round"/>
                <v:textbox>
                  <w:txbxContent>
                    <w:p w14:paraId="2426461F" w14:textId="77777777" w:rsidR="0098203A" w:rsidRPr="002F1216" w:rsidRDefault="0098203A" w:rsidP="002B0E57">
                      <w:pPr>
                        <w:spacing w:after="0" w:line="272" w:lineRule="exact"/>
                        <w:jc w:val="right"/>
                        <w:rPr>
                          <w:rFonts w:ascii="Agency FB" w:hAnsi="Agency FB" w:cs="Arial"/>
                          <w:b/>
                          <w:color w:val="FFC1C1" w:themeColor="accent4" w:themeTint="66"/>
                          <w:lang w:val="es-ES"/>
                        </w:rPr>
                      </w:pPr>
                      <w:r w:rsidRPr="002F1216">
                        <w:rPr>
                          <w:rFonts w:ascii="Agency FB" w:hAnsi="Agency FB" w:cs="Arial"/>
                          <w:b/>
                          <w:noProof/>
                          <w:color w:val="FFC1C1" w:themeColor="accent4" w:themeTint="66"/>
                          <w:sz w:val="24"/>
                          <w:lang w:val="es-ES"/>
                        </w:rPr>
                        <w:t>NIVEL</w:t>
                      </w:r>
                      <w:r>
                        <w:rPr>
                          <w:rFonts w:ascii="Agency FB" w:hAnsi="Agency FB" w:cs="Arial"/>
                          <w:b/>
                          <w:noProof/>
                          <w:color w:val="FFC1C1" w:themeColor="accent4" w:themeTint="66"/>
                          <w:sz w:val="24"/>
                          <w:lang w:val="es-ES"/>
                        </w:rPr>
                        <w:t xml:space="preserve"> </w:t>
                      </w:r>
                      <w:r w:rsidRPr="002F1216">
                        <w:rPr>
                          <w:rFonts w:ascii="Agency FB" w:hAnsi="Agency FB" w:cs="Arial"/>
                          <w:b/>
                          <w:noProof/>
                          <w:color w:val="FFC1C1" w:themeColor="accent4" w:themeTint="66"/>
                          <w:sz w:val="24"/>
                          <w:lang w:val="es-ES"/>
                        </w:rPr>
                        <w:t xml:space="preserve">: </w:t>
                      </w:r>
                      <w:bookmarkStart w:id="20" w:name="_Hlk195803346"/>
                      <w:r w:rsidRPr="002F1216">
                        <w:rPr>
                          <w:rFonts w:ascii="Agency FB" w:hAnsi="Agency FB" w:cs="Arial"/>
                          <w:b/>
                          <w:noProof/>
                          <w:color w:val="FFC1C1" w:themeColor="accent4" w:themeTint="66"/>
                          <w:sz w:val="24"/>
                          <w:lang w:val="es-ES"/>
                        </w:rPr>
                        <w:t>Técnico Básico</w:t>
                      </w:r>
                      <w:bookmarkEnd w:id="20"/>
                    </w:p>
                  </w:txbxContent>
                </v:textbox>
              </v:rect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17" o:spid="_x0000_s1257" type="#_x0000_t120" style="position:absolute;left:37381;top:8367;width:4382;height:3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" filled="f" strokecolor="#ffc1c1 [1303]" strokeweight="3pt">
                <v:stroke endcap="round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66" o:spid="_x0000_s1258" type="#_x0000_t202" style="position:absolute;left:37367;top:7766;width:4396;height:43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" filled="f" stroked="f" strokeweight=".5pt">
                <v:textbox inset=",7.2pt,,7.2pt">
                  <w:txbxContent>
                    <w:p w14:paraId="635D7A04" w14:textId="4CCDD64F" w:rsidR="0098203A" w:rsidRPr="00F67763" w:rsidRDefault="0098203A" w:rsidP="0098203A">
                      <w:pPr>
                        <w:pStyle w:val="Encabezado"/>
                        <w:jc w:val="center"/>
                        <w:rPr>
                          <w:rFonts w:cs="Arial"/>
                          <w:b/>
                          <w:color w:val="FFC1C1" w:themeColor="accent4" w:themeTint="66"/>
                          <w:sz w:val="24"/>
                          <w:szCs w:val="28"/>
                        </w:rPr>
                      </w:pPr>
                      <w:r w:rsidRPr="00F67763">
                        <w:rPr>
                          <w:rFonts w:cs="Arial"/>
                          <w:b/>
                          <w:color w:val="FFC1C1" w:themeColor="accent4" w:themeTint="66"/>
                          <w:sz w:val="24"/>
                          <w:szCs w:val="28"/>
                        </w:rPr>
                        <w:fldChar w:fldCharType="begin"/>
                      </w:r>
                      <w:r w:rsidRPr="00F67763">
                        <w:rPr>
                          <w:rFonts w:cs="Arial"/>
                          <w:color w:val="FFC1C1" w:themeColor="accent4" w:themeTint="66"/>
                          <w:sz w:val="24"/>
                          <w:szCs w:val="28"/>
                        </w:rPr>
                        <w:instrText>PAGE   \* MERGEFORMAT</w:instrText>
                      </w:r>
                      <w:r w:rsidRPr="00F67763">
                        <w:rPr>
                          <w:rFonts w:cs="Arial"/>
                          <w:b/>
                          <w:color w:val="FFC1C1" w:themeColor="accent4" w:themeTint="66"/>
                          <w:sz w:val="24"/>
                          <w:szCs w:val="28"/>
                        </w:rPr>
                        <w:fldChar w:fldCharType="separate"/>
                      </w:r>
                      <w:r w:rsidR="006B1B7C" w:rsidRPr="006B1B7C">
                        <w:rPr>
                          <w:rFonts w:cs="Arial"/>
                          <w:b/>
                          <w:noProof/>
                          <w:color w:val="FFC1C1" w:themeColor="accent4" w:themeTint="66"/>
                          <w:sz w:val="24"/>
                          <w:szCs w:val="28"/>
                        </w:rPr>
                        <w:t>5</w:t>
                      </w:r>
                      <w:r w:rsidRPr="00F67763">
                        <w:rPr>
                          <w:rFonts w:cs="Arial"/>
                          <w:b/>
                          <w:color w:val="FFC1C1" w:themeColor="accent4" w:themeTint="66"/>
                          <w:sz w:val="24"/>
                          <w:szCs w:val="28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217369" w14:textId="77777777" w:rsidR="003977D5" w:rsidRDefault="003977D5" w:rsidP="003C1678">
      <w:pPr>
        <w:spacing w:after="0" w:line="240" w:lineRule="auto"/>
      </w:pPr>
      <w:r>
        <w:separator/>
      </w:r>
    </w:p>
  </w:footnote>
  <w:footnote w:type="continuationSeparator" w:id="0">
    <w:p w14:paraId="1C5ACD91" w14:textId="77777777" w:rsidR="003977D5" w:rsidRDefault="003977D5" w:rsidP="003C1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F52292" w14:textId="77777777" w:rsidR="0098203A" w:rsidRDefault="00B83548">
    <w:pPr>
      <w:pStyle w:val="Encabezado"/>
    </w:pPr>
    <w:r>
      <w:rPr>
        <w:noProof/>
        <w:lang w:val="es-ES" w:eastAsia="es-ES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36BE7076" wp14:editId="42ED3C01">
              <wp:simplePos x="0" y="0"/>
              <wp:positionH relativeFrom="column">
                <wp:posOffset>-953575</wp:posOffset>
              </wp:positionH>
              <wp:positionV relativeFrom="paragraph">
                <wp:posOffset>-466969</wp:posOffset>
              </wp:positionV>
              <wp:extent cx="7804785" cy="751840"/>
              <wp:effectExtent l="0" t="0" r="5715" b="0"/>
              <wp:wrapNone/>
              <wp:docPr id="25" name="Grupo 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04785" cy="751840"/>
                        <a:chOff x="0" y="0"/>
                        <a:chExt cx="7804785" cy="751840"/>
                      </a:xfrm>
                    </wpg:grpSpPr>
                    <wpg:grpSp>
                      <wpg:cNvPr id="4" name="Grupo 9"/>
                      <wpg:cNvGrpSpPr/>
                      <wpg:grpSpPr>
                        <a:xfrm>
                          <a:off x="0" y="0"/>
                          <a:ext cx="7804785" cy="751840"/>
                          <a:chOff x="0" y="4181"/>
                          <a:chExt cx="7804785" cy="753171"/>
                        </a:xfrm>
                      </wpg:grpSpPr>
                      <wps:wsp>
                        <wps:cNvPr id="6" name="Rectángulo 10"/>
                        <wps:cNvSpPr/>
                        <wps:spPr>
                          <a:xfrm>
                            <a:off x="0" y="4181"/>
                            <a:ext cx="7804785" cy="657225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ctángulo 11"/>
                        <wps:cNvSpPr/>
                        <wps:spPr>
                          <a:xfrm>
                            <a:off x="0" y="662102"/>
                            <a:ext cx="7804785" cy="9525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3" name="Rectángulo 7"/>
                      <wps:cNvSpPr/>
                      <wps:spPr>
                        <a:xfrm>
                          <a:off x="852854" y="246184"/>
                          <a:ext cx="316230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C8399D" w14:textId="495D0C87" w:rsidR="0098203A" w:rsidRPr="002F1216" w:rsidRDefault="0098203A" w:rsidP="00806FEC">
                            <w:pPr>
                              <w:spacing w:after="0" w:line="272" w:lineRule="exact"/>
                              <w:jc w:val="left"/>
                              <w:rPr>
                                <w:rFonts w:ascii="Agency FB" w:hAnsi="Agency FB" w:cs="Arial"/>
                                <w:b/>
                                <w:color w:val="FF0B0C" w:themeColor="accent4" w:themeShade="BF"/>
                                <w:lang w:val="es-ES"/>
                              </w:rPr>
                            </w:pPr>
                            <w:r w:rsidRPr="002F1216">
                              <w:rPr>
                                <w:rFonts w:ascii="Agency FB" w:hAnsi="Agency FB" w:cs="Arial"/>
                                <w:b/>
                                <w:noProof/>
                                <w:color w:val="FF0B0C" w:themeColor="accent4" w:themeShade="BF"/>
                                <w:sz w:val="24"/>
                                <w:lang w:val="es-ES"/>
                              </w:rPr>
                              <w:t>MÓDULO</w:t>
                            </w:r>
                            <w:r>
                              <w:rPr>
                                <w:rFonts w:ascii="Agency FB" w:hAnsi="Agency FB" w:cs="Arial"/>
                                <w:b/>
                                <w:noProof/>
                                <w:color w:val="FF0B0C" w:themeColor="accent4" w:themeShade="BF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r w:rsidRPr="002F1216">
                              <w:rPr>
                                <w:rFonts w:ascii="Agency FB" w:hAnsi="Agency FB" w:cs="Arial"/>
                                <w:b/>
                                <w:noProof/>
                                <w:color w:val="FF0B0C" w:themeColor="accent4" w:themeShade="BF"/>
                                <w:sz w:val="24"/>
                                <w:lang w:val="es-ES"/>
                              </w:rPr>
                              <w:t xml:space="preserve">: </w:t>
                            </w:r>
                            <w:r w:rsidR="003D2816">
                              <w:rPr>
                                <w:rFonts w:ascii="Agency FB" w:hAnsi="Agency FB" w:cs="Arial"/>
                                <w:b/>
                                <w:noProof/>
                                <w:color w:val="FF0B0C" w:themeColor="accent4" w:themeShade="BF"/>
                                <w:sz w:val="24"/>
                                <w:lang w:val="es-ES"/>
                              </w:rPr>
                              <w:t xml:space="preserve">Taller de </w:t>
                            </w:r>
                            <w:r w:rsidR="00E41141">
                              <w:rPr>
                                <w:rFonts w:ascii="Agency FB" w:hAnsi="Agency FB" w:cs="Arial"/>
                                <w:b/>
                                <w:noProof/>
                                <w:color w:val="FF0B0C" w:themeColor="accent4" w:themeShade="BF"/>
                                <w:sz w:val="24"/>
                                <w:lang w:val="es-ES"/>
                              </w:rPr>
                              <w:t>Sistemas Operativos I</w:t>
                            </w:r>
                            <w:r w:rsidRPr="002F1216">
                              <w:rPr>
                                <w:rFonts w:ascii="Agency FB" w:hAnsi="Agency FB" w:cs="Arial"/>
                                <w:b/>
                                <w:noProof/>
                                <w:color w:val="FF0B0C" w:themeColor="accent4" w:themeShade="BF"/>
                                <w:sz w:val="24"/>
                                <w:lang w:val="es-ES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rFonts w:ascii="Agency FB" w:hAnsi="Agency FB" w:cs="Arial"/>
                                <w:b/>
                                <w:noProof/>
                                <w:color w:val="FF0B0C" w:themeColor="accent4" w:themeShade="BF"/>
                                <w:sz w:val="24"/>
                                <w:lang w:val="es-ES"/>
                              </w:rPr>
                              <w:t xml:space="preserve">                 </w:t>
                            </w:r>
                            <w:r w:rsidRPr="002F1216">
                              <w:rPr>
                                <w:rFonts w:ascii="Agency FB" w:hAnsi="Agency FB" w:cs="Arial"/>
                                <w:b/>
                                <w:noProof/>
                                <w:color w:val="FF0B0C" w:themeColor="accent4" w:themeShade="BF"/>
                                <w:sz w:val="24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Rectángulo 5"/>
                      <wps:cNvSpPr/>
                      <wps:spPr>
                        <a:xfrm>
                          <a:off x="4026877" y="246184"/>
                          <a:ext cx="225742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F72122" w14:textId="77777777" w:rsidR="0098203A" w:rsidRPr="002F1216" w:rsidRDefault="0098203A" w:rsidP="001B3D8F">
                            <w:pPr>
                              <w:spacing w:after="0" w:line="272" w:lineRule="exact"/>
                              <w:jc w:val="right"/>
                              <w:rPr>
                                <w:rFonts w:ascii="Agency FB" w:hAnsi="Agency FB" w:cs="Arial"/>
                                <w:b/>
                                <w:color w:val="FF0B0C" w:themeColor="accent4" w:themeShade="BF"/>
                                <w:lang w:val="es-ES"/>
                              </w:rPr>
                            </w:pPr>
                            <w:r>
                              <w:rPr>
                                <w:rFonts w:ascii="Agency FB" w:hAnsi="Agency FB" w:cs="Arial"/>
                                <w:b/>
                                <w:noProof/>
                                <w:color w:val="FF0B0C" w:themeColor="accent4" w:themeShade="BF"/>
                                <w:sz w:val="24"/>
                                <w:lang w:val="es-ES"/>
                              </w:rPr>
                              <w:t>PROFESOR : Rub</w:t>
                            </w:r>
                            <w:r w:rsidR="00F116F6">
                              <w:rPr>
                                <w:rFonts w:ascii="Agency FB" w:hAnsi="Agency FB" w:cs="Arial"/>
                                <w:b/>
                                <w:noProof/>
                                <w:color w:val="FF0B0C" w:themeColor="accent4" w:themeShade="BF"/>
                                <w:sz w:val="24"/>
                                <w:lang w:val="es-ES"/>
                              </w:rPr>
                              <w:t>é</w:t>
                            </w:r>
                            <w:r>
                              <w:rPr>
                                <w:rFonts w:ascii="Agency FB" w:hAnsi="Agency FB" w:cs="Arial"/>
                                <w:b/>
                                <w:noProof/>
                                <w:color w:val="FF0B0C" w:themeColor="accent4" w:themeShade="BF"/>
                                <w:sz w:val="24"/>
                                <w:lang w:val="es-ES"/>
                              </w:rPr>
                              <w:t>n Condori 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5" name="Imagen 1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6286500" y="96715"/>
                          <a:ext cx="561975" cy="5524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BE7076" id="Grupo 25" o:spid="_x0000_s1243" style="position:absolute;left:0;text-align:left;margin-left:-75.1pt;margin-top:-36.75pt;width:614.55pt;height:59.2pt;z-index:251679744;mso-position-horizontal-relative:text;mso-position-vertical-relative:text" coordsize="78047,75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">
              <v:group id="Grupo 9" o:spid="_x0000_s1244" style="position:absolute;width:78047;height:7518" coordorigin=",41" coordsize="78047,7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rect id="Rectángulo 10" o:spid="_x0000_s1245" style="position:absolute;top:41;width:78047;height:6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" fillcolor="#ffc1c1 [1303]" stroked="f" strokeweight="1.25pt">
                  <v:stroke endcap="round"/>
                </v:rect>
                <v:rect id="Rectángulo 11" o:spid="_x0000_s1246" style="position:absolute;top:6621;width:78047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" fillcolor="#ff0b0c [2407]" stroked="f" strokeweight="1.25pt">
                  <v:stroke endcap="round"/>
                </v:rect>
              </v:group>
              <v:rect id="Rectángulo 7" o:spid="_x0000_s1247" style="position:absolute;left:8528;top:2461;width:31623;height:3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" filled="f" stroked="f" strokeweight="1.25pt">
                <v:stroke endcap="round"/>
                <v:textbox>
                  <w:txbxContent>
                    <w:p w14:paraId="5CC8399D" w14:textId="495D0C87" w:rsidR="0098203A" w:rsidRPr="002F1216" w:rsidRDefault="0098203A" w:rsidP="00806FEC">
                      <w:pPr>
                        <w:spacing w:after="0" w:line="272" w:lineRule="exact"/>
                        <w:jc w:val="left"/>
                        <w:rPr>
                          <w:rFonts w:ascii="Agency FB" w:hAnsi="Agency FB" w:cs="Arial"/>
                          <w:b/>
                          <w:color w:val="FF0B0C" w:themeColor="accent4" w:themeShade="BF"/>
                          <w:lang w:val="es-ES"/>
                        </w:rPr>
                      </w:pPr>
                      <w:r w:rsidRPr="002F1216">
                        <w:rPr>
                          <w:rFonts w:ascii="Agency FB" w:hAnsi="Agency FB" w:cs="Arial"/>
                          <w:b/>
                          <w:noProof/>
                          <w:color w:val="FF0B0C" w:themeColor="accent4" w:themeShade="BF"/>
                          <w:sz w:val="24"/>
                          <w:lang w:val="es-ES"/>
                        </w:rPr>
                        <w:t>MÓDULO</w:t>
                      </w:r>
                      <w:r>
                        <w:rPr>
                          <w:rFonts w:ascii="Agency FB" w:hAnsi="Agency FB" w:cs="Arial"/>
                          <w:b/>
                          <w:noProof/>
                          <w:color w:val="FF0B0C" w:themeColor="accent4" w:themeShade="BF"/>
                          <w:sz w:val="24"/>
                          <w:lang w:val="es-ES"/>
                        </w:rPr>
                        <w:t xml:space="preserve"> </w:t>
                      </w:r>
                      <w:r w:rsidRPr="002F1216">
                        <w:rPr>
                          <w:rFonts w:ascii="Agency FB" w:hAnsi="Agency FB" w:cs="Arial"/>
                          <w:b/>
                          <w:noProof/>
                          <w:color w:val="FF0B0C" w:themeColor="accent4" w:themeShade="BF"/>
                          <w:sz w:val="24"/>
                          <w:lang w:val="es-ES"/>
                        </w:rPr>
                        <w:t xml:space="preserve">: </w:t>
                      </w:r>
                      <w:r w:rsidR="003D2816">
                        <w:rPr>
                          <w:rFonts w:ascii="Agency FB" w:hAnsi="Agency FB" w:cs="Arial"/>
                          <w:b/>
                          <w:noProof/>
                          <w:color w:val="FF0B0C" w:themeColor="accent4" w:themeShade="BF"/>
                          <w:sz w:val="24"/>
                          <w:lang w:val="es-ES"/>
                        </w:rPr>
                        <w:t xml:space="preserve">Taller de </w:t>
                      </w:r>
                      <w:r w:rsidR="00E41141">
                        <w:rPr>
                          <w:rFonts w:ascii="Agency FB" w:hAnsi="Agency FB" w:cs="Arial"/>
                          <w:b/>
                          <w:noProof/>
                          <w:color w:val="FF0B0C" w:themeColor="accent4" w:themeShade="BF"/>
                          <w:sz w:val="24"/>
                          <w:lang w:val="es-ES"/>
                        </w:rPr>
                        <w:t>Sistemas Operativos I</w:t>
                      </w:r>
                      <w:r w:rsidRPr="002F1216">
                        <w:rPr>
                          <w:rFonts w:ascii="Agency FB" w:hAnsi="Agency FB" w:cs="Arial"/>
                          <w:b/>
                          <w:noProof/>
                          <w:color w:val="FF0B0C" w:themeColor="accent4" w:themeShade="BF"/>
                          <w:sz w:val="24"/>
                          <w:lang w:val="es-ES"/>
                        </w:rPr>
                        <w:t xml:space="preserve">                                    </w:t>
                      </w:r>
                      <w:r>
                        <w:rPr>
                          <w:rFonts w:ascii="Agency FB" w:hAnsi="Agency FB" w:cs="Arial"/>
                          <w:b/>
                          <w:noProof/>
                          <w:color w:val="FF0B0C" w:themeColor="accent4" w:themeShade="BF"/>
                          <w:sz w:val="24"/>
                          <w:lang w:val="es-ES"/>
                        </w:rPr>
                        <w:t xml:space="preserve">                 </w:t>
                      </w:r>
                      <w:r w:rsidRPr="002F1216">
                        <w:rPr>
                          <w:rFonts w:ascii="Agency FB" w:hAnsi="Agency FB" w:cs="Arial"/>
                          <w:b/>
                          <w:noProof/>
                          <w:color w:val="FF0B0C" w:themeColor="accent4" w:themeShade="BF"/>
                          <w:sz w:val="2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</v:rect>
              <v:rect id="Rectángulo 5" o:spid="_x0000_s1248" style="position:absolute;left:40268;top:2461;width:22575;height:3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" filled="f" stroked="f" strokeweight="1.25pt">
                <v:stroke endcap="round"/>
                <v:textbox>
                  <w:txbxContent>
                    <w:p w14:paraId="12F72122" w14:textId="77777777" w:rsidR="0098203A" w:rsidRPr="002F1216" w:rsidRDefault="0098203A" w:rsidP="001B3D8F">
                      <w:pPr>
                        <w:spacing w:after="0" w:line="272" w:lineRule="exact"/>
                        <w:jc w:val="right"/>
                        <w:rPr>
                          <w:rFonts w:ascii="Agency FB" w:hAnsi="Agency FB" w:cs="Arial"/>
                          <w:b/>
                          <w:color w:val="FF0B0C" w:themeColor="accent4" w:themeShade="BF"/>
                          <w:lang w:val="es-ES"/>
                        </w:rPr>
                      </w:pPr>
                      <w:r>
                        <w:rPr>
                          <w:rFonts w:ascii="Agency FB" w:hAnsi="Agency FB" w:cs="Arial"/>
                          <w:b/>
                          <w:noProof/>
                          <w:color w:val="FF0B0C" w:themeColor="accent4" w:themeShade="BF"/>
                          <w:sz w:val="24"/>
                          <w:lang w:val="es-ES"/>
                        </w:rPr>
                        <w:t>PROFESOR : Rub</w:t>
                      </w:r>
                      <w:r w:rsidR="00F116F6">
                        <w:rPr>
                          <w:rFonts w:ascii="Agency FB" w:hAnsi="Agency FB" w:cs="Arial"/>
                          <w:b/>
                          <w:noProof/>
                          <w:color w:val="FF0B0C" w:themeColor="accent4" w:themeShade="BF"/>
                          <w:sz w:val="24"/>
                          <w:lang w:val="es-ES"/>
                        </w:rPr>
                        <w:t>é</w:t>
                      </w:r>
                      <w:r>
                        <w:rPr>
                          <w:rFonts w:ascii="Agency FB" w:hAnsi="Agency FB" w:cs="Arial"/>
                          <w:b/>
                          <w:noProof/>
                          <w:color w:val="FF0B0C" w:themeColor="accent4" w:themeShade="BF"/>
                          <w:sz w:val="24"/>
                          <w:lang w:val="es-ES"/>
                        </w:rPr>
                        <w:t>n Condori L.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2" o:spid="_x0000_s1249" type="#_x0000_t75" style="position:absolute;left:62865;top:967;width:5619;height:5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">
                <v:imagedata r:id="rId2" o:title=""/>
                <v:path arrowok="t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7E3"/>
    <w:rsid w:val="00013C82"/>
    <w:rsid w:val="00027494"/>
    <w:rsid w:val="0004401D"/>
    <w:rsid w:val="00082FEE"/>
    <w:rsid w:val="00090A0E"/>
    <w:rsid w:val="00097169"/>
    <w:rsid w:val="000B4ACB"/>
    <w:rsid w:val="000C3A8C"/>
    <w:rsid w:val="000D1E72"/>
    <w:rsid w:val="000D4B55"/>
    <w:rsid w:val="000F0AF5"/>
    <w:rsid w:val="000F1A7C"/>
    <w:rsid w:val="00111CEA"/>
    <w:rsid w:val="001246AF"/>
    <w:rsid w:val="00131D67"/>
    <w:rsid w:val="001424F7"/>
    <w:rsid w:val="00176140"/>
    <w:rsid w:val="001820C7"/>
    <w:rsid w:val="0018355A"/>
    <w:rsid w:val="0018523A"/>
    <w:rsid w:val="001B37EA"/>
    <w:rsid w:val="001B3D8F"/>
    <w:rsid w:val="001E6ABB"/>
    <w:rsid w:val="00200E07"/>
    <w:rsid w:val="00221672"/>
    <w:rsid w:val="002321FF"/>
    <w:rsid w:val="00236003"/>
    <w:rsid w:val="00247005"/>
    <w:rsid w:val="00250194"/>
    <w:rsid w:val="00257A6F"/>
    <w:rsid w:val="0026068A"/>
    <w:rsid w:val="00282C75"/>
    <w:rsid w:val="002B0E57"/>
    <w:rsid w:val="002E6C74"/>
    <w:rsid w:val="002E6CDE"/>
    <w:rsid w:val="002F0372"/>
    <w:rsid w:val="00317D77"/>
    <w:rsid w:val="003217F5"/>
    <w:rsid w:val="003977D5"/>
    <w:rsid w:val="003C1678"/>
    <w:rsid w:val="003D2816"/>
    <w:rsid w:val="003F4BC4"/>
    <w:rsid w:val="00403F2B"/>
    <w:rsid w:val="00424D27"/>
    <w:rsid w:val="00442281"/>
    <w:rsid w:val="00452842"/>
    <w:rsid w:val="004831D3"/>
    <w:rsid w:val="004D1BF7"/>
    <w:rsid w:val="004F3A98"/>
    <w:rsid w:val="00536200"/>
    <w:rsid w:val="00544984"/>
    <w:rsid w:val="00560959"/>
    <w:rsid w:val="00560C12"/>
    <w:rsid w:val="0058546D"/>
    <w:rsid w:val="005D1BBB"/>
    <w:rsid w:val="005D7667"/>
    <w:rsid w:val="006037F2"/>
    <w:rsid w:val="00630D04"/>
    <w:rsid w:val="006417E3"/>
    <w:rsid w:val="00654B1B"/>
    <w:rsid w:val="00666E7B"/>
    <w:rsid w:val="006A1C58"/>
    <w:rsid w:val="006B1B7C"/>
    <w:rsid w:val="007418F3"/>
    <w:rsid w:val="00746772"/>
    <w:rsid w:val="007722CC"/>
    <w:rsid w:val="00777A2B"/>
    <w:rsid w:val="00791BD7"/>
    <w:rsid w:val="007A4E1D"/>
    <w:rsid w:val="007E1BC5"/>
    <w:rsid w:val="00800743"/>
    <w:rsid w:val="00804BD7"/>
    <w:rsid w:val="00806FEC"/>
    <w:rsid w:val="00816E03"/>
    <w:rsid w:val="00861EC6"/>
    <w:rsid w:val="008759BB"/>
    <w:rsid w:val="00887644"/>
    <w:rsid w:val="008948A8"/>
    <w:rsid w:val="00896B6E"/>
    <w:rsid w:val="008C2903"/>
    <w:rsid w:val="008C77CE"/>
    <w:rsid w:val="0091432A"/>
    <w:rsid w:val="0098203A"/>
    <w:rsid w:val="00992051"/>
    <w:rsid w:val="009952BC"/>
    <w:rsid w:val="00A223BB"/>
    <w:rsid w:val="00A64315"/>
    <w:rsid w:val="00A92D7F"/>
    <w:rsid w:val="00A934FB"/>
    <w:rsid w:val="00A97199"/>
    <w:rsid w:val="00AB5D35"/>
    <w:rsid w:val="00AF13D4"/>
    <w:rsid w:val="00B33ACD"/>
    <w:rsid w:val="00B757B7"/>
    <w:rsid w:val="00B83548"/>
    <w:rsid w:val="00BF0DCC"/>
    <w:rsid w:val="00C724EB"/>
    <w:rsid w:val="00CB5556"/>
    <w:rsid w:val="00CD0732"/>
    <w:rsid w:val="00CF2C9C"/>
    <w:rsid w:val="00CF4EA1"/>
    <w:rsid w:val="00D00206"/>
    <w:rsid w:val="00D027F0"/>
    <w:rsid w:val="00D11F3B"/>
    <w:rsid w:val="00D15AA0"/>
    <w:rsid w:val="00D1626A"/>
    <w:rsid w:val="00D2070E"/>
    <w:rsid w:val="00D363D2"/>
    <w:rsid w:val="00D46AF1"/>
    <w:rsid w:val="00D46B99"/>
    <w:rsid w:val="00D66201"/>
    <w:rsid w:val="00D76348"/>
    <w:rsid w:val="00D8692E"/>
    <w:rsid w:val="00D86F8F"/>
    <w:rsid w:val="00D9182F"/>
    <w:rsid w:val="00DA44B9"/>
    <w:rsid w:val="00DB1F41"/>
    <w:rsid w:val="00DB5F62"/>
    <w:rsid w:val="00DE5E0A"/>
    <w:rsid w:val="00DE7B6B"/>
    <w:rsid w:val="00DF0AC7"/>
    <w:rsid w:val="00E22941"/>
    <w:rsid w:val="00E331C8"/>
    <w:rsid w:val="00E41141"/>
    <w:rsid w:val="00E41170"/>
    <w:rsid w:val="00E43339"/>
    <w:rsid w:val="00E56CF6"/>
    <w:rsid w:val="00E94A44"/>
    <w:rsid w:val="00EB6357"/>
    <w:rsid w:val="00F116F6"/>
    <w:rsid w:val="00F454D7"/>
    <w:rsid w:val="00F54916"/>
    <w:rsid w:val="00F67763"/>
    <w:rsid w:val="00FB48EA"/>
    <w:rsid w:val="00FD7336"/>
    <w:rsid w:val="00FF2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5A80CC"/>
  <w15:chartTrackingRefBased/>
  <w15:docId w15:val="{CE971B5D-B21A-4BB1-9BAE-5B0603F7E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3339"/>
    <w:rPr>
      <w:rFonts w:ascii="Arial" w:hAnsi="Aria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61EC6"/>
    <w:pPr>
      <w:keepNext/>
      <w:keepLines/>
      <w:spacing w:after="0" w:line="240" w:lineRule="auto"/>
      <w:jc w:val="center"/>
      <w:outlineLvl w:val="0"/>
    </w:pPr>
    <w:rPr>
      <w:rFonts w:ascii="Copperplate Gothic Bold" w:eastAsia="Times New Roman" w:hAnsi="Copperplate Gothic Bold" w:cstheme="majorBidi"/>
      <w:b/>
      <w:bCs/>
      <w:noProof/>
      <w:color w:val="FF0B0C" w:themeColor="accent4" w:themeShade="BF"/>
      <w:spacing w:val="4"/>
      <w:sz w:val="32"/>
      <w:szCs w:val="32"/>
      <w:lang w:val="es-ES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7A4E1D"/>
    <w:pPr>
      <w:keepNext/>
      <w:keepLines/>
      <w:spacing w:after="0" w:line="240" w:lineRule="auto"/>
      <w:ind w:right="67"/>
      <w:jc w:val="center"/>
      <w:outlineLvl w:val="1"/>
    </w:pPr>
    <w:rPr>
      <w:rFonts w:eastAsiaTheme="majorEastAsia" w:cstheme="majorBidi"/>
      <w:b/>
      <w:bCs/>
      <w:color w:val="FFC1C1" w:themeColor="accent4" w:themeTint="66"/>
      <w:sz w:val="28"/>
      <w:szCs w:val="28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61EC6"/>
    <w:pPr>
      <w:keepNext/>
      <w:keepLines/>
      <w:shd w:val="clear" w:color="auto" w:fill="FFC1C1" w:themeFill="accent4" w:themeFillTint="66"/>
      <w:spacing w:before="240" w:after="120"/>
      <w:jc w:val="left"/>
      <w:outlineLvl w:val="2"/>
    </w:pPr>
    <w:rPr>
      <w:rFonts w:eastAsiaTheme="majorEastAsia" w:cstheme="majorBidi"/>
      <w:b/>
      <w:caps/>
      <w:color w:val="FF0B0C" w:themeColor="accent4" w:themeShade="BF"/>
      <w:spacing w:val="4"/>
      <w:szCs w:val="24"/>
      <w:lang w:val="es-ES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861EC6"/>
    <w:pPr>
      <w:keepNext/>
      <w:keepLines/>
      <w:spacing w:before="240" w:after="120"/>
      <w:jc w:val="left"/>
      <w:outlineLvl w:val="3"/>
    </w:pPr>
    <w:rPr>
      <w:rFonts w:eastAsiaTheme="majorEastAsia" w:cstheme="majorBidi"/>
      <w:b/>
      <w:i/>
      <w:iCs/>
      <w:color w:val="FF0B0C" w:themeColor="accent4" w:themeShade="BF"/>
      <w:szCs w:val="24"/>
    </w:rPr>
  </w:style>
  <w:style w:type="paragraph" w:styleId="Ttulo5">
    <w:name w:val="heading 5"/>
    <w:basedOn w:val="Normal"/>
    <w:next w:val="Normal"/>
    <w:link w:val="Ttulo5Car"/>
    <w:autoRedefine/>
    <w:uiPriority w:val="9"/>
    <w:unhideWhenUsed/>
    <w:qFormat/>
    <w:rsid w:val="00861EC6"/>
    <w:pPr>
      <w:keepNext/>
      <w:keepLines/>
      <w:spacing w:before="240" w:after="120"/>
      <w:ind w:left="708"/>
      <w:jc w:val="left"/>
      <w:outlineLvl w:val="4"/>
    </w:pPr>
    <w:rPr>
      <w:rFonts w:eastAsiaTheme="majorEastAsia" w:cstheme="majorBidi"/>
      <w:bCs/>
      <w:i/>
      <w:color w:val="FF0B0C" w:themeColor="accent4" w:themeShade="BF"/>
      <w:u w:val="single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6C74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6C74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6C74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6C74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1EC6"/>
    <w:rPr>
      <w:rFonts w:ascii="Copperplate Gothic Bold" w:eastAsia="Times New Roman" w:hAnsi="Copperplate Gothic Bold" w:cstheme="majorBidi"/>
      <w:b/>
      <w:bCs/>
      <w:noProof/>
      <w:color w:val="FF0B0C" w:themeColor="accent4" w:themeShade="BF"/>
      <w:spacing w:val="4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7A4E1D"/>
    <w:rPr>
      <w:rFonts w:ascii="Arial" w:eastAsiaTheme="majorEastAsia" w:hAnsi="Arial" w:cstheme="majorBidi"/>
      <w:b/>
      <w:bCs/>
      <w:color w:val="FFC1C1" w:themeColor="accent4" w:themeTint="66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861EC6"/>
    <w:rPr>
      <w:rFonts w:ascii="Arial" w:eastAsiaTheme="majorEastAsia" w:hAnsi="Arial" w:cstheme="majorBidi"/>
      <w:b/>
      <w:caps/>
      <w:color w:val="FF0B0C" w:themeColor="accent4" w:themeShade="BF"/>
      <w:spacing w:val="4"/>
      <w:szCs w:val="24"/>
      <w:shd w:val="clear" w:color="auto" w:fill="FFC1C1" w:themeFill="accent4" w:themeFillTint="6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861EC6"/>
    <w:rPr>
      <w:rFonts w:ascii="Arial" w:eastAsiaTheme="majorEastAsia" w:hAnsi="Arial" w:cstheme="majorBidi"/>
      <w:b/>
      <w:i/>
      <w:iCs/>
      <w:color w:val="FF0B0C" w:themeColor="accent4" w:themeShade="BF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861EC6"/>
    <w:rPr>
      <w:rFonts w:ascii="Arial" w:eastAsiaTheme="majorEastAsia" w:hAnsi="Arial" w:cstheme="majorBidi"/>
      <w:bCs/>
      <w:i/>
      <w:color w:val="FF0B0C" w:themeColor="accent4" w:themeShade="BF"/>
      <w:u w:val="single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6C74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6C74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6C74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6C74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2E6C74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2E6C74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2E6C74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E6C74"/>
    <w:rPr>
      <w:rFonts w:asciiTheme="majorHAnsi" w:eastAsiaTheme="majorEastAsia" w:hAnsiTheme="majorHAnsi" w:cstheme="majorBid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2E6C74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2E6C74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3C16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6C74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6C74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6C74"/>
    <w:rPr>
      <w:rFonts w:asciiTheme="majorHAnsi" w:eastAsiaTheme="majorEastAsia" w:hAnsiTheme="majorHAnsi" w:cstheme="majorBidi"/>
      <w:sz w:val="26"/>
      <w:szCs w:val="26"/>
    </w:rPr>
  </w:style>
  <w:style w:type="character" w:styleId="Referenciaintensa">
    <w:name w:val="Intense Reference"/>
    <w:basedOn w:val="Fuentedeprrafopredeter"/>
    <w:uiPriority w:val="32"/>
    <w:qFormat/>
    <w:rsid w:val="002E6C74"/>
    <w:rPr>
      <w:b/>
      <w:bCs/>
      <w:smallCaps/>
      <w:color w:val="auto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C16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1678"/>
  </w:style>
  <w:style w:type="paragraph" w:styleId="Piedepgina">
    <w:name w:val="footer"/>
    <w:basedOn w:val="Normal"/>
    <w:link w:val="PiedepginaCar"/>
    <w:uiPriority w:val="99"/>
    <w:unhideWhenUsed/>
    <w:rsid w:val="003C16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1678"/>
  </w:style>
  <w:style w:type="paragraph" w:styleId="Sinespaciado">
    <w:name w:val="No Spacing"/>
    <w:uiPriority w:val="1"/>
    <w:qFormat/>
    <w:rsid w:val="002E6C74"/>
    <w:pPr>
      <w:spacing w:after="0" w:line="240" w:lineRule="auto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2E6C74"/>
    <w:rPr>
      <w:b/>
      <w:bCs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2E6C74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2E6C74"/>
    <w:rPr>
      <w:i/>
      <w:iCs/>
      <w:color w:val="auto"/>
    </w:rPr>
  </w:style>
  <w:style w:type="character" w:styleId="nfasissutil">
    <w:name w:val="Subtle Emphasis"/>
    <w:basedOn w:val="Fuentedeprrafopredeter"/>
    <w:uiPriority w:val="19"/>
    <w:qFormat/>
    <w:rsid w:val="002E6C74"/>
    <w:rPr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2E6C74"/>
    <w:rPr>
      <w:smallCaps/>
      <w:color w:val="auto"/>
      <w:u w:val="single" w:color="959595" w:themeColor="text1" w:themeTint="80"/>
    </w:rPr>
  </w:style>
  <w:style w:type="character" w:styleId="Ttulodellibro">
    <w:name w:val="Book Title"/>
    <w:basedOn w:val="Fuentedeprrafopredeter"/>
    <w:uiPriority w:val="33"/>
    <w:qFormat/>
    <w:rsid w:val="002E6C74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unhideWhenUsed/>
    <w:qFormat/>
    <w:rsid w:val="002E6C74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861EC6"/>
    <w:pPr>
      <w:tabs>
        <w:tab w:val="right" w:leader="dot" w:pos="9282"/>
      </w:tabs>
      <w:spacing w:after="100"/>
    </w:pPr>
    <w:rPr>
      <w:color w:val="FF0B0C" w:themeColor="accent4" w:themeShade="BF"/>
    </w:rPr>
  </w:style>
  <w:style w:type="paragraph" w:styleId="TDC2">
    <w:name w:val="toc 2"/>
    <w:basedOn w:val="Normal"/>
    <w:next w:val="Normal"/>
    <w:autoRedefine/>
    <w:uiPriority w:val="39"/>
    <w:unhideWhenUsed/>
    <w:rsid w:val="00861EC6"/>
    <w:pPr>
      <w:spacing w:after="100"/>
      <w:ind w:left="220"/>
    </w:pPr>
    <w:rPr>
      <w:color w:val="5F0000" w:themeColor="accent3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861EC6"/>
    <w:pPr>
      <w:spacing w:after="100"/>
      <w:ind w:left="440"/>
    </w:pPr>
    <w:rPr>
      <w:color w:val="FF0B0C" w:themeColor="accent4" w:themeShade="BF"/>
    </w:rPr>
  </w:style>
  <w:style w:type="character" w:styleId="Hipervnculo">
    <w:name w:val="Hyperlink"/>
    <w:basedOn w:val="Fuentedeprrafopredeter"/>
    <w:uiPriority w:val="99"/>
    <w:unhideWhenUsed/>
    <w:rsid w:val="002E6C74"/>
    <w:rPr>
      <w:color w:val="FF0000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861EC6"/>
    <w:pPr>
      <w:spacing w:after="100"/>
      <w:ind w:left="660"/>
    </w:pPr>
    <w:rPr>
      <w:color w:val="5F0000" w:themeColor="accent3" w:themeShade="BF"/>
    </w:rPr>
  </w:style>
  <w:style w:type="paragraph" w:styleId="NormalWeb">
    <w:name w:val="Normal (Web)"/>
    <w:basedOn w:val="Normal"/>
    <w:uiPriority w:val="99"/>
    <w:semiHidden/>
    <w:unhideWhenUsed/>
    <w:rsid w:val="00861EC6"/>
    <w:rPr>
      <w:rFonts w:ascii="Times New Roman" w:hAnsi="Times New Roman" w:cs="Times New Roman"/>
      <w:sz w:val="24"/>
      <w:szCs w:val="24"/>
    </w:rPr>
  </w:style>
  <w:style w:type="paragraph" w:styleId="TDC5">
    <w:name w:val="toc 5"/>
    <w:basedOn w:val="Normal"/>
    <w:next w:val="Normal"/>
    <w:autoRedefine/>
    <w:uiPriority w:val="39"/>
    <w:unhideWhenUsed/>
    <w:rsid w:val="00861EC6"/>
    <w:pPr>
      <w:spacing w:after="100" w:line="278" w:lineRule="auto"/>
      <w:ind w:left="960"/>
      <w:jc w:val="left"/>
    </w:pPr>
    <w:rPr>
      <w:rFonts w:asciiTheme="minorHAnsi" w:hAnsiTheme="minorHAnsi"/>
      <w:kern w:val="2"/>
      <w:sz w:val="24"/>
      <w:szCs w:val="24"/>
      <w:lang w:eastAsia="es-BO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861EC6"/>
    <w:pPr>
      <w:spacing w:after="100" w:line="278" w:lineRule="auto"/>
      <w:ind w:left="1200"/>
      <w:jc w:val="left"/>
    </w:pPr>
    <w:rPr>
      <w:rFonts w:asciiTheme="minorHAnsi" w:hAnsiTheme="minorHAnsi"/>
      <w:kern w:val="2"/>
      <w:sz w:val="24"/>
      <w:szCs w:val="24"/>
      <w:lang w:eastAsia="es-BO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861EC6"/>
    <w:pPr>
      <w:spacing w:after="100" w:line="278" w:lineRule="auto"/>
      <w:ind w:left="1440"/>
      <w:jc w:val="left"/>
    </w:pPr>
    <w:rPr>
      <w:rFonts w:asciiTheme="minorHAnsi" w:hAnsiTheme="minorHAnsi"/>
      <w:kern w:val="2"/>
      <w:sz w:val="24"/>
      <w:szCs w:val="24"/>
      <w:lang w:eastAsia="es-BO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861EC6"/>
    <w:pPr>
      <w:spacing w:after="100" w:line="278" w:lineRule="auto"/>
      <w:ind w:left="1680"/>
      <w:jc w:val="left"/>
    </w:pPr>
    <w:rPr>
      <w:rFonts w:asciiTheme="minorHAnsi" w:hAnsiTheme="minorHAnsi"/>
      <w:kern w:val="2"/>
      <w:sz w:val="24"/>
      <w:szCs w:val="24"/>
      <w:lang w:eastAsia="es-BO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861EC6"/>
    <w:pPr>
      <w:spacing w:after="100" w:line="278" w:lineRule="auto"/>
      <w:ind w:left="1920"/>
      <w:jc w:val="left"/>
    </w:pPr>
    <w:rPr>
      <w:rFonts w:asciiTheme="minorHAnsi" w:hAnsiTheme="minorHAnsi"/>
      <w:kern w:val="2"/>
      <w:sz w:val="24"/>
      <w:szCs w:val="24"/>
      <w:lang w:eastAsia="es-BO"/>
      <w14:ligatures w14:val="standardContextual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861E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4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90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35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14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97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99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34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964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863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621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771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60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10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5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94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347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83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06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916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339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179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05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8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0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5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04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321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22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0421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87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9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3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58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551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499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38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648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4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1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9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9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44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5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90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file:///F:\MODULOS\MOD-2%20BASICO%20LIMPIO.docx" TargetMode="External"/><Relationship Id="rId26" Type="http://schemas.openxmlformats.org/officeDocument/2006/relationships/hyperlink" Target="file:///F:\MODULOS\MOD-2%20BASICO%20LIMPIO.docx" TargetMode="External"/><Relationship Id="rId39" Type="http://schemas.openxmlformats.org/officeDocument/2006/relationships/image" Target="media/image9.png"/><Relationship Id="rId21" Type="http://schemas.openxmlformats.org/officeDocument/2006/relationships/hyperlink" Target="file:///F:\MODULOS\MOD-2%20BASICO%20LIMPIO.docx" TargetMode="External"/><Relationship Id="rId34" Type="http://schemas.openxmlformats.org/officeDocument/2006/relationships/hyperlink" Target="file:///F:\MODULOS\MOD-2%20BASICO%20LIMPIO.docx" TargetMode="External"/><Relationship Id="rId42" Type="http://schemas.openxmlformats.org/officeDocument/2006/relationships/image" Target="media/image11.png"/><Relationship Id="rId47" Type="http://schemas.openxmlformats.org/officeDocument/2006/relationships/image" Target="media/image15.jpeg"/><Relationship Id="rId50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file:///F:\MODULOS\MOD-2%20BASICO%20LIMPIO.docx" TargetMode="External"/><Relationship Id="rId29" Type="http://schemas.openxmlformats.org/officeDocument/2006/relationships/hyperlink" Target="file:///F:\MODULOS\MOD-2%20BASICO%20LIMPIO.docx" TargetMode="External"/><Relationship Id="rId11" Type="http://schemas.openxmlformats.org/officeDocument/2006/relationships/image" Target="media/image3.png"/><Relationship Id="rId24" Type="http://schemas.openxmlformats.org/officeDocument/2006/relationships/hyperlink" Target="file:///F:\MODULOS\MOD-2%20BASICO%20LIMPIO.docx" TargetMode="External"/><Relationship Id="rId32" Type="http://schemas.openxmlformats.org/officeDocument/2006/relationships/hyperlink" Target="file:///F:\MODULOS\MOD-2%20BASICO%20LIMPIO.docx" TargetMode="External"/><Relationship Id="rId37" Type="http://schemas.openxmlformats.org/officeDocument/2006/relationships/image" Target="media/image10.png"/><Relationship Id="rId40" Type="http://schemas.openxmlformats.org/officeDocument/2006/relationships/image" Target="media/image13.jpeg"/><Relationship Id="rId45" Type="http://schemas.openxmlformats.org/officeDocument/2006/relationships/image" Target="media/image18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3.gif"/><Relationship Id="rId19" Type="http://schemas.openxmlformats.org/officeDocument/2006/relationships/hyperlink" Target="file:///F:\MODULOS\MOD-2%20BASICO%20LIMPIO.docx" TargetMode="External"/><Relationship Id="rId31" Type="http://schemas.openxmlformats.org/officeDocument/2006/relationships/hyperlink" Target="file:///F:\MODULOS\MOD-2%20BASICO%20LIMPIO.docx" TargetMode="External"/><Relationship Id="rId44" Type="http://schemas.openxmlformats.org/officeDocument/2006/relationships/image" Target="media/image12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image" Target="media/image6.png"/><Relationship Id="rId22" Type="http://schemas.openxmlformats.org/officeDocument/2006/relationships/hyperlink" Target="file:///F:\MODULOS\MOD-2%20BASICO%20LIMPIO.docx" TargetMode="External"/><Relationship Id="rId27" Type="http://schemas.openxmlformats.org/officeDocument/2006/relationships/hyperlink" Target="file:///F:\MODULOS\MOD-2%20BASICO%20LIMPIO.docx" TargetMode="External"/><Relationship Id="rId30" Type="http://schemas.openxmlformats.org/officeDocument/2006/relationships/hyperlink" Target="file:///F:\MODULOS\MOD-2%20BASICO%20LIMPIO.docx" TargetMode="External"/><Relationship Id="rId35" Type="http://schemas.openxmlformats.org/officeDocument/2006/relationships/image" Target="media/image7.png"/><Relationship Id="rId43" Type="http://schemas.openxmlformats.org/officeDocument/2006/relationships/image" Target="media/image16.png"/><Relationship Id="rId48" Type="http://schemas.openxmlformats.org/officeDocument/2006/relationships/image" Target="media/image21.jpeg"/><Relationship Id="rId8" Type="http://schemas.openxmlformats.org/officeDocument/2006/relationships/image" Target="media/image2.png"/><Relationship Id="rId51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file:///F:\MODULOS\MOD-2%20BASICO%20LIMPIO.docx" TargetMode="External"/><Relationship Id="rId25" Type="http://schemas.openxmlformats.org/officeDocument/2006/relationships/hyperlink" Target="file:///F:\MODULOS\MOD-2%20BASICO%20LIMPIO.docx" TargetMode="External"/><Relationship Id="rId33" Type="http://schemas.openxmlformats.org/officeDocument/2006/relationships/hyperlink" Target="file:///F:\MODULOS\MOD-2%20BASICO%20LIMPIO.docx" TargetMode="External"/><Relationship Id="rId38" Type="http://schemas.openxmlformats.org/officeDocument/2006/relationships/image" Target="media/image8.jpeg"/><Relationship Id="rId46" Type="http://schemas.openxmlformats.org/officeDocument/2006/relationships/image" Target="media/image14.jpeg"/><Relationship Id="rId20" Type="http://schemas.openxmlformats.org/officeDocument/2006/relationships/hyperlink" Target="file:///F:\MODULOS\MOD-2%20BASICO%20LIMPIO.docx" TargetMode="External"/><Relationship Id="rId41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hyperlink" Target="file:///F:\MODULOS\MOD-2%20BASICO%20LIMPIO.docx" TargetMode="External"/><Relationship Id="rId23" Type="http://schemas.openxmlformats.org/officeDocument/2006/relationships/hyperlink" Target="file:///F:\MODULOS\MOD-2%20BASICO%20LIMPIO.docx" TargetMode="External"/><Relationship Id="rId28" Type="http://schemas.openxmlformats.org/officeDocument/2006/relationships/hyperlink" Target="file:///F:\MODULOS\MOD-2%20BASICO%20LIMPIO.docx" TargetMode="External"/><Relationship Id="rId36" Type="http://schemas.openxmlformats.org/officeDocument/2006/relationships/image" Target="media/image9.gif"/><Relationship Id="rId49" Type="http://schemas.openxmlformats.org/officeDocument/2006/relationships/image" Target="media/image2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4.png"/><Relationship Id="rId1" Type="http://schemas.openxmlformats.org/officeDocument/2006/relationships/image" Target="media/image1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BEN\Documents\Plantillas%20personalizadas%20de%20Office\Guia%20de%20Aprendizaje.dotx" TargetMode="External"/></Relationships>
</file>

<file path=word/theme/theme1.xml><?xml version="1.0" encoding="utf-8"?>
<a:theme xmlns:a="http://schemas.openxmlformats.org/drawingml/2006/main" name="Sector">
  <a:themeElements>
    <a:clrScheme name="ROJO RUBEN">
      <a:dk1>
        <a:srgbClr val="2C2C2C"/>
      </a:dk1>
      <a:lt1>
        <a:srgbClr val="FFFFFF"/>
      </a:lt1>
      <a:dk2>
        <a:srgbClr val="FF0000"/>
      </a:dk2>
      <a:lt2>
        <a:srgbClr val="FFFFFF"/>
      </a:lt2>
      <a:accent1>
        <a:srgbClr val="BF0000"/>
      </a:accent1>
      <a:accent2>
        <a:srgbClr val="FFA2A3"/>
      </a:accent2>
      <a:accent3>
        <a:srgbClr val="7F0000"/>
      </a:accent3>
      <a:accent4>
        <a:srgbClr val="FF6566"/>
      </a:accent4>
      <a:accent5>
        <a:srgbClr val="BF0000"/>
      </a:accent5>
      <a:accent6>
        <a:srgbClr val="FF6566"/>
      </a:accent6>
      <a:hlink>
        <a:srgbClr val="FF0000"/>
      </a:hlink>
      <a:folHlink>
        <a:srgbClr val="6C606A"/>
      </a:folHlink>
    </a:clrScheme>
    <a:fontScheme name="Sector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1E7B95-B2FD-4A56-9D46-D3AE2343C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Guia de Aprendizaje.dotx</Template>
  <TotalTime>141</TotalTime>
  <Pages>9</Pages>
  <Words>765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</dc:creator>
  <cp:keywords>Cel. 74420831</cp:keywords>
  <dc:description/>
  <cp:lastModifiedBy>RUBEN</cp:lastModifiedBy>
  <cp:revision>24</cp:revision>
  <cp:lastPrinted>2025-04-18T06:04:00Z</cp:lastPrinted>
  <dcterms:created xsi:type="dcterms:W3CDTF">2025-04-18T05:36:00Z</dcterms:created>
  <dcterms:modified xsi:type="dcterms:W3CDTF">2026-04-28T00:43:00Z</dcterms:modified>
</cp:coreProperties>
</file>