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2E9675" w14:textId="09934A32" w:rsidR="00746772" w:rsidRDefault="0022690E" w:rsidP="00B83548">
      <w:pPr>
        <w:rPr>
          <w:lang w:val="es-ES"/>
        </w:rPr>
      </w:pPr>
      <w:bookmarkStart w:id="0" w:name="_GoBack"/>
      <w:r>
        <w:rPr>
          <w:noProof/>
          <w:lang w:val="es-ES" w:eastAsia="es-ES"/>
        </w:rPr>
        <w:drawing>
          <wp:anchor distT="0" distB="0" distL="114300" distR="114300" simplePos="0" relativeHeight="251705855" behindDoc="0" locked="0" layoutInCell="1" allowOverlap="1" wp14:anchorId="72920793" wp14:editId="5AE81046">
            <wp:simplePos x="0" y="0"/>
            <wp:positionH relativeFrom="margin">
              <wp:posOffset>723900</wp:posOffset>
            </wp:positionH>
            <wp:positionV relativeFrom="paragraph">
              <wp:posOffset>-276225</wp:posOffset>
            </wp:positionV>
            <wp:extent cx="4101765" cy="2934886"/>
            <wp:effectExtent l="0" t="0" r="0" b="0"/>
            <wp:wrapNone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 rotWithShape="1"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5"/>
                    <a:stretch/>
                  </pic:blipFill>
                  <pic:spPr bwMode="auto">
                    <a:xfrm>
                      <a:off x="0" y="0"/>
                      <a:ext cx="4101765" cy="2934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256C56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7B33E4" wp14:editId="54C54B0B">
                <wp:simplePos x="0" y="0"/>
                <wp:positionH relativeFrom="column">
                  <wp:posOffset>4093210</wp:posOffset>
                </wp:positionH>
                <wp:positionV relativeFrom="paragraph">
                  <wp:posOffset>-153035</wp:posOffset>
                </wp:positionV>
                <wp:extent cx="3379470" cy="971550"/>
                <wp:effectExtent l="994410" t="0" r="1062990" b="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828311">
                          <a:off x="0" y="0"/>
                          <a:ext cx="33794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01153EA3" w14:textId="6F3C7327" w:rsidR="005D1BBB" w:rsidRPr="00DB1F41" w:rsidRDefault="00E96B98" w:rsidP="00E96B98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Técnico </w:t>
                            </w:r>
                            <w:r w:rsidR="00256C56"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Medio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B33E4" id="_x0000_t202" coordsize="21600,21600" o:spt="202" path="m,l,21600r21600,l21600,xe">
                <v:stroke joinstyle="miter"/>
                <v:path gradientshapeok="t" o:connecttype="rect"/>
              </v:shapetype>
              <v:shape id="Cuadro de texto 141" o:spid="_x0000_s1026" type="#_x0000_t202" style="position:absolute;left:0;text-align:left;margin-left:322.3pt;margin-top:-12.05pt;width:266.1pt;height:76.5pt;rotation:3089270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" filled="f" stroked="f">
                <v:shadow on="t" color="black" opacity="36044f" origin="-.5,.5" offset=".99781mm,-.99781mm"/>
                <v:textbox>
                  <w:txbxContent>
                    <w:p w14:paraId="01153EA3" w14:textId="6F3C7327" w:rsidR="005D1BBB" w:rsidRPr="00DB1F41" w:rsidRDefault="00E96B98" w:rsidP="00E96B98">
                      <w:pPr>
                        <w:jc w:val="center"/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Técnico </w:t>
                      </w:r>
                      <w:r w:rsidR="00256C56"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Medio I</w:t>
                      </w:r>
                    </w:p>
                  </w:txbxContent>
                </v:textbox>
              </v:shape>
            </w:pict>
          </mc:Fallback>
        </mc:AlternateContent>
      </w:r>
      <w:r w:rsidR="00536DE4">
        <w:rPr>
          <w:noProof/>
          <w:lang w:val="es-ES" w:eastAsia="es-ES"/>
        </w:rPr>
        <w:drawing>
          <wp:anchor distT="0" distB="0" distL="114300" distR="114300" simplePos="0" relativeHeight="251698687" behindDoc="0" locked="0" layoutInCell="1" allowOverlap="1" wp14:anchorId="6C01C97E" wp14:editId="4D7564DD">
            <wp:simplePos x="0" y="0"/>
            <wp:positionH relativeFrom="column">
              <wp:posOffset>4649470</wp:posOffset>
            </wp:positionH>
            <wp:positionV relativeFrom="paragraph">
              <wp:posOffset>995680</wp:posOffset>
            </wp:positionV>
            <wp:extent cx="1490980" cy="1915795"/>
            <wp:effectExtent l="92392" t="0" r="0" b="0"/>
            <wp:wrapNone/>
            <wp:docPr id="148" name="Imagen 148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n 148" descr="Imagen en blanco y negro&#10;&#10;El contenido generado por IA puede ser incorrecto."/>
                    <pic:cNvPicPr/>
                  </pic:nvPicPr>
                  <pic:blipFill>
                    <a:blip r:embed="rId8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97318">
                      <a:off x="0" y="0"/>
                      <a:ext cx="149098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B6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1FFC2C" wp14:editId="1C784830">
                <wp:simplePos x="0" y="0"/>
                <wp:positionH relativeFrom="column">
                  <wp:posOffset>-956310</wp:posOffset>
                </wp:positionH>
                <wp:positionV relativeFrom="paragraph">
                  <wp:posOffset>-832599</wp:posOffset>
                </wp:positionV>
                <wp:extent cx="7818170" cy="10146308"/>
                <wp:effectExtent l="0" t="0" r="0" b="7620"/>
                <wp:wrapNone/>
                <wp:docPr id="130" name="Rectángul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8170" cy="1014630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00000">
                              <a:schemeClr val="accent4">
                                <a:lumMod val="50000"/>
                              </a:schemeClr>
                            </a:gs>
                            <a:gs pos="23000">
                              <a:schemeClr val="accent4">
                                <a:lumMod val="75000"/>
                              </a:schemeClr>
                            </a:gs>
                            <a:gs pos="83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66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47000">
                              <a:schemeClr val="accent4">
                                <a:lumMod val="75000"/>
                              </a:schemeClr>
                            </a:gs>
                            <a:gs pos="38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78C39" id="Rectángulo 130" o:spid="_x0000_s1026" style="position:absolute;margin-left:-75.3pt;margin-top:-65.55pt;width:615.6pt;height:79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" fillcolor="#f713cc [2407]" stroked="f" strokeweight="1.25pt">
                <v:fill color2="#ab058c [1607]" rotate="t" focusposition="1,1" focussize="" colors="0 #f714cd;15073f #f714cd;24904f #fdc3f2;30802f #f714cd;43254f #fdc3f2;54395f #fca6ec" focus="100%" type="gradientRadial"/>
                <v:stroke endcap="round"/>
              </v:rect>
            </w:pict>
          </mc:Fallback>
        </mc:AlternateContent>
      </w:r>
      <w:r w:rsidR="007418F3">
        <w:rPr>
          <w:noProof/>
          <w:lang w:val="es-ES" w:eastAsia="es-ES"/>
        </w:rPr>
        <w:drawing>
          <wp:anchor distT="0" distB="0" distL="114300" distR="114300" simplePos="0" relativeHeight="251668991" behindDoc="0" locked="0" layoutInCell="1" allowOverlap="1" wp14:anchorId="4C809075" wp14:editId="4D761A53">
            <wp:simplePos x="0" y="0"/>
            <wp:positionH relativeFrom="column">
              <wp:posOffset>-935990</wp:posOffset>
            </wp:positionH>
            <wp:positionV relativeFrom="paragraph">
              <wp:posOffset>-1273108</wp:posOffset>
            </wp:positionV>
            <wp:extent cx="7755064" cy="6328610"/>
            <wp:effectExtent l="0" t="0" r="0" b="0"/>
            <wp:wrapNone/>
            <wp:docPr id="147" name="Imagen 14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n 147" descr="Texto&#10;&#10;El contenido generado por IA puede ser incorrecto."/>
                    <pic:cNvPicPr/>
                  </pic:nvPicPr>
                  <pic:blipFill rotWithShape="1">
                    <a:blip r:embed="rId9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 amt="16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GlowEdges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14"/>
                    <a:stretch/>
                  </pic:blipFill>
                  <pic:spPr bwMode="auto">
                    <a:xfrm>
                      <a:off x="0" y="0"/>
                      <a:ext cx="7787360" cy="635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095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4F04D7" wp14:editId="46DCC788">
                <wp:simplePos x="0" y="0"/>
                <wp:positionH relativeFrom="column">
                  <wp:posOffset>-1011555</wp:posOffset>
                </wp:positionH>
                <wp:positionV relativeFrom="paragraph">
                  <wp:posOffset>-430530</wp:posOffset>
                </wp:positionV>
                <wp:extent cx="1443355" cy="9360535"/>
                <wp:effectExtent l="0" t="114300" r="80645" b="50165"/>
                <wp:wrapNone/>
                <wp:docPr id="131" name="Cuadro de tex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936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3C50C578" w14:textId="77777777" w:rsidR="00CD0732" w:rsidRPr="001424F7" w:rsidRDefault="00CD0732" w:rsidP="00CD0732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AC068D" w:themeColor="accent4" w:themeShade="80"/>
                                <w:sz w:val="170"/>
                                <w:szCs w:val="17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24F7">
                              <w:rPr>
                                <w:rFonts w:ascii="Bahnschrift Condensed" w:hAnsi="Bahnschrift Condensed"/>
                                <w:b/>
                                <w:color w:val="AC068D" w:themeColor="accent4" w:themeShade="80"/>
                                <w:sz w:val="170"/>
                                <w:szCs w:val="17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SISTEMAS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F04D7" id="_x0000_t202" coordsize="21600,21600" o:spt="202" path="m,l,21600r21600,l21600,xe">
                <v:stroke joinstyle="miter"/>
                <v:path gradientshapeok="t" o:connecttype="rect"/>
              </v:shapetype>
              <v:shape id="Cuadro de texto 131" o:spid="_x0000_s1027" type="#_x0000_t202" style="position:absolute;left:0;text-align:left;margin-left:-79.65pt;margin-top:-33.9pt;width:113.65pt;height:737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" filled="f" stroked="f">
                <v:shadow on="t" color="black" opacity="36044f" origin="-.5,.5" offset=".99781mm,-.99781mm"/>
                <v:textbox style="layout-flow:vertical;mso-layout-flow-alt:bottom-to-top">
                  <w:txbxContent>
                    <w:p w14:paraId="3C50C578" w14:textId="77777777" w:rsidR="00CD0732" w:rsidRPr="001424F7" w:rsidRDefault="00CD0732" w:rsidP="00CD0732">
                      <w:pPr>
                        <w:jc w:val="center"/>
                        <w:rPr>
                          <w:rFonts w:ascii="Bahnschrift Condensed" w:hAnsi="Bahnschrift Condensed"/>
                          <w:b/>
                          <w:color w:val="AC068D" w:themeColor="accent4" w:themeShade="80"/>
                          <w:sz w:val="170"/>
                          <w:szCs w:val="17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24F7">
                        <w:rPr>
                          <w:rFonts w:ascii="Bahnschrift Condensed" w:hAnsi="Bahnschrift Condensed"/>
                          <w:b/>
                          <w:color w:val="AC068D" w:themeColor="accent4" w:themeShade="80"/>
                          <w:sz w:val="170"/>
                          <w:szCs w:val="17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SISTEMAS INFORMÁTICOS</w:t>
                      </w:r>
                    </w:p>
                  </w:txbxContent>
                </v:textbox>
              </v:shape>
            </w:pict>
          </mc:Fallback>
        </mc:AlternateContent>
      </w:r>
      <w:r w:rsidR="005D1BB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82C447" wp14:editId="77B09C33">
                <wp:simplePos x="0" y="0"/>
                <wp:positionH relativeFrom="column">
                  <wp:posOffset>3718825</wp:posOffset>
                </wp:positionH>
                <wp:positionV relativeFrom="paragraph">
                  <wp:posOffset>-34332</wp:posOffset>
                </wp:positionV>
                <wp:extent cx="4186555" cy="667860"/>
                <wp:effectExtent l="1435735" t="0" r="1383030" b="0"/>
                <wp:wrapNone/>
                <wp:docPr id="132" name="Rectángul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51293">
                          <a:off x="0" y="0"/>
                          <a:ext cx="4186555" cy="66786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accent4">
                              <a:lumMod val="5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 w="190500" cmpd="dbl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54D4643" id="Rectángulo 132" o:spid="_x0000_s1026" style="position:absolute;margin-left:292.8pt;margin-top:-2.7pt;width:329.65pt;height:52.6pt;rotation:3114372fd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" fillcolor="#ab058c [1607]" strokecolor="#ab058c [1607]" strokeweight="15pt">
                <v:fill r:id="rId14" o:title="" color2="white [3212]" type="pattern"/>
                <v:stroke linestyle="thinThin" endcap="round"/>
              </v:rect>
            </w:pict>
          </mc:Fallback>
        </mc:AlternateContent>
      </w:r>
    </w:p>
    <w:p w14:paraId="754F073A" w14:textId="2392E3F9" w:rsidR="00E43339" w:rsidRDefault="00E43339" w:rsidP="00B83548">
      <w:pPr>
        <w:rPr>
          <w:lang w:val="es-ES"/>
        </w:rPr>
      </w:pPr>
    </w:p>
    <w:p w14:paraId="73D53EAB" w14:textId="43BE452F" w:rsidR="00E43339" w:rsidRDefault="00E43339" w:rsidP="00B83548">
      <w:pPr>
        <w:rPr>
          <w:lang w:val="es-ES"/>
        </w:rPr>
      </w:pPr>
    </w:p>
    <w:p w14:paraId="56D21709" w14:textId="77777777" w:rsidR="00E43339" w:rsidRDefault="00E43339" w:rsidP="00B83548">
      <w:pPr>
        <w:rPr>
          <w:lang w:val="es-ES"/>
        </w:rPr>
      </w:pPr>
    </w:p>
    <w:p w14:paraId="54CAAA48" w14:textId="5EF99AB8" w:rsidR="00E43339" w:rsidRDefault="00E43339" w:rsidP="00B83548">
      <w:pPr>
        <w:rPr>
          <w:lang w:val="es-ES"/>
        </w:rPr>
      </w:pPr>
    </w:p>
    <w:p w14:paraId="7DF36937" w14:textId="1E6689A8" w:rsidR="00E43339" w:rsidRDefault="00E43339" w:rsidP="00B83548">
      <w:pPr>
        <w:rPr>
          <w:lang w:val="es-ES"/>
        </w:rPr>
      </w:pPr>
    </w:p>
    <w:p w14:paraId="7E1853BE" w14:textId="77777777" w:rsidR="00E43339" w:rsidRDefault="00E43339" w:rsidP="00B83548">
      <w:pPr>
        <w:rPr>
          <w:lang w:val="es-ES"/>
        </w:rPr>
      </w:pPr>
    </w:p>
    <w:p w14:paraId="0651AE77" w14:textId="2DC617C4" w:rsidR="00E43339" w:rsidRDefault="00E43339" w:rsidP="00B83548">
      <w:pPr>
        <w:rPr>
          <w:lang w:val="es-ES"/>
        </w:rPr>
      </w:pPr>
    </w:p>
    <w:p w14:paraId="069ECA40" w14:textId="36ABDD36" w:rsidR="00E43339" w:rsidRDefault="00E43339" w:rsidP="00B83548">
      <w:pPr>
        <w:rPr>
          <w:lang w:val="es-ES"/>
        </w:rPr>
      </w:pPr>
    </w:p>
    <w:p w14:paraId="14C1A383" w14:textId="7A522998" w:rsidR="00E43339" w:rsidRDefault="0022690E" w:rsidP="00B83548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7903" behindDoc="0" locked="0" layoutInCell="1" allowOverlap="1" wp14:anchorId="1C4DD4F3" wp14:editId="384E6191">
                <wp:simplePos x="0" y="0"/>
                <wp:positionH relativeFrom="column">
                  <wp:posOffset>0</wp:posOffset>
                </wp:positionH>
                <wp:positionV relativeFrom="paragraph">
                  <wp:posOffset>43815</wp:posOffset>
                </wp:positionV>
                <wp:extent cx="6050280" cy="3076575"/>
                <wp:effectExtent l="0" t="114300" r="83820" b="47625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280" cy="307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40A473AA" w14:textId="77777777" w:rsidR="0022690E" w:rsidRPr="00256C56" w:rsidRDefault="0022690E" w:rsidP="0022690E">
                            <w:pPr>
                              <w:spacing w:after="0" w:line="192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Emprendimiento Productivo         </w:t>
                            </w:r>
                            <w:r w:rsidRPr="00256C56"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256C56"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 </w:t>
                            </w:r>
                            <w:r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256C56"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Aplicada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DD4F3" id="Cuadro de texto 142" o:spid="_x0000_s1028" type="#_x0000_t202" style="position:absolute;left:0;text-align:left;margin-left:0;margin-top:3.45pt;width:476.4pt;height:242.25pt;z-index:2517079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" filled="f" stroked="f">
                <v:shadow on="t" color="black" opacity="36044f" origin="-.5,.5" offset=".99781mm,-.99781mm"/>
                <v:textbox>
                  <w:txbxContent>
                    <w:p w14:paraId="40A473AA" w14:textId="77777777" w:rsidR="0022690E" w:rsidRPr="00256C56" w:rsidRDefault="0022690E" w:rsidP="0022690E">
                      <w:pPr>
                        <w:spacing w:after="0" w:line="192" w:lineRule="auto"/>
                        <w:jc w:val="center"/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Emprendimiento Productivo         </w:t>
                      </w:r>
                      <w:r w:rsidRPr="00256C56"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</w:t>
                      </w:r>
                      <w:r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256C56"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A </w:t>
                      </w:r>
                      <w:r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256C56"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Aplicada</w:t>
                      </w:r>
                    </w:p>
                  </w:txbxContent>
                </v:textbox>
              </v:shape>
            </w:pict>
          </mc:Fallback>
        </mc:AlternateContent>
      </w:r>
      <w:r w:rsidR="00CF4EA1"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08ABA9C7" wp14:editId="3A7845B4">
            <wp:simplePos x="0" y="0"/>
            <wp:positionH relativeFrom="column">
              <wp:posOffset>1081405</wp:posOffset>
            </wp:positionH>
            <wp:positionV relativeFrom="paragraph">
              <wp:posOffset>111328</wp:posOffset>
            </wp:positionV>
            <wp:extent cx="5750889" cy="6712585"/>
            <wp:effectExtent l="0" t="0" r="2540" b="0"/>
            <wp:wrapNone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n 140"/>
                    <pic:cNvPicPr/>
                  </pic:nvPicPr>
                  <pic:blipFill rotWithShape="1">
                    <a:blip r:embed="rId15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7"/>
                    <a:stretch/>
                  </pic:blipFill>
                  <pic:spPr bwMode="auto">
                    <a:xfrm>
                      <a:off x="0" y="0"/>
                      <a:ext cx="5750889" cy="671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A9D26" w14:textId="77777777" w:rsidR="00E43339" w:rsidRDefault="00E43339" w:rsidP="00B83548">
      <w:pPr>
        <w:rPr>
          <w:lang w:val="es-ES"/>
        </w:rPr>
      </w:pPr>
    </w:p>
    <w:p w14:paraId="235B9C5D" w14:textId="41B6119B" w:rsidR="00E43339" w:rsidRDefault="00E43339" w:rsidP="00B83548">
      <w:pPr>
        <w:rPr>
          <w:lang w:val="es-ES"/>
        </w:rPr>
      </w:pPr>
    </w:p>
    <w:p w14:paraId="0C8A624C" w14:textId="6FC5C327" w:rsidR="00E43339" w:rsidRDefault="00E43339" w:rsidP="00B83548">
      <w:pPr>
        <w:rPr>
          <w:lang w:val="es-ES"/>
        </w:rPr>
      </w:pPr>
    </w:p>
    <w:p w14:paraId="33E9AE2A" w14:textId="7ED66046" w:rsidR="00E43339" w:rsidRDefault="00E43339" w:rsidP="00B83548">
      <w:pPr>
        <w:rPr>
          <w:lang w:val="es-ES"/>
        </w:rPr>
      </w:pPr>
    </w:p>
    <w:p w14:paraId="26CB4FB6" w14:textId="1448D90A" w:rsidR="00E43339" w:rsidRDefault="00E43339" w:rsidP="00B83548">
      <w:pPr>
        <w:rPr>
          <w:lang w:val="es-ES"/>
        </w:rPr>
      </w:pPr>
    </w:p>
    <w:p w14:paraId="60BDB369" w14:textId="67497855" w:rsidR="00E43339" w:rsidRDefault="00E43339" w:rsidP="00B83548">
      <w:pPr>
        <w:rPr>
          <w:lang w:val="es-ES"/>
        </w:rPr>
      </w:pPr>
    </w:p>
    <w:p w14:paraId="6898A91F" w14:textId="4ECCD9A9" w:rsidR="00E43339" w:rsidRDefault="00E43339" w:rsidP="00B83548">
      <w:pPr>
        <w:rPr>
          <w:lang w:val="es-ES"/>
        </w:rPr>
      </w:pPr>
    </w:p>
    <w:p w14:paraId="439CEC45" w14:textId="2558C3BA" w:rsidR="00E43339" w:rsidRDefault="00E43339" w:rsidP="00B83548">
      <w:pPr>
        <w:rPr>
          <w:lang w:val="es-ES"/>
        </w:rPr>
      </w:pPr>
    </w:p>
    <w:p w14:paraId="7620DD05" w14:textId="013861FB" w:rsidR="00E43339" w:rsidRDefault="00536DE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703807" behindDoc="0" locked="0" layoutInCell="1" allowOverlap="1" wp14:anchorId="32F512B3" wp14:editId="7186A58D">
            <wp:simplePos x="0" y="0"/>
            <wp:positionH relativeFrom="column">
              <wp:posOffset>1490777</wp:posOffset>
            </wp:positionH>
            <wp:positionV relativeFrom="paragraph">
              <wp:posOffset>242570</wp:posOffset>
            </wp:positionV>
            <wp:extent cx="2105660" cy="1959610"/>
            <wp:effectExtent l="0" t="0" r="8890" b="0"/>
            <wp:wrapNone/>
            <wp:docPr id="152" name="Imagen 152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n 152" descr="Imagen que contiene Forma&#10;&#10;El contenido generado por IA puede ser incorrecto."/>
                    <pic:cNvPicPr/>
                  </pic:nvPicPr>
                  <pic:blipFill>
                    <a:blip r:embed="rId16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BED5E" w14:textId="77777777" w:rsidR="00E43339" w:rsidRDefault="00E43339" w:rsidP="00B83548">
      <w:pPr>
        <w:rPr>
          <w:lang w:val="es-ES"/>
        </w:rPr>
      </w:pPr>
    </w:p>
    <w:p w14:paraId="5B5E265C" w14:textId="77777777" w:rsidR="00E43339" w:rsidRDefault="00E43339" w:rsidP="00B83548">
      <w:pPr>
        <w:rPr>
          <w:lang w:val="es-ES"/>
        </w:rPr>
      </w:pPr>
    </w:p>
    <w:p w14:paraId="45F270E3" w14:textId="77777777" w:rsidR="00E43339" w:rsidRDefault="00E43339" w:rsidP="00B83548">
      <w:pPr>
        <w:rPr>
          <w:lang w:val="es-ES"/>
        </w:rPr>
      </w:pPr>
    </w:p>
    <w:p w14:paraId="00E189AA" w14:textId="77777777" w:rsidR="00E43339" w:rsidRDefault="00E43339" w:rsidP="00B83548">
      <w:pPr>
        <w:rPr>
          <w:lang w:val="es-ES"/>
        </w:rPr>
      </w:pPr>
    </w:p>
    <w:p w14:paraId="676AE006" w14:textId="77777777" w:rsidR="00E43339" w:rsidRDefault="00E43339" w:rsidP="00B83548">
      <w:pPr>
        <w:rPr>
          <w:lang w:val="es-ES"/>
        </w:rPr>
      </w:pPr>
    </w:p>
    <w:p w14:paraId="0A2138E6" w14:textId="77777777" w:rsidR="00E43339" w:rsidRDefault="00E43339" w:rsidP="00B83548">
      <w:pPr>
        <w:rPr>
          <w:lang w:val="es-ES"/>
        </w:rPr>
      </w:pPr>
    </w:p>
    <w:p w14:paraId="37909204" w14:textId="77777777" w:rsidR="00E43339" w:rsidRDefault="0054498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8975" behindDoc="0" locked="0" layoutInCell="1" allowOverlap="1" wp14:anchorId="19BC8DB1" wp14:editId="71947120">
            <wp:simplePos x="0" y="0"/>
            <wp:positionH relativeFrom="column">
              <wp:posOffset>3585845</wp:posOffset>
            </wp:positionH>
            <wp:positionV relativeFrom="paragraph">
              <wp:posOffset>167640</wp:posOffset>
            </wp:positionV>
            <wp:extent cx="3856355" cy="2571115"/>
            <wp:effectExtent l="0" t="0" r="0" b="0"/>
            <wp:wrapNone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n 136"/>
                    <pic:cNvPicPr/>
                  </pic:nvPicPr>
                  <pic:blipFill>
                    <a:blip r:embed="rId18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alphaModFix am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E81B7" w14:textId="77777777" w:rsidR="00E43339" w:rsidRDefault="00E43339" w:rsidP="00B83548">
      <w:pPr>
        <w:rPr>
          <w:lang w:val="es-ES"/>
        </w:rPr>
      </w:pPr>
    </w:p>
    <w:p w14:paraId="3903104A" w14:textId="77777777" w:rsidR="00E43339" w:rsidRDefault="0054498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9231" behindDoc="0" locked="0" layoutInCell="1" allowOverlap="1" wp14:anchorId="66C4D0CF" wp14:editId="278B7C87">
            <wp:simplePos x="0" y="0"/>
            <wp:positionH relativeFrom="column">
              <wp:posOffset>4774133</wp:posOffset>
            </wp:positionH>
            <wp:positionV relativeFrom="paragraph">
              <wp:posOffset>170815</wp:posOffset>
            </wp:positionV>
            <wp:extent cx="1465580" cy="1465580"/>
            <wp:effectExtent l="0" t="0" r="1270" b="0"/>
            <wp:wrapNone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n 1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4B34F" w14:textId="77777777" w:rsidR="00E43339" w:rsidRDefault="00E43339" w:rsidP="00B83548">
      <w:pPr>
        <w:rPr>
          <w:lang w:val="es-ES"/>
        </w:rPr>
      </w:pPr>
    </w:p>
    <w:p w14:paraId="74AFC206" w14:textId="77777777" w:rsidR="00E43339" w:rsidRDefault="004D1BF7" w:rsidP="00B83548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1279" behindDoc="0" locked="0" layoutInCell="1" allowOverlap="1" wp14:anchorId="2D350D07" wp14:editId="6741920B">
                <wp:simplePos x="0" y="0"/>
                <wp:positionH relativeFrom="column">
                  <wp:posOffset>654685</wp:posOffset>
                </wp:positionH>
                <wp:positionV relativeFrom="paragraph">
                  <wp:posOffset>481232</wp:posOffset>
                </wp:positionV>
                <wp:extent cx="3802380" cy="304800"/>
                <wp:effectExtent l="0" t="114300" r="64770" b="57150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6DDCE433" w14:textId="77777777" w:rsidR="00A934FB" w:rsidRPr="004D1BF7" w:rsidRDefault="00A934FB" w:rsidP="00A934FB">
                            <w:pPr>
                              <w:spacing w:after="0" w:line="192" w:lineRule="auto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E. A. Prof. </w:t>
                            </w:r>
                            <w:r w:rsidR="00544984"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Herman</w:t>
                            </w: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44984"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Ortiz</w:t>
                            </w: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Camargo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2D350D07" id="Cuadro de texto 144" o:spid="_x0000_s1029" type="#_x0000_t202" style="position:absolute;left:0;text-align:left;margin-left:51.55pt;margin-top:37.9pt;width:299.4pt;height:24pt;z-index:251681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" filled="f" stroked="f">
                <v:shadow on="t" color="black" opacity="36044f" origin="-.5,.5" offset=".99781mm,-.99781mm"/>
                <v:textbox>
                  <w:txbxContent>
                    <w:p w14:paraId="6DDCE433" w14:textId="77777777" w:rsidR="00A934FB" w:rsidRPr="004D1BF7" w:rsidRDefault="00A934FB" w:rsidP="00A934FB">
                      <w:pPr>
                        <w:spacing w:after="0" w:line="192" w:lineRule="auto"/>
                        <w:jc w:val="center"/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E. A. Prof. </w:t>
                      </w:r>
                      <w:r w:rsidR="00544984"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Herman</w:t>
                      </w: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44984"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Ortiz</w:t>
                      </w: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Camargo</w:t>
                      </w:r>
                    </w:p>
                  </w:txbxContent>
                </v:textbox>
              </v:shape>
            </w:pict>
          </mc:Fallback>
        </mc:AlternateContent>
      </w:r>
      <w:r w:rsidR="0054498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3327" behindDoc="0" locked="0" layoutInCell="1" allowOverlap="1" wp14:anchorId="598C9B4B" wp14:editId="022E6A49">
                <wp:simplePos x="0" y="0"/>
                <wp:positionH relativeFrom="column">
                  <wp:posOffset>655320</wp:posOffset>
                </wp:positionH>
                <wp:positionV relativeFrom="paragraph">
                  <wp:posOffset>722630</wp:posOffset>
                </wp:positionV>
                <wp:extent cx="3802380" cy="304800"/>
                <wp:effectExtent l="0" t="114300" r="64770" b="57150"/>
                <wp:wrapNone/>
                <wp:docPr id="145" name="Cuadro de text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7305E3A6" w14:textId="77777777" w:rsidR="00544984" w:rsidRPr="004D1BF7" w:rsidRDefault="00544984" w:rsidP="00544984">
                            <w:pPr>
                              <w:spacing w:after="0" w:line="192" w:lineRule="auto"/>
                              <w:jc w:val="center"/>
                              <w:rPr>
                                <w:rFonts w:ascii="Monotype Corsiva" w:hAnsi="Monotype Corsiva"/>
                                <w:bCs/>
                                <w:color w:val="000000" w:themeColor="text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1BF7">
                              <w:rPr>
                                <w:rFonts w:ascii="Monotype Corsiva" w:hAnsi="Monotype Corsiva"/>
                                <w:bCs/>
                                <w:color w:val="000000" w:themeColor="text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Autor: Rubén Condori Lazo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98C9B4B" id="Cuadro de texto 145" o:spid="_x0000_s1030" type="#_x0000_t202" style="position:absolute;left:0;text-align:left;margin-left:51.6pt;margin-top:56.9pt;width:299.4pt;height:24pt;z-index:251683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" filled="f" stroked="f">
                <v:shadow on="t" color="black" opacity="36044f" origin="-.5,.5" offset=".99781mm,-.99781mm"/>
                <v:textbox>
                  <w:txbxContent>
                    <w:p w14:paraId="7305E3A6" w14:textId="77777777" w:rsidR="00544984" w:rsidRPr="004D1BF7" w:rsidRDefault="00544984" w:rsidP="00544984">
                      <w:pPr>
                        <w:spacing w:after="0" w:line="192" w:lineRule="auto"/>
                        <w:jc w:val="center"/>
                        <w:rPr>
                          <w:rFonts w:ascii="Monotype Corsiva" w:hAnsi="Monotype Corsiva"/>
                          <w:bCs/>
                          <w:color w:val="000000" w:themeColor="text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1BF7">
                        <w:rPr>
                          <w:rFonts w:ascii="Monotype Corsiva" w:hAnsi="Monotype Corsiva"/>
                          <w:bCs/>
                          <w:color w:val="000000" w:themeColor="text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Autor: Rubén Condori Lazo</w:t>
                      </w:r>
                    </w:p>
                  </w:txbxContent>
                </v:textbox>
              </v:shape>
            </w:pict>
          </mc:Fallback>
        </mc:AlternateContent>
      </w:r>
    </w:p>
    <w:p w14:paraId="76797B68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2A344821" w14:textId="05F6DCC3" w:rsidR="00896B6E" w:rsidRDefault="00B56597" w:rsidP="00B83548">
      <w:pPr>
        <w:tabs>
          <w:tab w:val="left" w:pos="2811"/>
        </w:tabs>
        <w:rPr>
          <w:lang w:val="es-ES"/>
        </w:rPr>
      </w:pPr>
      <w:r>
        <w:rPr>
          <w:lang w:val="es-ES"/>
        </w:rPr>
        <w:lastRenderedPageBreak/>
        <w:t>REMPLAZAR</w:t>
      </w:r>
    </w:p>
    <w:p w14:paraId="6A7FD5CE" w14:textId="453A216E" w:rsidR="00B56597" w:rsidRDefault="00B56597" w:rsidP="00B83548">
      <w:pPr>
        <w:tabs>
          <w:tab w:val="left" w:pos="2811"/>
        </w:tabs>
        <w:rPr>
          <w:lang w:val="es-ES"/>
        </w:rPr>
      </w:pPr>
    </w:p>
    <w:p w14:paraId="6221562C" w14:textId="33F3AE53" w:rsidR="00B56597" w:rsidRDefault="00B56597" w:rsidP="00B83548">
      <w:pPr>
        <w:tabs>
          <w:tab w:val="left" w:pos="2811"/>
        </w:tabs>
        <w:rPr>
          <w:lang w:val="es-ES"/>
        </w:rPr>
      </w:pPr>
    </w:p>
    <w:p w14:paraId="267385EA" w14:textId="38E51ABB" w:rsidR="00B56597" w:rsidRDefault="00B56597" w:rsidP="00B83548">
      <w:pPr>
        <w:tabs>
          <w:tab w:val="left" w:pos="2811"/>
        </w:tabs>
        <w:rPr>
          <w:lang w:val="es-ES"/>
        </w:rPr>
      </w:pPr>
    </w:p>
    <w:p w14:paraId="483F3EAA" w14:textId="3D53EB95" w:rsidR="00B56597" w:rsidRDefault="00B56597" w:rsidP="00B83548">
      <w:pPr>
        <w:tabs>
          <w:tab w:val="left" w:pos="2811"/>
        </w:tabs>
        <w:rPr>
          <w:lang w:val="es-ES"/>
        </w:rPr>
      </w:pPr>
    </w:p>
    <w:p w14:paraId="57817537" w14:textId="77777777" w:rsidR="00B56597" w:rsidRDefault="00B56597" w:rsidP="00B83548">
      <w:pPr>
        <w:tabs>
          <w:tab w:val="left" w:pos="2811"/>
        </w:tabs>
        <w:rPr>
          <w:lang w:val="es-ES"/>
        </w:rPr>
      </w:pPr>
    </w:p>
    <w:p w14:paraId="32BFE6DE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07089411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bookmarkStart w:id="1" w:name="_Toc227268594" w:displacedByCustomXml="next"/>
    <w:bookmarkStart w:id="2" w:name="_Hlk195963650" w:displacedByCustomXml="next"/>
    <w:sdt>
      <w:sdtPr>
        <w:rPr>
          <w:rFonts w:ascii="Arial" w:eastAsiaTheme="minorEastAsia" w:hAnsi="Arial" w:cstheme="minorBidi"/>
          <w:b w:val="0"/>
          <w:bCs w:val="0"/>
          <w:noProof w:val="0"/>
          <w:color w:val="auto"/>
          <w:spacing w:val="0"/>
          <w:sz w:val="22"/>
          <w:szCs w:val="22"/>
        </w:rPr>
        <w:id w:val="235220077"/>
        <w:docPartObj>
          <w:docPartGallery w:val="Table of Contents"/>
          <w:docPartUnique/>
        </w:docPartObj>
      </w:sdtPr>
      <w:sdtEndPr/>
      <w:sdtContent>
        <w:p w14:paraId="2E19421F" w14:textId="77777777" w:rsidR="00646CF3" w:rsidRDefault="00646CF3" w:rsidP="001978D5">
          <w:pPr>
            <w:pStyle w:val="Ttulo1"/>
          </w:pPr>
          <w:r>
            <w:t>Contenido</w:t>
          </w:r>
          <w:bookmarkEnd w:id="1"/>
        </w:p>
        <w:p w14:paraId="6372C324" w14:textId="077B93FB" w:rsidR="00A82B4C" w:rsidRDefault="00646CF3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r>
            <w:rPr>
              <w:color w:val="7C0365" w:themeColor="text2" w:themeShade="80"/>
            </w:rPr>
            <w:fldChar w:fldCharType="begin"/>
          </w:r>
          <w:r>
            <w:rPr>
              <w:color w:val="7C0365" w:themeColor="text2" w:themeShade="80"/>
            </w:rPr>
            <w:instrText xml:space="preserve"> TOC \o "1-4" \h \z \u </w:instrText>
          </w:r>
          <w:r>
            <w:rPr>
              <w:color w:val="7C0365" w:themeColor="text2" w:themeShade="80"/>
            </w:rPr>
            <w:fldChar w:fldCharType="separate"/>
          </w:r>
          <w:hyperlink w:anchor="_Toc227268593" w:history="1">
            <w:r w:rsidR="00A82B4C" w:rsidRPr="0028152B">
              <w:rPr>
                <w:rStyle w:val="Hipervnculo"/>
                <w:rFonts w:eastAsia="Times New Roman"/>
                <w:noProof/>
                <w:lang w:val="es-ES"/>
              </w:rPr>
              <w:t>Presentación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_Toc227268593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ii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44B52008" w14:textId="37FEF0E8" w:rsidR="00A82B4C" w:rsidRDefault="00FD3B92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594" w:history="1">
            <w:r w:rsidR="00A82B4C" w:rsidRPr="0028152B">
              <w:rPr>
                <w:rStyle w:val="Hipervnculo"/>
                <w:noProof/>
              </w:rPr>
              <w:t>Contenido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_Toc227268594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iv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739AB895" w14:textId="0B082237" w:rsidR="00A82B4C" w:rsidRDefault="00FD3B92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0" w:anchor="_Toc227268595" w:history="1">
            <w:r w:rsidR="00A82B4C" w:rsidRPr="0028152B">
              <w:rPr>
                <w:rStyle w:val="Hipervnculo"/>
                <w:noProof/>
              </w:rPr>
              <w:t>TEMA 1: MICROSOFT  OFFICE  WORD 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_Toc227268595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1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11A818A1" w14:textId="3800622A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1" w:anchor="_Toc227268596" w:history="1">
            <w:r w:rsidR="00A82B4C" w:rsidRPr="0028152B">
              <w:rPr>
                <w:rStyle w:val="Hipervnculo"/>
                <w:noProof/>
              </w:rPr>
              <w:t>PRÁCTICA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_Toc227268596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1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78C58C8F" w14:textId="37297036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597" w:history="1">
            <w:r w:rsidR="00A82B4C" w:rsidRPr="0028152B">
              <w:rPr>
                <w:rStyle w:val="Hipervnculo"/>
                <w:noProof/>
                <w:lang w:eastAsia="es-BO"/>
              </w:rPr>
              <w:t>1.1. Actividad para el Participante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_Toc227268597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1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4DAE535E" w14:textId="1EFA9DF4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2" w:anchor="_Toc227268598" w:history="1">
            <w:r w:rsidR="00A82B4C" w:rsidRPr="0028152B">
              <w:rPr>
                <w:rStyle w:val="Hipervnculo"/>
                <w:noProof/>
              </w:rPr>
              <w:t>TEORÍA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_Toc227268598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1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33C11C15" w14:textId="00C5BC20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599" w:history="1">
            <w:r w:rsidR="00A82B4C" w:rsidRPr="0028152B">
              <w:rPr>
                <w:rStyle w:val="Hipervnculo"/>
                <w:noProof/>
              </w:rPr>
              <w:t>1.2. Microsoft  Office  Word 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_Toc227268599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1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125F30CA" w14:textId="40773C90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3" w:anchor="_Toc227268600" w:history="1">
            <w:r w:rsidR="00A82B4C" w:rsidRPr="0028152B">
              <w:rPr>
                <w:rStyle w:val="Hipervnculo"/>
                <w:noProof/>
              </w:rPr>
              <w:t>VALORACIÓN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_Toc227268600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2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68DF8315" w14:textId="752CF72C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01" w:history="1">
            <w:r w:rsidR="00A82B4C" w:rsidRPr="0028152B">
              <w:rPr>
                <w:rStyle w:val="Hipervnculo"/>
                <w:noProof/>
              </w:rPr>
              <w:t>1.3. Microsoft Office Word 2024: Más que un Procesador de Textos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_Toc227268601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2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61B4A454" w14:textId="416F4D83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4" w:anchor="_Toc227268602" w:history="1">
            <w:r w:rsidR="00A82B4C" w:rsidRPr="0028152B">
              <w:rPr>
                <w:rStyle w:val="Hipervnculo"/>
                <w:noProof/>
              </w:rPr>
              <w:t>PRODUCCIÓN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_Toc227268602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2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6A111357" w14:textId="309034D0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03" w:history="1">
            <w:r w:rsidR="00A82B4C" w:rsidRPr="0028152B">
              <w:rPr>
                <w:rStyle w:val="Hipervnculo"/>
                <w:noProof/>
              </w:rPr>
              <w:t>1.4. Cuestionario sobre Microsoft Office Word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_Toc227268603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2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2C1FCEDE" w14:textId="62A581A1" w:rsidR="00A82B4C" w:rsidRDefault="00FD3B92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5" w:anchor="_Toc227268604" w:history="1">
            <w:r w:rsidR="00A82B4C" w:rsidRPr="0028152B">
              <w:rPr>
                <w:rStyle w:val="Hipervnculo"/>
                <w:noProof/>
                <w:lang w:val="es-ES"/>
              </w:rPr>
              <w:t>TEMA 2 : MICROSOFT OFFICE EXCEL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_Toc227268604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3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5B4FE174" w14:textId="30BDEAA5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6" w:anchor="_Toc227268605" w:history="1">
            <w:r w:rsidR="00A82B4C" w:rsidRPr="0028152B">
              <w:rPr>
                <w:rStyle w:val="Hipervnculo"/>
                <w:noProof/>
              </w:rPr>
              <w:t>PRÁCTICA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_Toc227268605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3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228911EF" w14:textId="3658CC42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06" w:history="1">
            <w:r w:rsidR="00A82B4C" w:rsidRPr="0028152B">
              <w:rPr>
                <w:rStyle w:val="Hipervnculo"/>
                <w:noProof/>
                <w:lang w:eastAsia="es-BO"/>
              </w:rPr>
              <w:t>2.1. Actividad para el Participante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_Toc227268606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3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7F81BBC9" w14:textId="42992562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7" w:anchor="_Toc227268607" w:history="1">
            <w:r w:rsidR="00A82B4C" w:rsidRPr="0028152B">
              <w:rPr>
                <w:rStyle w:val="Hipervnculo"/>
                <w:noProof/>
              </w:rPr>
              <w:t>TEORÍA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_Toc227268607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4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2F0E168A" w14:textId="794B88C2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08" w:history="1">
            <w:r w:rsidR="00A82B4C" w:rsidRPr="0028152B">
              <w:rPr>
                <w:rStyle w:val="Hipervnculo"/>
                <w:noProof/>
              </w:rPr>
              <w:t>2.2. Microsoft Office Excel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_Toc227268608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4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4A83842C" w14:textId="5316A014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8" w:anchor="_Toc227268609" w:history="1">
            <w:r w:rsidR="00A82B4C" w:rsidRPr="0028152B">
              <w:rPr>
                <w:rStyle w:val="Hipervnculo"/>
                <w:noProof/>
              </w:rPr>
              <w:t>VALORACIÓN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_Toc227268609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4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3272763C" w14:textId="15EEEBF6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10" w:history="1">
            <w:r w:rsidR="00A82B4C" w:rsidRPr="0028152B">
              <w:rPr>
                <w:rStyle w:val="Hipervnculo"/>
                <w:noProof/>
              </w:rPr>
              <w:t>2.3. Excel: La Herramienta que Transforma Datos en Conocimiento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_Toc227268610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4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6C2EA500" w14:textId="1A5BB1DB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9" w:anchor="_Toc227268611" w:history="1">
            <w:r w:rsidR="00A82B4C" w:rsidRPr="0028152B">
              <w:rPr>
                <w:rStyle w:val="Hipervnculo"/>
                <w:noProof/>
              </w:rPr>
              <w:t>PRODUCCIÓN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_Toc227268611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4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547CDC99" w14:textId="2C7501D7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12" w:history="1">
            <w:r w:rsidR="00A82B4C" w:rsidRPr="0028152B">
              <w:rPr>
                <w:rStyle w:val="Hipervnculo"/>
                <w:noProof/>
              </w:rPr>
              <w:t>2.4. Cuestionario: Microsoft Office Excel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_Toc227268612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4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5527AD20" w14:textId="005FB531" w:rsidR="00A82B4C" w:rsidRDefault="00FD3B92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0" w:anchor="_Toc227268613" w:history="1">
            <w:r w:rsidR="00A82B4C" w:rsidRPr="0028152B">
              <w:rPr>
                <w:rStyle w:val="Hipervnculo"/>
                <w:noProof/>
              </w:rPr>
              <w:t>TEMA 3 : MICROSOFT  OFFICE  POWERPOINT 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_Toc227268613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5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6E2992C4" w14:textId="7BA7DDA0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1" w:anchor="_Toc227268614" w:history="1">
            <w:r w:rsidR="00A82B4C" w:rsidRPr="0028152B">
              <w:rPr>
                <w:rStyle w:val="Hipervnculo"/>
                <w:noProof/>
              </w:rPr>
              <w:t>PRÁCTICA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_Toc227268614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5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4BF069DB" w14:textId="689425ED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15" w:history="1">
            <w:r w:rsidR="00A82B4C" w:rsidRPr="0028152B">
              <w:rPr>
                <w:rStyle w:val="Hipervnculo"/>
                <w:noProof/>
                <w:lang w:eastAsia="es-BO"/>
              </w:rPr>
              <w:t>3.1. Actividad para el Participante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_Toc227268615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5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6119CBC0" w14:textId="4EC53FCB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2" w:anchor="_Toc227268616" w:history="1">
            <w:r w:rsidR="00A82B4C" w:rsidRPr="0028152B">
              <w:rPr>
                <w:rStyle w:val="Hipervnculo"/>
                <w:noProof/>
              </w:rPr>
              <w:t>TEORÍA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_Toc227268616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5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35AA72BF" w14:textId="47AE8276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17" w:history="1">
            <w:r w:rsidR="00A82B4C" w:rsidRPr="0028152B">
              <w:rPr>
                <w:rStyle w:val="Hipervnculo"/>
                <w:noProof/>
              </w:rPr>
              <w:t>3.2. Microsoft office PowerPoint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_Toc227268617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5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6700D5BD" w14:textId="6888700A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3" w:anchor="_Toc227268618" w:history="1">
            <w:r w:rsidR="00A82B4C" w:rsidRPr="0028152B">
              <w:rPr>
                <w:rStyle w:val="Hipervnculo"/>
                <w:noProof/>
              </w:rPr>
              <w:t>VALORACIÓN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_Toc227268618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6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26149106" w14:textId="327B3918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19" w:history="1">
            <w:r w:rsidR="00A82B4C" w:rsidRPr="0028152B">
              <w:rPr>
                <w:rStyle w:val="Hipervnculo"/>
                <w:noProof/>
              </w:rPr>
              <w:t>3.3. El Poder de PowerPoint: Cómo Transformar Ideas en Presentaciones Impactantes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_Toc227268619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6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7E0C5317" w14:textId="6038836B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4" w:anchor="_Toc227268620" w:history="1">
            <w:r w:rsidR="00A82B4C" w:rsidRPr="0028152B">
              <w:rPr>
                <w:rStyle w:val="Hipervnculo"/>
                <w:noProof/>
              </w:rPr>
              <w:t>PRODUCCIÓN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_Toc227268620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6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39DC973C" w14:textId="3605CE5A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21" w:history="1">
            <w:r w:rsidR="00A82B4C" w:rsidRPr="0028152B">
              <w:rPr>
                <w:rStyle w:val="Hipervnculo"/>
                <w:noProof/>
              </w:rPr>
              <w:t>3.4. Cuestionario: Microsoft Office PowerPoint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_Toc227268621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6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5EA2B8A1" w14:textId="402FB81C" w:rsidR="00A82B4C" w:rsidRDefault="00FD3B92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5" w:anchor="_Toc227268622" w:history="1">
            <w:r w:rsidR="00A82B4C" w:rsidRPr="0028152B">
              <w:rPr>
                <w:rStyle w:val="Hipervnculo"/>
                <w:noProof/>
              </w:rPr>
              <w:t>TEMA  4 : MICROSOFT  OFFICE  ACCESS 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_Toc227268622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7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2391DE8B" w14:textId="64B283A9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6" w:anchor="_Toc227268623" w:history="1">
            <w:r w:rsidR="00A82B4C" w:rsidRPr="0028152B">
              <w:rPr>
                <w:rStyle w:val="Hipervnculo"/>
                <w:noProof/>
              </w:rPr>
              <w:t>PRÁCTICA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_Toc227268623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7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2E133D1C" w14:textId="4218947A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24" w:history="1">
            <w:r w:rsidR="00A82B4C" w:rsidRPr="0028152B">
              <w:rPr>
                <w:rStyle w:val="Hipervnculo"/>
                <w:noProof/>
                <w:lang w:eastAsia="es-BO"/>
              </w:rPr>
              <w:t>4.1. Actividad para el Participante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_Toc227268624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7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331C2102" w14:textId="24999CFE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7" w:anchor="_Toc227268625" w:history="1">
            <w:r w:rsidR="00A82B4C" w:rsidRPr="0028152B">
              <w:rPr>
                <w:rStyle w:val="Hipervnculo"/>
                <w:noProof/>
              </w:rPr>
              <w:t>TEORÍA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_Toc227268625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7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592B084A" w14:textId="1577CAF2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26" w:history="1">
            <w:r w:rsidR="00A82B4C" w:rsidRPr="0028152B">
              <w:rPr>
                <w:rStyle w:val="Hipervnculo"/>
                <w:rFonts w:eastAsia="Aptos"/>
                <w:noProof/>
              </w:rPr>
              <w:t>4.2. Microsoft Office Access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_Toc227268626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7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62E9F26C" w14:textId="2BA58954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8" w:anchor="_Toc227268627" w:history="1">
            <w:r w:rsidR="00A82B4C" w:rsidRPr="0028152B">
              <w:rPr>
                <w:rStyle w:val="Hipervnculo"/>
                <w:noProof/>
              </w:rPr>
              <w:t>VALORACIÓN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_Toc227268627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8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4405F685" w14:textId="41C90D58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28" w:history="1">
            <w:r w:rsidR="00A82B4C" w:rsidRPr="0028152B">
              <w:rPr>
                <w:rStyle w:val="Hipervnculo"/>
                <w:noProof/>
              </w:rPr>
              <w:t>4.3. La Magia de Organizar Información: Un Viaje a través de Microsoft Access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_Toc227268628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8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33CF2BA0" w14:textId="05BE443C" w:rsidR="00A82B4C" w:rsidRDefault="00FD3B92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9" w:anchor="_Toc227268629" w:history="1">
            <w:r w:rsidR="00A82B4C" w:rsidRPr="0028152B">
              <w:rPr>
                <w:rStyle w:val="Hipervnculo"/>
                <w:noProof/>
              </w:rPr>
              <w:t>PRODUCCIÓN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_Toc227268629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8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2DC974C4" w14:textId="4FFB8D32" w:rsidR="00A82B4C" w:rsidRDefault="00FD3B92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30" w:history="1">
            <w:r w:rsidR="00A82B4C" w:rsidRPr="0028152B">
              <w:rPr>
                <w:rStyle w:val="Hipervnculo"/>
                <w:noProof/>
              </w:rPr>
              <w:t>4.4. Cuestionario  sobre  Microsoft  Access  2024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_Toc227268630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8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24913C4D" w14:textId="75281B19" w:rsidR="00A82B4C" w:rsidRDefault="00FD3B92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31" w:history="1">
            <w:r w:rsidR="00A82B4C" w:rsidRPr="0028152B">
              <w:rPr>
                <w:rStyle w:val="Hipervnculo"/>
                <w:noProof/>
                <w:lang w:val="es-ES"/>
              </w:rPr>
              <w:t>BIBLIOGRAFIA</w:t>
            </w:r>
            <w:r w:rsidR="00A82B4C">
              <w:rPr>
                <w:noProof/>
                <w:webHidden/>
              </w:rPr>
              <w:tab/>
            </w:r>
            <w:r w:rsidR="00A82B4C">
              <w:rPr>
                <w:noProof/>
                <w:webHidden/>
              </w:rPr>
              <w:fldChar w:fldCharType="begin"/>
            </w:r>
            <w:r w:rsidR="00A82B4C">
              <w:rPr>
                <w:noProof/>
                <w:webHidden/>
              </w:rPr>
              <w:instrText xml:space="preserve"> PAGEREF _Toc227268631 \h </w:instrText>
            </w:r>
            <w:r w:rsidR="00A82B4C">
              <w:rPr>
                <w:noProof/>
                <w:webHidden/>
              </w:rPr>
            </w:r>
            <w:r w:rsidR="00A82B4C">
              <w:rPr>
                <w:noProof/>
                <w:webHidden/>
              </w:rPr>
              <w:fldChar w:fldCharType="separate"/>
            </w:r>
            <w:r w:rsidR="00A82B4C">
              <w:rPr>
                <w:noProof/>
                <w:webHidden/>
              </w:rPr>
              <w:t>9</w:t>
            </w:r>
            <w:r w:rsidR="00A82B4C">
              <w:rPr>
                <w:noProof/>
                <w:webHidden/>
              </w:rPr>
              <w:fldChar w:fldCharType="end"/>
            </w:r>
          </w:hyperlink>
        </w:p>
        <w:p w14:paraId="6E81E65B" w14:textId="5D2B5BEF" w:rsidR="00646CF3" w:rsidRPr="00896B6E" w:rsidRDefault="00646CF3" w:rsidP="00896B6E">
          <w:r>
            <w:rPr>
              <w:color w:val="7C0365" w:themeColor="text2" w:themeShade="80"/>
            </w:rPr>
            <w:fldChar w:fldCharType="end"/>
          </w:r>
        </w:p>
      </w:sdtContent>
    </w:sdt>
    <w:bookmarkEnd w:id="2" w:displacedByCustomXml="prev"/>
    <w:p w14:paraId="153A269A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72E78FE0" w14:textId="77777777" w:rsidR="00B83548" w:rsidRDefault="00B757B7" w:rsidP="00B757B7">
      <w:pPr>
        <w:tabs>
          <w:tab w:val="left" w:pos="7740"/>
        </w:tabs>
        <w:rPr>
          <w:lang w:val="es-ES"/>
        </w:rPr>
      </w:pPr>
      <w:r>
        <w:rPr>
          <w:lang w:val="es-ES"/>
        </w:rPr>
        <w:tab/>
      </w:r>
    </w:p>
    <w:p w14:paraId="38876B7A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3E32FEC3" w14:textId="77777777" w:rsidR="00B83548" w:rsidRPr="00B83548" w:rsidRDefault="00B83548" w:rsidP="00B83548">
      <w:pPr>
        <w:tabs>
          <w:tab w:val="left" w:pos="2811"/>
        </w:tabs>
        <w:rPr>
          <w:lang w:val="es-ES"/>
        </w:rPr>
        <w:sectPr w:rsidR="00B83548" w:rsidRPr="00B83548" w:rsidSect="00816E03">
          <w:pgSz w:w="12240" w:h="15840" w:code="1"/>
          <w:pgMar w:top="1247" w:right="1474" w:bottom="1247" w:left="1474" w:header="680" w:footer="680" w:gutter="0"/>
          <w:pgNumType w:fmt="lowerRoman"/>
          <w:cols w:space="708"/>
          <w:titlePg/>
          <w:docGrid w:linePitch="360"/>
        </w:sectPr>
      </w:pPr>
      <w:r>
        <w:rPr>
          <w:lang w:val="es-ES"/>
        </w:rPr>
        <w:tab/>
      </w:r>
    </w:p>
    <w:p w14:paraId="456457B4" w14:textId="77777777" w:rsidR="00630D04" w:rsidRDefault="00247005" w:rsidP="002B0E57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30C3E92" wp14:editId="07C9174C">
                <wp:simplePos x="0" y="0"/>
                <wp:positionH relativeFrom="column">
                  <wp:posOffset>-957580</wp:posOffset>
                </wp:positionH>
                <wp:positionV relativeFrom="paragraph">
                  <wp:posOffset>-1435379</wp:posOffset>
                </wp:positionV>
                <wp:extent cx="7792720" cy="2975638"/>
                <wp:effectExtent l="0" t="0" r="0" b="0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27" name="Grupo 27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11" name="Grupo 11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9" name="Grupo 9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1" name="Rectángulo 1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ectángulo 2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Elipse 3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Elipse 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" name="Imagen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" name="Rectángulo 8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" name="Rectángulo 10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87" name="Rectángulo 687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621C66E" w14:textId="2323E9B2" w:rsidR="00FD7336" w:rsidRPr="00E76BBA" w:rsidRDefault="00E76BBA" w:rsidP="00E76BBA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bookmarkStart w:id="3" w:name="_Hlk195963025"/>
                                <w:bookmarkStart w:id="4" w:name="_Hlk195963026"/>
                                <w:bookmarkStart w:id="5" w:name="_Hlk195963029"/>
                                <w:bookmarkStart w:id="6" w:name="_Hlk195963030"/>
                                <w:bookmarkStart w:id="7" w:name="_Hlk195963031"/>
                                <w:bookmarkStart w:id="8" w:name="_Hlk195963032"/>
                                <w:bookmarkStart w:id="9" w:name="_Hlk195963033"/>
                                <w:bookmarkStart w:id="10" w:name="_Hlk195963034"/>
                                <w:bookmarkStart w:id="11" w:name="_Hlk195963035"/>
                                <w:bookmarkStart w:id="12" w:name="_Hlk195963036"/>
                                <w:bookmarkStart w:id="13" w:name="_Hlk195963037"/>
                                <w:bookmarkStart w:id="14" w:name="_Hlk195963038"/>
                                <w:bookmarkStart w:id="15" w:name="_Hlk195963039"/>
                                <w:bookmarkStart w:id="16" w:name="_Hlk195963040"/>
                                <w:bookmarkStart w:id="17" w:name="_Hlk195963041"/>
                                <w:bookmarkStart w:id="18" w:name="_Hlk195963042"/>
                                <w:bookmarkStart w:id="19" w:name="_Hlk195963043"/>
                                <w:bookmarkStart w:id="20" w:name="_Hlk195963044"/>
                                <w:bookmarkStart w:id="21" w:name="_Hlk195963045"/>
                                <w:bookmarkStart w:id="22" w:name="_Hlk195963046"/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1</w:t>
                                </w:r>
                                <w:bookmarkEnd w:id="3"/>
                                <w:bookmarkEnd w:id="4"/>
                                <w:bookmarkEnd w:id="5"/>
                                <w:bookmarkEnd w:id="6"/>
                                <w:bookmarkEnd w:id="7"/>
                                <w:bookmarkEnd w:id="8"/>
                                <w:bookmarkEnd w:id="9"/>
                                <w:bookmarkEnd w:id="10"/>
                                <w:bookmarkEnd w:id="11"/>
                                <w:bookmarkEnd w:id="12"/>
                                <w:bookmarkEnd w:id="13"/>
                                <w:bookmarkEnd w:id="14"/>
                                <w:bookmarkEnd w:id="15"/>
                                <w:bookmarkEnd w:id="16"/>
                                <w:bookmarkEnd w:id="17"/>
                                <w:bookmarkEnd w:id="18"/>
                                <w:bookmarkEnd w:id="19"/>
                                <w:bookmarkEnd w:id="20"/>
                                <w:bookmarkEnd w:id="21"/>
                                <w:bookmarkEnd w:id="22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" name="Rectángulo 36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996DBF9" w14:textId="0C8477B5" w:rsidR="00F116F6" w:rsidRPr="000F0AF5" w:rsidRDefault="00CD3F32" w:rsidP="000F0AF5">
                              <w:pPr>
                                <w:pStyle w:val="Ttulo1"/>
                              </w:pPr>
                              <w:bookmarkStart w:id="23" w:name="_Toc227268595"/>
                              <w:r w:rsidRPr="00536DE4">
                                <w:t xml:space="preserve">TEMA 1: </w:t>
                              </w:r>
                              <w:r w:rsidRPr="00CD3F32">
                                <w:t>MICROSOFT</w:t>
                              </w:r>
                              <w:r>
                                <w:t xml:space="preserve"> </w:t>
                              </w:r>
                              <w:r w:rsidRPr="00CD3F32">
                                <w:t xml:space="preserve"> OFFICE </w:t>
                              </w:r>
                              <w:r>
                                <w:t xml:space="preserve"> </w:t>
                              </w:r>
                              <w:r w:rsidRPr="00CD3F32">
                                <w:t xml:space="preserve">WORD </w:t>
                              </w:r>
                              <w:r>
                                <w:t xml:space="preserve"> </w:t>
                              </w:r>
                              <w:r w:rsidRPr="00CD3F32">
                                <w:t>2024</w:t>
                              </w:r>
                              <w:bookmarkEnd w:id="23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C3E92" id="Grupo 37" o:spid="_x0000_s1033" style="position:absolute;left:0;text-align:left;margin-left:-75.4pt;margin-top:-113pt;width:613.6pt;height:234.3pt;z-index:251667456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">
                <v:group id="Grupo 27" o:spid="_x0000_s1034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Grupo 11" o:spid="_x0000_s1035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group id="Grupo 9" o:spid="_x0000_s1036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ángulo 1" o:spid="_x0000_s1037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" fillcolor="#f713cc [2407]" stroked="f" strokeweight="1.25pt">
                        <v:stroke endcap="round"/>
                      </v:rect>
                      <v:rect id="Rectángulo 2" o:spid="_x0000_s1038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" fillcolor="#fdc3f2 [1303]" stroked="f" strokeweight="1.25pt">
                        <v:stroke endcap="round"/>
                      </v:rect>
                      <v:oval id="Elipse 3" o:spid="_x0000_s1039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" fillcolor="#fdc3f2 [1303]" stroked="f" strokeweight="1.25pt">
                        <v:stroke endcap="round"/>
                      </v:oval>
                      <v:oval id="Elipse 5" o:spid="_x0000_s1040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" fillcolor="#f713cc [2407]" stroked="f" strokeweight="1.25pt">
                        <v:fill r:id="rId41" o:title="" color2="white [3212]" type="pattern"/>
                        <v:stroke endcap="round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7" o:spid="_x0000_s1041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">
                        <v:imagedata r:id="rId42" o:title=""/>
                        <v:path arrowok="t"/>
                      </v:shape>
                      <v:rect id="Rectángulo 8" o:spid="_x0000_s1042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" fillcolor="white [3212]" stroked="f" strokeweight="1.25pt">
                        <v:stroke endcap="round"/>
                      </v:rect>
                    </v:group>
                    <v:rect id="Rectángulo 10" o:spid="_x0000_s1043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" fillcolor="white [3212]" stroked="f" strokeweight="1.25pt">
                      <v:stroke endcap="round"/>
                    </v:rect>
                  </v:group>
                  <v:rect id="Rectángulo 687" o:spid="_x0000_s1044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" filled="f" stroked="f" strokeweight="1pt">
                    <v:textbox>
                      <w:txbxContent>
                        <w:p w14:paraId="6621C66E" w14:textId="2323E9B2" w:rsidR="00FD7336" w:rsidRPr="00E76BBA" w:rsidRDefault="00E76BBA" w:rsidP="00E76BBA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bookmarkStart w:id="27" w:name="_Hlk195963025"/>
                          <w:bookmarkStart w:id="28" w:name="_Hlk195963026"/>
                          <w:bookmarkStart w:id="29" w:name="_Hlk195963029"/>
                          <w:bookmarkStart w:id="30" w:name="_Hlk195963030"/>
                          <w:bookmarkStart w:id="31" w:name="_Hlk195963031"/>
                          <w:bookmarkStart w:id="32" w:name="_Hlk195963032"/>
                          <w:bookmarkStart w:id="33" w:name="_Hlk195963033"/>
                          <w:bookmarkStart w:id="34" w:name="_Hlk195963034"/>
                          <w:bookmarkStart w:id="35" w:name="_Hlk195963035"/>
                          <w:bookmarkStart w:id="36" w:name="_Hlk195963036"/>
                          <w:bookmarkStart w:id="37" w:name="_Hlk195963037"/>
                          <w:bookmarkStart w:id="38" w:name="_Hlk195963038"/>
                          <w:bookmarkStart w:id="39" w:name="_Hlk195963039"/>
                          <w:bookmarkStart w:id="40" w:name="_Hlk195963040"/>
                          <w:bookmarkStart w:id="41" w:name="_Hlk195963041"/>
                          <w:bookmarkStart w:id="42" w:name="_Hlk195963042"/>
                          <w:bookmarkStart w:id="43" w:name="_Hlk195963043"/>
                          <w:bookmarkStart w:id="44" w:name="_Hlk195963044"/>
                          <w:bookmarkStart w:id="45" w:name="_Hlk195963045"/>
                          <w:bookmarkStart w:id="46" w:name="_Hlk195963046"/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  <w:t>1</w:t>
                          </w:r>
                          <w:bookmarkEnd w:id="27"/>
                          <w:bookmarkEnd w:id="28"/>
                          <w:bookmarkEnd w:id="29"/>
                          <w:bookmarkEnd w:id="30"/>
                          <w:bookmarkEnd w:id="31"/>
                          <w:bookmarkEnd w:id="32"/>
                          <w:bookmarkEnd w:id="33"/>
                          <w:bookmarkEnd w:id="34"/>
                          <w:bookmarkEnd w:id="35"/>
                          <w:bookmarkEnd w:id="36"/>
                          <w:bookmarkEnd w:id="37"/>
                          <w:bookmarkEnd w:id="38"/>
                          <w:bookmarkEnd w:id="39"/>
                          <w:bookmarkEnd w:id="40"/>
                          <w:bookmarkEnd w:id="41"/>
                          <w:bookmarkEnd w:id="42"/>
                          <w:bookmarkEnd w:id="43"/>
                          <w:bookmarkEnd w:id="44"/>
                          <w:bookmarkEnd w:id="45"/>
                          <w:bookmarkEnd w:id="46"/>
                        </w:p>
                      </w:txbxContent>
                    </v:textbox>
                  </v:rect>
                </v:group>
                <v:rect id="Rectángulo 36" o:spid="_x0000_s1045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" filled="f" stroked="f" strokeweight="1pt">
                  <v:textbox>
                    <w:txbxContent>
                      <w:p w14:paraId="2996DBF9" w14:textId="0C8477B5" w:rsidR="00F116F6" w:rsidRPr="000F0AF5" w:rsidRDefault="00CD3F32" w:rsidP="000F0AF5">
                        <w:pPr>
                          <w:pStyle w:val="Ttulo1"/>
                        </w:pPr>
                        <w:bookmarkStart w:id="47" w:name="_Toc227268595"/>
                        <w:r w:rsidRPr="00536DE4">
                          <w:t xml:space="preserve">TEMA 1: </w:t>
                        </w:r>
                        <w:r w:rsidRPr="00CD3F32">
                          <w:t>MICROSOFT</w:t>
                        </w:r>
                        <w:r>
                          <w:t xml:space="preserve"> </w:t>
                        </w:r>
                        <w:r w:rsidRPr="00CD3F32">
                          <w:t xml:space="preserve"> OFFICE </w:t>
                        </w:r>
                        <w:r>
                          <w:t xml:space="preserve"> </w:t>
                        </w:r>
                        <w:r w:rsidRPr="00CD3F32">
                          <w:t xml:space="preserve">WORD </w:t>
                        </w:r>
                        <w:r>
                          <w:t xml:space="preserve"> </w:t>
                        </w:r>
                        <w:r w:rsidRPr="00CD3F32">
                          <w:t>2024</w:t>
                        </w:r>
                        <w:bookmarkEnd w:id="47"/>
                      </w:p>
                    </w:txbxContent>
                  </v:textbox>
                </v:rect>
              </v:group>
            </w:pict>
          </mc:Fallback>
        </mc:AlternateContent>
      </w:r>
    </w:p>
    <w:p w14:paraId="35857E91" w14:textId="77777777" w:rsidR="003C1678" w:rsidRDefault="003C1678" w:rsidP="002B0E57">
      <w:pPr>
        <w:rPr>
          <w:lang w:val="es-ES"/>
        </w:rPr>
      </w:pPr>
    </w:p>
    <w:p w14:paraId="5D5542E9" w14:textId="77777777" w:rsidR="003C1678" w:rsidRDefault="003C1678" w:rsidP="002B0E57">
      <w:pPr>
        <w:rPr>
          <w:lang w:val="es-ES"/>
        </w:rPr>
      </w:pPr>
    </w:p>
    <w:p w14:paraId="2AF4D45D" w14:textId="77777777" w:rsidR="003C1678" w:rsidRDefault="003C1678" w:rsidP="002B0E57">
      <w:pPr>
        <w:rPr>
          <w:lang w:val="es-ES"/>
        </w:rPr>
      </w:pPr>
    </w:p>
    <w:p w14:paraId="0D83C6F5" w14:textId="77777777" w:rsidR="003C1678" w:rsidRDefault="003C1678" w:rsidP="002B0E57">
      <w:pPr>
        <w:rPr>
          <w:lang w:val="es-ES"/>
        </w:rPr>
      </w:pPr>
    </w:p>
    <w:p w14:paraId="1374704F" w14:textId="77777777" w:rsidR="003C1678" w:rsidRDefault="003C1678" w:rsidP="002B0E57">
      <w:pPr>
        <w:rPr>
          <w:lang w:val="es-ES"/>
        </w:rPr>
      </w:pPr>
    </w:p>
    <w:p w14:paraId="1F1B244C" w14:textId="06D93398" w:rsidR="00AF4AC2" w:rsidRDefault="00AF4AC2" w:rsidP="00AF4AC2">
      <w:pPr>
        <w:rPr>
          <w:lang w:val="es-ES" w:eastAsia="es-BO"/>
        </w:rPr>
      </w:pPr>
    </w:p>
    <w:p w14:paraId="6F4C43A9" w14:textId="77777777" w:rsidR="00AF4AC2" w:rsidRDefault="00AF4AC2" w:rsidP="00AF4AC2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602D83AA" wp14:editId="4D20F4C9">
                <wp:extent cx="4316872" cy="611505"/>
                <wp:effectExtent l="0" t="0" r="7620" b="0"/>
                <wp:docPr id="759" name="Grupo 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60" name="Imagen 760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61" name="Grupo 761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62" name="Grupo 76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63" name="Rectángulo 76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4" name="Rectángulo: una sola esquina redondeada 76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5" name="Diagrama de flujo: conector 76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6" name="Diagrama de flujo: conector 76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7" name="Rectángulo 76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9E2269B" w14:textId="77777777" w:rsidR="00AF4AC2" w:rsidRPr="0093640B" w:rsidRDefault="00AF4AC2" w:rsidP="00AF4AC2">
                                <w:pPr>
                                  <w:pStyle w:val="Ttulo2"/>
                                </w:pPr>
                                <w:bookmarkStart w:id="24" w:name="_Toc227268596"/>
                                <w:r>
                                  <w:t>PRÁCTICA</w:t>
                                </w:r>
                                <w:bookmarkEnd w:id="24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68" name="Imagen 768"/>
                          <pic:cNvPicPr>
                            <a:picLocks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2D83AA" id="Grupo 759" o:spid="_x0000_s1046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">
                <v:shape id="Imagen 760" o:spid="_x0000_s104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">
                  <v:imagedata r:id="rId45" o:title="" croptop="6860f" cropbottom="12416f" cropleft="6770f" cropright="10621f"/>
                  <v:path arrowok="t"/>
                  <o:lock v:ext="edit" aspectratio="f"/>
                </v:shape>
                <v:group id="Grupo 761" o:spid="_x0000_s1048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if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SOD3TDgCcn0HAAD//wMAUEsBAi0AFAAGAAgAAAAhANvh9svuAAAAhQEAABMAAAAAAAAA&#10;AAAAAAAAAAAAAFtDb250ZW50X1R5cGVzXS54bWxQSwECLQAUAAYACAAAACEAWvQsW78AAAAVAQAA&#10;CwAAAAAAAAAAAAAAAAAfAQAAX3JlbHMvLnJlbHNQSwECLQAUAAYACAAAACEATxwYn8YAAADcAAAA&#10;DwAAAAAAAAAAAAAAAAAHAgAAZHJzL2Rvd25yZXYueG1sUEsFBgAAAAADAAMAtwAAAPoCAAAAAA==&#10;">
                  <v:group id="Grupo 762" o:spid="_x0000_s104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obo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3hNF/B7JhwBuf4BAAD//wMAUEsBAi0AFAAGAAgAAAAhANvh9svuAAAAhQEAABMAAAAAAAAA&#10;AAAAAAAAAAAAAFtDb250ZW50X1R5cGVzXS54bWxQSwECLQAUAAYACAAAACEAWvQsW78AAAAVAQAA&#10;CwAAAAAAAAAAAAAAAAAfAQAAX3JlbHMvLnJlbHNQSwECLQAUAAYACAAAACEAv86G6MYAAADcAAAA&#10;DwAAAAAAAAAAAAAAAAAHAgAAZHJzL2Rvd25yZXYueG1sUEsFBgAAAAADAAMAtwAAAPoCAAAAAA==&#10;">
                    <v:rect id="Rectángulo 763" o:spid="_x0000_s105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" fillcolor="#fdc3f2" stroked="f" strokeweight="1.25pt">
                      <v:stroke endcap="round"/>
                    </v:rect>
                    <v:shape id="Rectángulo: una sola esquina redondeada 764" o:spid="_x0000_s105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765" o:spid="_x0000_s105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" fillcolor="#fdc3f2" stroked="f" strokeweight="1.25pt">
                      <v:stroke endcap="round"/>
                    </v:shape>
                    <v:shape id="Diagrama de flujo: conector 766" o:spid="_x0000_s105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767" o:spid="_x0000_s105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39E2269B" w14:textId="77777777" w:rsidR="00AF4AC2" w:rsidRPr="0093640B" w:rsidRDefault="00AF4AC2" w:rsidP="00AF4AC2">
                          <w:pPr>
                            <w:pStyle w:val="Ttulo2"/>
                          </w:pPr>
                          <w:bookmarkStart w:id="49" w:name="_Toc227268596"/>
                          <w:r>
                            <w:t>PRÁCTICA</w:t>
                          </w:r>
                          <w:bookmarkEnd w:id="49"/>
                        </w:p>
                      </w:txbxContent>
                    </v:textbox>
                  </v:rect>
                </v:group>
                <v:shape id="Imagen 768" o:spid="_x0000_s1055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">
                  <v:imagedata r:id="rId46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3FC5CF21" w14:textId="335C64F0" w:rsidR="00A82B4C" w:rsidRPr="00CD3F32" w:rsidRDefault="00A82B4C" w:rsidP="00B56597">
      <w:pPr>
        <w:spacing w:line="360" w:lineRule="auto"/>
        <w:rPr>
          <w:lang w:val="es-ES" w:eastAsia="es-BO"/>
        </w:rPr>
      </w:pPr>
    </w:p>
    <w:p w14:paraId="7B3A1A78" w14:textId="77777777" w:rsidR="00AF4AC2" w:rsidRPr="003E29F0" w:rsidRDefault="00AF4AC2" w:rsidP="00AF4AC2">
      <w:pPr>
        <w:rPr>
          <w:lang w:val="es-ES" w:eastAsia="es-BO"/>
        </w:rPr>
      </w:pPr>
    </w:p>
    <w:p w14:paraId="7F165A16" w14:textId="77777777" w:rsidR="00AF4AC2" w:rsidRDefault="00AF4AC2" w:rsidP="00AF4AC2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45BAFAB" wp14:editId="4C6EF522">
                <wp:extent cx="4316873" cy="618329"/>
                <wp:effectExtent l="0" t="0" r="7620" b="0"/>
                <wp:docPr id="769" name="Grupo 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770" name="Imagen 770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71" name="Grupo 771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72" name="Grupo 77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73" name="Rectángulo 77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4" name="Rectángulo: una sola esquina redondeada 77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5" name="Diagrama de flujo: conector 77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6" name="Diagrama de flujo: conector 77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77" name="Rectángulo 77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3EFCCF2" w14:textId="77777777" w:rsidR="00AF4AC2" w:rsidRPr="0093640B" w:rsidRDefault="00AF4AC2" w:rsidP="00AF4AC2">
                                <w:pPr>
                                  <w:pStyle w:val="Ttulo2"/>
                                </w:pPr>
                                <w:bookmarkStart w:id="25" w:name="_Toc227268598"/>
                                <w:r w:rsidRPr="0093640B">
                                  <w:t>TEORÍA</w:t>
                                </w:r>
                                <w:bookmarkEnd w:id="25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8" name="Imagen 778"/>
                          <pic:cNvPicPr>
                            <a:picLocks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5BAFAB" id="Grupo 769" o:spid="_x0000_s1056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">
                <v:shape id="Imagen 770" o:spid="_x0000_s105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">
                  <v:imagedata r:id="rId45" o:title="" croptop="6860f" cropbottom="12416f" cropleft="6770f" cropright="10621f"/>
                  <v:path arrowok="t"/>
                  <o:lock v:ext="edit" aspectratio="f"/>
                </v:shape>
                <v:group id="Grupo 771" o:spid="_x0000_s1058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">
                  <v:group id="Grupo 772" o:spid="_x0000_s105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xA1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">
                    <v:rect id="Rectángulo 773" o:spid="_x0000_s106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" fillcolor="#fdc3f2" stroked="f" strokeweight="1.25pt">
                      <v:stroke endcap="round"/>
                    </v:rect>
                    <v:shape id="Rectángulo: una sola esquina redondeada 774" o:spid="_x0000_s106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75" o:spid="_x0000_s106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" fillcolor="#fdc3f2" stroked="f" strokeweight="1.25pt">
                      <v:stroke endcap="round"/>
                    </v:shape>
                    <v:shape id="Diagrama de flujo: conector 776" o:spid="_x0000_s106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777" o:spid="_x0000_s106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" filled="f" stroked="f" strokeweight="1.25pt">
                    <v:stroke endcap="round"/>
                    <v:textbox>
                      <w:txbxContent>
                        <w:p w14:paraId="33EFCCF2" w14:textId="77777777" w:rsidR="00AF4AC2" w:rsidRPr="0093640B" w:rsidRDefault="00AF4AC2" w:rsidP="00AF4AC2">
                          <w:pPr>
                            <w:pStyle w:val="Ttulo2"/>
                          </w:pPr>
                          <w:bookmarkStart w:id="52" w:name="_Toc227268598"/>
                          <w:r w:rsidRPr="0093640B">
                            <w:t>TEORÍA</w:t>
                          </w:r>
                          <w:bookmarkEnd w:id="52"/>
                        </w:p>
                      </w:txbxContent>
                    </v:textbox>
                  </v:rect>
                </v:group>
                <v:shape id="Imagen 778" o:spid="_x0000_s1065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">
                  <v:imagedata r:id="rId48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68AE6868" w14:textId="77777777" w:rsidR="00CD3F32" w:rsidRDefault="00CD3F32" w:rsidP="00AF4AC2">
      <w:pPr>
        <w:rPr>
          <w:lang w:val="es-ES"/>
        </w:rPr>
      </w:pPr>
    </w:p>
    <w:p w14:paraId="02C77D48" w14:textId="4BB3F041" w:rsidR="00CD3F32" w:rsidRDefault="00CD3F32" w:rsidP="00AF4AC2">
      <w:pPr>
        <w:rPr>
          <w:lang w:val="es-ES"/>
        </w:rPr>
      </w:pPr>
    </w:p>
    <w:p w14:paraId="25EC8022" w14:textId="77777777" w:rsidR="00CD3F32" w:rsidRDefault="00CD3F32" w:rsidP="00AF4AC2">
      <w:pPr>
        <w:rPr>
          <w:lang w:val="es-ES"/>
        </w:rPr>
      </w:pPr>
    </w:p>
    <w:p w14:paraId="625939FB" w14:textId="77777777" w:rsidR="00AF4AC2" w:rsidRDefault="00AF4AC2" w:rsidP="00AF4AC2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57BEF42A" wp14:editId="53A9CECA">
                <wp:extent cx="4316872" cy="625153"/>
                <wp:effectExtent l="0" t="0" r="7620" b="3810"/>
                <wp:docPr id="779" name="Grupo 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780" name="Imagen 780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81" name="Grupo 781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82" name="Grupo 78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83" name="Rectángulo 78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4" name="Rectángulo: una sola esquina redondeada 78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5" name="Diagrama de flujo: conector 78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6" name="Diagrama de flujo: conector 78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87" name="Rectángulo 78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1962214" w14:textId="77777777" w:rsidR="00AF4AC2" w:rsidRPr="0093640B" w:rsidRDefault="00AF4AC2" w:rsidP="00AF4AC2">
                                <w:pPr>
                                  <w:pStyle w:val="Ttulo2"/>
                                </w:pPr>
                                <w:bookmarkStart w:id="26" w:name="_Toc227268600"/>
                                <w:r>
                                  <w:t>VALORACIÓN</w:t>
                                </w:r>
                                <w:bookmarkEnd w:id="26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88" name="Imagen 788"/>
                          <pic:cNvPicPr>
                            <a:picLocks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BEF42A" id="Grupo 779" o:spid="_x0000_s1066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">
                <v:shape id="Imagen 780" o:spid="_x0000_s106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">
                  <v:imagedata r:id="rId45" o:title="" croptop="6860f" cropbottom="12416f" cropleft="6770f" cropright="10621f"/>
                  <v:path arrowok="t"/>
                  <o:lock v:ext="edit" aspectratio="f"/>
                </v:shape>
                <v:group id="Grupo 781" o:spid="_x0000_s1068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P5l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n0kMzzPhCMj5AwAA//8DAFBLAQItABQABgAIAAAAIQDb4fbL7gAAAIUBAAATAAAAAAAAAAAA&#10;AAAAAAAAAABbQ29udGVudF9UeXBlc10ueG1sUEsBAi0AFAAGAAgAAAAhAFr0LFu/AAAAFQEAAAsA&#10;AAAAAAAAAAAAAAAAHwEAAF9yZWxzLy5yZWxzUEsBAi0AFAAGAAgAAAAhAP8Q/mXEAAAA3AAAAA8A&#10;AAAAAAAAAAAAAAAABwIAAGRycy9kb3ducmV2LnhtbFBLBQYAAAAAAwADALcAAAD4AgAAAAA=&#10;">
                  <v:group id="Grupo 782" o:spid="_x0000_s106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mAS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">
                    <v:rect id="Rectángulo 783" o:spid="_x0000_s107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" fillcolor="#fdc3f2" stroked="f" strokeweight="1.25pt">
                      <v:stroke endcap="round"/>
                    </v:rect>
                    <v:shape id="Rectángulo: una sola esquina redondeada 784" o:spid="_x0000_s107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85" o:spid="_x0000_s107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" fillcolor="#fdc3f2" stroked="f" strokeweight="1.25pt">
                      <v:stroke endcap="round"/>
                    </v:shape>
                    <v:shape id="Diagrama de flujo: conector 786" o:spid="_x0000_s107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787" o:spid="_x0000_s107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1962214" w14:textId="77777777" w:rsidR="00AF4AC2" w:rsidRPr="0093640B" w:rsidRDefault="00AF4AC2" w:rsidP="00AF4AC2">
                          <w:pPr>
                            <w:pStyle w:val="Ttulo2"/>
                          </w:pPr>
                          <w:bookmarkStart w:id="56" w:name="_Toc227268600"/>
                          <w:r>
                            <w:t>VALORACIÓN</w:t>
                          </w:r>
                          <w:bookmarkEnd w:id="56"/>
                        </w:p>
                      </w:txbxContent>
                    </v:textbox>
                  </v:rect>
                </v:group>
                <v:shape id="Imagen 788" o:spid="_x0000_s1075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">
                  <v:imagedata r:id="rId5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3F383D66" w14:textId="77777777" w:rsidR="00B56597" w:rsidRDefault="00B56597" w:rsidP="00AF4AC2">
      <w:pPr>
        <w:rPr>
          <w:lang w:val="es-ES"/>
        </w:rPr>
      </w:pPr>
    </w:p>
    <w:p w14:paraId="71E8DE85" w14:textId="18D50547" w:rsidR="00AF4AC2" w:rsidRDefault="00AF4AC2" w:rsidP="00AF4AC2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346F0BED" wp14:editId="23295632">
                <wp:extent cx="4316730" cy="611505"/>
                <wp:effectExtent l="0" t="0" r="7620" b="0"/>
                <wp:docPr id="789" name="Grupo 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90" name="Imagen 790"/>
                          <pic:cNvPicPr>
                            <a:picLocks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1" name="Imagen 791"/>
                          <pic:cNvPicPr>
                            <a:picLocks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92" name="Grupo 792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93" name="Grupo 79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94" name="Rectángulo 79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5" name="Rectángulo: una sola esquina redondeada 79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6" name="Diagrama de flujo: conector 79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7" name="Diagrama de flujo: conector 79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98" name="Rectángulo 79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7A61BA7" w14:textId="77777777" w:rsidR="00AF4AC2" w:rsidRPr="0093640B" w:rsidRDefault="00AF4AC2" w:rsidP="00AF4AC2">
                                <w:pPr>
                                  <w:pStyle w:val="Ttulo2"/>
                                </w:pPr>
                                <w:bookmarkStart w:id="27" w:name="_Toc227268602"/>
                                <w:r>
                                  <w:t>PRODUCCIÓN</w:t>
                                </w:r>
                                <w:bookmarkEnd w:id="27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6F0BED" id="Grupo 789" o:spid="_x0000_s1076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">
                <v:shape id="Imagen 790" o:spid="_x0000_s1077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">
                  <v:imagedata r:id="rId53" o:title="" croptop="4188f" cropbottom="5214f" cropleft="3907f" cropright="4101f"/>
                  <v:path arrowok="t"/>
                  <o:lock v:ext="edit" aspectratio="f"/>
                </v:shape>
                <v:shape id="Imagen 791" o:spid="_x0000_s107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">
                  <v:imagedata r:id="rId54" o:title="" croptop="6860f" cropbottom="12416f" cropleft="6770f" cropright="10621f"/>
                  <v:path arrowok="t"/>
                  <o:lock v:ext="edit" aspectratio="f"/>
                </v:shape>
                <v:group id="Grupo 792" o:spid="_x0000_s1079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/bP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7GJ5nwhGQ6z8AAAD//wMAUEsBAi0AFAAGAAgAAAAhANvh9svuAAAAhQEAABMAAAAAAAAA&#10;AAAAAAAAAAAAAFtDb250ZW50X1R5cGVzXS54bWxQSwECLQAUAAYACAAAACEAWvQsW78AAAAVAQAA&#10;CwAAAAAAAAAAAAAAAAAfAQAAX3JlbHMvLnJlbHNQSwECLQAUAAYACAAAACEAihv2z8YAAADcAAAA&#10;DwAAAAAAAAAAAAAAAAAHAgAAZHJzL2Rvd25yZXYueG1sUEsFBgAAAAADAAMAtwAAAPoCAAAAAA==&#10;">
                  <v:group id="Grupo 793" o:spid="_x0000_s108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NU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">
                    <v:rect id="Rectángulo 794" o:spid="_x0000_s108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" fillcolor="#fdc3f2" stroked="f" strokeweight="1.25pt">
                      <v:stroke endcap="round"/>
                    </v:rect>
                    <v:shape id="Rectángulo: una sola esquina redondeada 795" o:spid="_x0000_s108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96" o:spid="_x0000_s108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" fillcolor="#fdc3f2" stroked="f" strokeweight="1.25pt">
                      <v:stroke endcap="round"/>
                    </v:shape>
                    <v:shape id="Diagrama de flujo: conector 797" o:spid="_x0000_s108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798" o:spid="_x0000_s108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47A61BA7" w14:textId="77777777" w:rsidR="00AF4AC2" w:rsidRPr="0093640B" w:rsidRDefault="00AF4AC2" w:rsidP="00AF4AC2">
                          <w:pPr>
                            <w:pStyle w:val="Ttulo2"/>
                          </w:pPr>
                          <w:bookmarkStart w:id="59" w:name="_Toc227268602"/>
                          <w:r>
                            <w:t>PRODUCCIÓN</w:t>
                          </w:r>
                          <w:bookmarkEnd w:id="59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F4189ED" w14:textId="302815BF" w:rsidR="00176140" w:rsidRDefault="00176140" w:rsidP="002B0E57">
      <w:pPr>
        <w:rPr>
          <w:lang w:val="es-ES"/>
        </w:rPr>
      </w:pPr>
    </w:p>
    <w:p w14:paraId="0CD6FA4F" w14:textId="0FE55211" w:rsidR="00B56597" w:rsidRDefault="00B56597" w:rsidP="002B0E57">
      <w:pPr>
        <w:rPr>
          <w:lang w:val="es-ES"/>
        </w:rPr>
      </w:pPr>
    </w:p>
    <w:p w14:paraId="6B8A0AC6" w14:textId="77777777" w:rsidR="00B56597" w:rsidRDefault="00B56597" w:rsidP="002B0E57">
      <w:pPr>
        <w:rPr>
          <w:lang w:val="es-ES"/>
        </w:rPr>
        <w:sectPr w:rsidR="00B56597" w:rsidSect="003F4BC4">
          <w:headerReference w:type="default" r:id="rId55"/>
          <w:footerReference w:type="default" r:id="rId56"/>
          <w:pgSz w:w="12240" w:h="15840" w:code="1"/>
          <w:pgMar w:top="1247" w:right="1474" w:bottom="1247" w:left="1474" w:header="680" w:footer="680" w:gutter="0"/>
          <w:pgNumType w:start="1"/>
          <w:cols w:space="708"/>
          <w:docGrid w:linePitch="360"/>
        </w:sectPr>
      </w:pPr>
    </w:p>
    <w:p w14:paraId="005521AB" w14:textId="77777777" w:rsidR="003C1678" w:rsidRDefault="004F3A98" w:rsidP="002B0E57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89471" behindDoc="0" locked="0" layoutInCell="1" allowOverlap="1" wp14:anchorId="6AAA90CF" wp14:editId="2C8248D1">
                <wp:simplePos x="0" y="0"/>
                <wp:positionH relativeFrom="column">
                  <wp:posOffset>-953770</wp:posOffset>
                </wp:positionH>
                <wp:positionV relativeFrom="paragraph">
                  <wp:posOffset>-1465487</wp:posOffset>
                </wp:positionV>
                <wp:extent cx="7792720" cy="2975638"/>
                <wp:effectExtent l="0" t="0" r="0" b="0"/>
                <wp:wrapNone/>
                <wp:docPr id="645" name="Grupo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646" name="Grupo 646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647" name="Grupo 647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648" name="Grupo 648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649" name="Rectángulo 649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0" name="Rectángulo 650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" name="Elipse 651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Elipse 652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3" name="Imagen 6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54" name="Rectángulo 654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55" name="Rectángulo 655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56" name="Rectángulo 656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790C2F2" w14:textId="2A91028F" w:rsidR="00D76348" w:rsidRPr="00E76BBA" w:rsidRDefault="00E76BBA" w:rsidP="00E76BBA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57" name="Rectángulo 657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2EFA746" w14:textId="765202D1" w:rsidR="00D76348" w:rsidRPr="00D54D48" w:rsidRDefault="00D10DFA" w:rsidP="000F0AF5">
                              <w:pPr>
                                <w:pStyle w:val="Ttulo1"/>
                                <w:rPr>
                                  <w:lang w:val="es-ES"/>
                                </w:rPr>
                              </w:pPr>
                              <w:bookmarkStart w:id="30" w:name="_Toc227268604"/>
                              <w:r>
                                <w:rPr>
                                  <w:lang w:val="es-ES"/>
                                </w:rPr>
                                <w:t xml:space="preserve">TEMA 2 : </w:t>
                              </w:r>
                              <w:r w:rsidRPr="00D10DFA">
                                <w:rPr>
                                  <w:lang w:val="es-ES"/>
                                </w:rPr>
                                <w:t>MICROSOFT OFFICE EXCEL 2024</w:t>
                              </w:r>
                              <w:bookmarkEnd w:id="3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AA90CF" id="Grupo 645" o:spid="_x0000_s1086" style="position:absolute;left:0;text-align:left;margin-left:-75.1pt;margin-top:-115.4pt;width:613.6pt;height:234.3pt;z-index:251689471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">
                <v:group id="Grupo 646" o:spid="_x0000_s1087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<v:group id="Grupo 647" o:spid="_x0000_s1088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aN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v5G/ydCUdArn4BAAD//wMAUEsBAi0AFAAGAAgAAAAhANvh9svuAAAAhQEAABMAAAAAAAAA&#10;AAAAAAAAAAAAAFtDb250ZW50X1R5cGVzXS54bWxQSwECLQAUAAYACAAAACEAWvQsW78AAAAVAQAA&#10;CwAAAAAAAAAAAAAAAAAfAQAAX3JlbHMvLnJlbHNQSwECLQAUAAYACAAAACEAku12jcYAAADcAAAA&#10;DwAAAAAAAAAAAAAAAAAHAgAAZHJzL2Rvd25yZXYueG1sUEsFBgAAAAADAAMAtwAAAPoCAAAAAA==&#10;">
                    <v:group id="Grupo 648" o:spid="_x0000_s1089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L/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">
                      <v:rect id="Rectángulo 649" o:spid="_x0000_s1090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" fillcolor="#f713cc [2407]" stroked="f" strokeweight="1.25pt">
                        <v:stroke endcap="round"/>
                      </v:rect>
                      <v:rect id="Rectángulo 650" o:spid="_x0000_s1091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" fillcolor="#fdc3f2 [1303]" stroked="f" strokeweight="1.25pt">
                        <v:stroke endcap="round"/>
                      </v:rect>
                      <v:oval id="Elipse 651" o:spid="_x0000_s1092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" fillcolor="#fdc3f2 [1303]" stroked="f" strokeweight="1.25pt">
                        <v:stroke endcap="round"/>
                      </v:oval>
                      <v:oval id="Elipse 652" o:spid="_x0000_s1093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" fillcolor="#f713cc [2407]" stroked="f" strokeweight="1.25pt">
                        <v:fill r:id="rId41" o:title="" color2="white [3212]" type="pattern"/>
                        <v:stroke endcap="round"/>
                      </v:oval>
                      <v:shape id="Imagen 653" o:spid="_x0000_s1094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">
                        <v:imagedata r:id="rId42" o:title=""/>
                        <v:path arrowok="t"/>
                      </v:shape>
                      <v:rect id="Rectángulo 654" o:spid="_x0000_s1095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" fillcolor="white [3212]" stroked="f" strokeweight="1.25pt">
                        <v:stroke endcap="round"/>
                      </v:rect>
                    </v:group>
                    <v:rect id="Rectángulo 655" o:spid="_x0000_s1096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" fillcolor="white [3212]" stroked="f" strokeweight="1.25pt">
                      <v:stroke endcap="round"/>
                    </v:rect>
                  </v:group>
                  <v:rect id="Rectángulo 656" o:spid="_x0000_s1097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" filled="f" stroked="f" strokeweight="1pt">
                    <v:textbox>
                      <w:txbxContent>
                        <w:p w14:paraId="3790C2F2" w14:textId="2A91028F" w:rsidR="00D76348" w:rsidRPr="00E76BBA" w:rsidRDefault="00E76BBA" w:rsidP="00E76BBA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ángulo 657" o:spid="_x0000_s1098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" filled="f" stroked="f" strokeweight="1pt">
                  <v:textbox>
                    <w:txbxContent>
                      <w:p w14:paraId="02EFA746" w14:textId="765202D1" w:rsidR="00D76348" w:rsidRPr="00D54D48" w:rsidRDefault="00D10DFA" w:rsidP="000F0AF5">
                        <w:pPr>
                          <w:pStyle w:val="Ttulo1"/>
                          <w:rPr>
                            <w:lang w:val="es-ES"/>
                          </w:rPr>
                        </w:pPr>
                        <w:bookmarkStart w:id="64" w:name="_Toc227268604"/>
                        <w:r>
                          <w:rPr>
                            <w:lang w:val="es-ES"/>
                          </w:rPr>
                          <w:t xml:space="preserve">TEMA 2 : </w:t>
                        </w:r>
                        <w:r w:rsidRPr="00D10DFA">
                          <w:rPr>
                            <w:lang w:val="es-ES"/>
                          </w:rPr>
                          <w:t>MICROSOFT OFFICE EXCEL 2024</w:t>
                        </w:r>
                        <w:bookmarkEnd w:id="64"/>
                      </w:p>
                    </w:txbxContent>
                  </v:textbox>
                </v:rect>
              </v:group>
            </w:pict>
          </mc:Fallback>
        </mc:AlternateContent>
      </w:r>
    </w:p>
    <w:p w14:paraId="5CF9450E" w14:textId="77777777" w:rsidR="003C1678" w:rsidRDefault="003C1678" w:rsidP="002B0E57">
      <w:pPr>
        <w:rPr>
          <w:lang w:val="es-ES"/>
        </w:rPr>
      </w:pPr>
    </w:p>
    <w:p w14:paraId="61DB232B" w14:textId="77777777" w:rsidR="003C1678" w:rsidRDefault="003C1678" w:rsidP="002B0E57">
      <w:pPr>
        <w:rPr>
          <w:lang w:val="es-ES"/>
        </w:rPr>
      </w:pPr>
    </w:p>
    <w:p w14:paraId="2EE1253A" w14:textId="77777777" w:rsidR="003C1678" w:rsidRDefault="003C1678" w:rsidP="002B0E57">
      <w:pPr>
        <w:rPr>
          <w:lang w:val="es-ES"/>
        </w:rPr>
      </w:pPr>
    </w:p>
    <w:p w14:paraId="0E5DFE89" w14:textId="77777777" w:rsidR="003C1678" w:rsidRDefault="003C1678" w:rsidP="002B0E57">
      <w:pPr>
        <w:rPr>
          <w:lang w:val="es-ES"/>
        </w:rPr>
      </w:pPr>
    </w:p>
    <w:p w14:paraId="46FA86CA" w14:textId="77777777" w:rsidR="003C1678" w:rsidRDefault="003C1678" w:rsidP="002B0E57">
      <w:pPr>
        <w:rPr>
          <w:lang w:val="es-ES"/>
        </w:rPr>
      </w:pPr>
    </w:p>
    <w:p w14:paraId="7785350C" w14:textId="77777777" w:rsidR="00DD6759" w:rsidRDefault="00DD6759" w:rsidP="00DD6759">
      <w:pPr>
        <w:rPr>
          <w:lang w:val="es-ES" w:eastAsia="es-BO"/>
        </w:rPr>
      </w:pPr>
    </w:p>
    <w:p w14:paraId="5C89C7D0" w14:textId="77777777" w:rsidR="00CD3F32" w:rsidRDefault="00CD3F32" w:rsidP="00DD6759">
      <w:pPr>
        <w:rPr>
          <w:lang w:val="es-ES" w:eastAsia="es-BO"/>
        </w:rPr>
      </w:pPr>
    </w:p>
    <w:p w14:paraId="69D30427" w14:textId="77777777" w:rsidR="00B56597" w:rsidRDefault="00B56597" w:rsidP="00B56597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C3BFE31" wp14:editId="24938AA3">
                <wp:extent cx="4316872" cy="611505"/>
                <wp:effectExtent l="0" t="0" r="7620" b="0"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29" name="Imagen 29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4" name="Grupo 34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35" name="Grupo 35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38" name="Rectángulo 38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Rectángulo: una sola esquina redondeada 76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Diagrama de flujo: conector 76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Diagrama de flujo: conector 76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3" name="Rectángulo 53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17C9183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>
                                  <w:t>PRÁCTICA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4" name="Imagen 54"/>
                          <pic:cNvPicPr>
                            <a:picLocks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3BFE31" id="Grupo 28" o:spid="_x0000_s1097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9" o:spid="_x0000_s109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34" o:spid="_x0000_s1099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group id="Grupo 35" o:spid="_x0000_s110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Rectángulo 38" o:spid="_x0000_s110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" fillcolor="#fdc3f2" stroked="f" strokeweight="1.25pt">
                      <v:stroke endcap="round"/>
                    </v:rect>
                    <v:shape id="Rectángulo: una sola esquina redondeada 764" o:spid="_x0000_s110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765" o:spid="_x0000_s110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" fillcolor="#fdc3f2" stroked="f" strokeweight="1.25pt">
                      <v:stroke endcap="round"/>
                    </v:shape>
                    <v:shape id="Diagrama de flujo: conector 766" o:spid="_x0000_s110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53" o:spid="_x0000_s110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17C9183" w14:textId="77777777" w:rsidR="00B56597" w:rsidRPr="0093640B" w:rsidRDefault="00B56597" w:rsidP="00B56597">
                          <w:pPr>
                            <w:pStyle w:val="Ttulo2"/>
                          </w:pPr>
                          <w:r>
                            <w:t>PRÁCTICA</w:t>
                          </w:r>
                        </w:p>
                      </w:txbxContent>
                    </v:textbox>
                  </v:rect>
                </v:group>
                <v:shape id="Imagen 54" o:spid="_x0000_s1106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">
                  <v:imagedata r:id="rId58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F5330A5" w14:textId="77777777" w:rsidR="00B56597" w:rsidRPr="00CD3F32" w:rsidRDefault="00B56597" w:rsidP="00B56597">
      <w:pPr>
        <w:spacing w:line="360" w:lineRule="auto"/>
        <w:rPr>
          <w:lang w:val="es-ES" w:eastAsia="es-BO"/>
        </w:rPr>
      </w:pPr>
    </w:p>
    <w:p w14:paraId="157E1A09" w14:textId="77777777" w:rsidR="00B56597" w:rsidRPr="003E29F0" w:rsidRDefault="00B56597" w:rsidP="00B56597">
      <w:pPr>
        <w:rPr>
          <w:lang w:val="es-ES" w:eastAsia="es-BO"/>
        </w:rPr>
      </w:pPr>
    </w:p>
    <w:p w14:paraId="21B99AEC" w14:textId="77777777" w:rsidR="00B56597" w:rsidRDefault="00B56597" w:rsidP="00B5659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4B3A4F94" wp14:editId="170BBBBB">
                <wp:extent cx="4316873" cy="618329"/>
                <wp:effectExtent l="0" t="0" r="7620" b="0"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56" name="Imagen 56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7" name="Grupo 57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58" name="Grupo 58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59" name="Rectángulo 5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" name="Rectángulo: una sola esquina redondeada 77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" name="Diagrama de flujo: conector 77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" name="Diagrama de flujo: conector 77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3" name="Rectángulo 63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2E6FFD1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 w:rsidRPr="0093640B">
                                  <w:t>TEORÍA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28" name="Imagen 128"/>
                          <pic:cNvPicPr>
                            <a:picLocks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3A4F94" id="Grupo 55" o:spid="_x0000_s1107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">
                <v:shape id="Imagen 56" o:spid="_x0000_s110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57" o:spid="_x0000_s1109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group id="Grupo 58" o:spid="_x0000_s111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rect id="Rectángulo 59" o:spid="_x0000_s111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" fillcolor="#fdc3f2" stroked="f" strokeweight="1.25pt">
                      <v:stroke endcap="round"/>
                    </v:rect>
                    <v:shape id="Rectángulo: una sola esquina redondeada 774" o:spid="_x0000_s111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75" o:spid="_x0000_s111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" fillcolor="#fdc3f2" stroked="f" strokeweight="1.25pt">
                      <v:stroke endcap="round"/>
                    </v:shape>
                    <v:shape id="Diagrama de flujo: conector 776" o:spid="_x0000_s111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63" o:spid="_x0000_s111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" filled="f" stroked="f" strokeweight="1.25pt">
                    <v:stroke endcap="round"/>
                    <v:textbox>
                      <w:txbxContent>
                        <w:p w14:paraId="72E6FFD1" w14:textId="77777777" w:rsidR="00B56597" w:rsidRPr="0093640B" w:rsidRDefault="00B56597" w:rsidP="00B56597">
                          <w:pPr>
                            <w:pStyle w:val="Ttulo2"/>
                          </w:pPr>
                          <w:r w:rsidRPr="0093640B">
                            <w:t>TEORÍA</w:t>
                          </w:r>
                        </w:p>
                      </w:txbxContent>
                    </v:textbox>
                  </v:rect>
                </v:group>
                <v:shape id="Imagen 128" o:spid="_x0000_s1116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">
                  <v:imagedata r:id="rId59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6879066E" w14:textId="77777777" w:rsidR="00B56597" w:rsidRDefault="00B56597" w:rsidP="00B56597">
      <w:pPr>
        <w:rPr>
          <w:lang w:val="es-ES"/>
        </w:rPr>
      </w:pPr>
    </w:p>
    <w:p w14:paraId="05F89ABB" w14:textId="77777777" w:rsidR="00B56597" w:rsidRDefault="00B56597" w:rsidP="00B56597">
      <w:pPr>
        <w:rPr>
          <w:lang w:val="es-ES"/>
        </w:rPr>
      </w:pPr>
    </w:p>
    <w:p w14:paraId="2D54B992" w14:textId="77777777" w:rsidR="00B56597" w:rsidRDefault="00B56597" w:rsidP="00B56597">
      <w:pPr>
        <w:rPr>
          <w:lang w:val="es-ES"/>
        </w:rPr>
      </w:pPr>
    </w:p>
    <w:p w14:paraId="265FF460" w14:textId="77777777" w:rsidR="00B56597" w:rsidRDefault="00B56597" w:rsidP="00B5659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382DBC0B" wp14:editId="4D93B3EF">
                <wp:extent cx="4316872" cy="625153"/>
                <wp:effectExtent l="0" t="0" r="7620" b="3810"/>
                <wp:docPr id="658" name="Grupo 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659" name="Imagen 659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60" name="Grupo 660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661" name="Grupo 661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662" name="Rectángulo 662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3" name="Rectángulo: una sola esquina redondeada 78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4" name="Diagrama de flujo: conector 78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5" name="Diagrama de flujo: conector 78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66" name="Rectángulo 666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22F0F2BC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>
                                  <w:t>VALORACIÓN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67" name="Imagen 667"/>
                          <pic:cNvPicPr>
                            <a:picLocks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2DBC0B" id="Grupo 658" o:spid="_x0000_s1117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">
                <v:shape id="Imagen 659" o:spid="_x0000_s111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660" o:spid="_x0000_s1119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<v:group id="Grupo 661" o:spid="_x0000_s112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RcC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DLcz4QjI9R8AAAD//wMAUEsBAi0AFAAGAAgAAAAhANvh9svuAAAAhQEAABMAAAAAAAAA&#10;AAAAAAAAAAAAAFtDb250ZW50X1R5cGVzXS54bWxQSwECLQAUAAYACAAAACEAWvQsW78AAAAVAQAA&#10;CwAAAAAAAAAAAAAAAAAfAQAAX3JlbHMvLnJlbHNQSwECLQAUAAYACAAAACEAOf0XAsYAAADcAAAA&#10;DwAAAAAAAAAAAAAAAAAHAgAAZHJzL2Rvd25yZXYueG1sUEsFBgAAAAADAAMAtwAAAPoCAAAAAA==&#10;">
                    <v:rect id="Rectángulo 662" o:spid="_x0000_s112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" fillcolor="#fdc3f2" stroked="f" strokeweight="1.25pt">
                      <v:stroke endcap="round"/>
                    </v:rect>
                    <v:shape id="Rectángulo: una sola esquina redondeada 784" o:spid="_x0000_s112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85" o:spid="_x0000_s112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" fillcolor="#fdc3f2" stroked="f" strokeweight="1.25pt">
                      <v:stroke endcap="round"/>
                    </v:shape>
                    <v:shape id="Diagrama de flujo: conector 786" o:spid="_x0000_s112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666" o:spid="_x0000_s112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22F0F2BC" w14:textId="77777777" w:rsidR="00B56597" w:rsidRPr="0093640B" w:rsidRDefault="00B56597" w:rsidP="00B56597">
                          <w:pPr>
                            <w:pStyle w:val="Ttulo2"/>
                          </w:pPr>
                          <w:r>
                            <w:t>VALORACIÓN</w:t>
                          </w:r>
                        </w:p>
                      </w:txbxContent>
                    </v:textbox>
                  </v:rect>
                </v:group>
                <v:shape id="Imagen 667" o:spid="_x0000_s1126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">
                  <v:imagedata r:id="rId6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4A2ED4A6" w14:textId="77777777" w:rsidR="00B56597" w:rsidRDefault="00B56597" w:rsidP="00B56597">
      <w:pPr>
        <w:rPr>
          <w:lang w:val="es-ES"/>
        </w:rPr>
      </w:pPr>
    </w:p>
    <w:p w14:paraId="01A0D2FA" w14:textId="77777777" w:rsidR="00B56597" w:rsidRDefault="00B56597" w:rsidP="00B5659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366AABAB" wp14:editId="3548A2C7">
                <wp:extent cx="4316730" cy="611505"/>
                <wp:effectExtent l="0" t="0" r="7620" b="0"/>
                <wp:docPr id="668" name="Grupo 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669" name="Imagen 669"/>
                          <pic:cNvPicPr>
                            <a:picLocks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0" name="Imagen 670"/>
                          <pic:cNvPicPr>
                            <a:picLocks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71" name="Grupo 671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672" name="Grupo 67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673" name="Rectángulo 67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4" name="Rectángulo: una sola esquina redondeada 79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5" name="Diagrama de flujo: conector 79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6" name="Diagrama de flujo: conector 79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77" name="Rectángulo 67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09CC8E0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>
                                  <w:t>PRODUCCIÓN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66AABAB" id="Grupo 668" o:spid="_x0000_s1127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">
                <v:shape id="Imagen 669" o:spid="_x0000_s1128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">
                  <v:imagedata r:id="rId61" o:title="" croptop="4188f" cropbottom="5214f" cropleft="3907f" cropright="4101f"/>
                  <v:path arrowok="t"/>
                  <o:lock v:ext="edit" aspectratio="f"/>
                </v:shape>
                <v:shape id="Imagen 670" o:spid="_x0000_s1129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">
                  <v:imagedata r:id="rId62" o:title="" croptop="6860f" cropbottom="12416f" cropleft="6770f" cropright="10621f"/>
                  <v:path arrowok="t"/>
                  <o:lock v:ext="edit" aspectratio="f"/>
                </v:shape>
                <v:group id="Grupo 671" o:spid="_x0000_s1130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IHf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S+D3TDgCcn0HAAD//wMAUEsBAi0AFAAGAAgAAAAhANvh9svuAAAAhQEAABMAAAAAAAAA&#10;AAAAAAAAAAAAAFtDb250ZW50X1R5cGVzXS54bWxQSwECLQAUAAYACAAAACEAWvQsW78AAAAVAQAA&#10;CwAAAAAAAAAAAAAAAAAfAQAAX3JlbHMvLnJlbHNQSwECLQAUAAYACAAAACEAvCSB38YAAADcAAAA&#10;DwAAAAAAAAAAAAAAAAAHAgAAZHJzL2Rvd25yZXYueG1sUEsFBgAAAAADAAMAtwAAAPoCAAAAAA==&#10;">
                  <v:group id="Grupo 672" o:spid="_x0000_s1131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h+o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hfF/B7JhwBuf4BAAD//wMAUEsBAi0AFAAGAAgAAAAhANvh9svuAAAAhQEAABMAAAAAAAAA&#10;AAAAAAAAAAAAAFtDb250ZW50X1R5cGVzXS54bWxQSwECLQAUAAYACAAAACEAWvQsW78AAAAVAQAA&#10;CwAAAAAAAAAAAAAAAAAfAQAAX3JlbHMvLnJlbHNQSwECLQAUAAYACAAAACEATPYfqMYAAADcAAAA&#10;DwAAAAAAAAAAAAAAAAAHAgAAZHJzL2Rvd25yZXYueG1sUEsFBgAAAAADAAMAtwAAAPoCAAAAAA==&#10;">
                    <v:rect id="Rectángulo 673" o:spid="_x0000_s1132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" fillcolor="#fdc3f2" stroked="f" strokeweight="1.25pt">
                      <v:stroke endcap="round"/>
                    </v:rect>
                    <v:shape id="Rectángulo: una sola esquina redondeada 795" o:spid="_x0000_s1133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96" o:spid="_x0000_s1134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" fillcolor="#fdc3f2" stroked="f" strokeweight="1.25pt">
                      <v:stroke endcap="round"/>
                    </v:shape>
                    <v:shape id="Diagrama de flujo: conector 797" o:spid="_x0000_s1135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677" o:spid="_x0000_s1136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09CC8E0" w14:textId="77777777" w:rsidR="00B56597" w:rsidRPr="0093640B" w:rsidRDefault="00B56597" w:rsidP="00B56597">
                          <w:pPr>
                            <w:pStyle w:val="Ttulo2"/>
                          </w:pPr>
                          <w:r>
                            <w:t>PRODUCCIÓN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11CA7F2A" w14:textId="77777777" w:rsidR="00B56597" w:rsidRDefault="00B56597" w:rsidP="00B56597">
      <w:pPr>
        <w:rPr>
          <w:lang w:val="es-ES"/>
        </w:rPr>
      </w:pPr>
    </w:p>
    <w:p w14:paraId="207D2688" w14:textId="77777777" w:rsidR="00B56597" w:rsidRDefault="00B56597" w:rsidP="00B56597">
      <w:pPr>
        <w:rPr>
          <w:lang w:val="es-ES"/>
        </w:rPr>
      </w:pPr>
    </w:p>
    <w:p w14:paraId="3121514D" w14:textId="42242DDC" w:rsidR="00D10DFA" w:rsidRPr="00D10DFA" w:rsidRDefault="00D10DFA" w:rsidP="00D10DFA">
      <w:pPr>
        <w:spacing w:line="360" w:lineRule="auto"/>
        <w:ind w:left="360"/>
        <w:rPr>
          <w:lang w:val="es-ES" w:eastAsia="es-BO"/>
        </w:rPr>
      </w:pPr>
    </w:p>
    <w:p w14:paraId="1C545E30" w14:textId="77777777" w:rsidR="00DD6759" w:rsidRDefault="00DD6759" w:rsidP="00D76348">
      <w:pPr>
        <w:rPr>
          <w:lang w:val="es-ES"/>
        </w:rPr>
        <w:sectPr w:rsidR="00DD6759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6BAE11A8" w14:textId="77777777" w:rsidR="00D76348" w:rsidRDefault="004F3A98" w:rsidP="00D76348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91519" behindDoc="0" locked="0" layoutInCell="1" allowOverlap="1" wp14:anchorId="5A2C69FD" wp14:editId="74EAFE40">
                <wp:simplePos x="0" y="0"/>
                <wp:positionH relativeFrom="column">
                  <wp:posOffset>-937110</wp:posOffset>
                </wp:positionH>
                <wp:positionV relativeFrom="paragraph">
                  <wp:posOffset>-1476506</wp:posOffset>
                </wp:positionV>
                <wp:extent cx="7792720" cy="2975638"/>
                <wp:effectExtent l="0" t="0" r="0" b="0"/>
                <wp:wrapNone/>
                <wp:docPr id="686" name="Grupo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688" name="Grupo 688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690" name="Grupo 690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691" name="Grupo 691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692" name="Rectángulo 692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3" name="Rectángulo 693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" name="Elipse 694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5" name="Elipse 69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96" name="Imagen 69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97" name="Rectángulo 697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98" name="Rectángulo 698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99" name="Rectángulo 699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4B6716A" w14:textId="405CA4AA" w:rsidR="00D76348" w:rsidRPr="00E76BBA" w:rsidRDefault="00E76BBA" w:rsidP="00E76BBA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0" name="Rectángulo 700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9CB27C7" w14:textId="4C33487D" w:rsidR="00D76348" w:rsidRPr="002E6C74" w:rsidRDefault="001167AC" w:rsidP="00D76348">
                              <w:pPr>
                                <w:pStyle w:val="Ttulo1"/>
                              </w:pPr>
                              <w:bookmarkStart w:id="31" w:name="_Toc227268613"/>
                              <w:r w:rsidRPr="00536DE4">
                                <w:t xml:space="preserve">TEMA 3 : </w:t>
                              </w:r>
                              <w:r w:rsidRPr="001167AC">
                                <w:t xml:space="preserve">MICROSOFT </w:t>
                              </w:r>
                              <w:r>
                                <w:t xml:space="preserve"> </w:t>
                              </w:r>
                              <w:r w:rsidRPr="001167AC">
                                <w:t>OFFICE</w:t>
                              </w:r>
                              <w:r>
                                <w:t xml:space="preserve"> </w:t>
                              </w:r>
                              <w:r w:rsidRPr="001167AC">
                                <w:t xml:space="preserve"> POWERPOINT </w:t>
                              </w:r>
                              <w:r>
                                <w:t xml:space="preserve"> </w:t>
                              </w:r>
                              <w:r w:rsidRPr="001167AC">
                                <w:t>2024</w:t>
                              </w:r>
                              <w:bookmarkEnd w:id="31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2C69FD" id="Grupo 686" o:spid="_x0000_s1139" style="position:absolute;left:0;text-align:left;margin-left:-73.8pt;margin-top:-116.25pt;width:613.6pt;height:234.3pt;z-index:251691519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">
                <v:group id="Grupo 688" o:spid="_x0000_s1140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hl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">
                  <v:group id="Grupo 690" o:spid="_x0000_s1141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K+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PnhTDgCMv0FAAD//wMAUEsBAi0AFAAGAAgAAAAhANvh9svuAAAAhQEAABMAAAAAAAAAAAAA&#10;AAAAAAAAAFtDb250ZW50X1R5cGVzXS54bWxQSwECLQAUAAYACAAAACEAWvQsW78AAAAVAQAACwAA&#10;AAAAAAAAAAAAAAAfAQAAX3JlbHMvLnJlbHNQSwECLQAUAAYACAAAACEAY2TCvsMAAADcAAAADwAA&#10;AAAAAAAAAAAAAAAHAgAAZHJzL2Rvd25yZXYueG1sUEsFBgAAAAADAAMAtwAAAPcCAAAAAA==&#10;">
                    <v:group id="Grupo 691" o:spid="_x0000_s1142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cl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TOD3TDgCcn0HAAD//wMAUEsBAi0AFAAGAAgAAAAhANvh9svuAAAAhQEAABMAAAAAAAAA&#10;AAAAAAAAAAAAAFtDb250ZW50X1R5cGVzXS54bWxQSwECLQAUAAYACAAAACEAWvQsW78AAAAVAQAA&#10;CwAAAAAAAAAAAAAAAAAfAQAAX3JlbHMvLnJlbHNQSwECLQAUAAYACAAAACEADChnJcYAAADcAAAA&#10;DwAAAAAAAAAAAAAAAAAHAgAAZHJzL2Rvd25yZXYueG1sUEsFBgAAAAADAAMAtwAAAPoCAAAAAA==&#10;">
                      <v:rect id="Rectángulo 692" o:spid="_x0000_s1143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" fillcolor="#f713cc [2407]" stroked="f" strokeweight="1.25pt">
                        <v:stroke endcap="round"/>
                      </v:rect>
                      <v:rect id="Rectángulo 693" o:spid="_x0000_s1144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" fillcolor="#fdc3f2 [1303]" stroked="f" strokeweight="1.25pt">
                        <v:stroke endcap="round"/>
                      </v:rect>
                      <v:oval id="Elipse 694" o:spid="_x0000_s1145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" fillcolor="#fdc3f2 [1303]" stroked="f" strokeweight="1.25pt">
                        <v:stroke endcap="round"/>
                      </v:oval>
                      <v:oval id="Elipse 695" o:spid="_x0000_s1146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" fillcolor="#f713cc [2407]" stroked="f" strokeweight="1.25pt">
                        <v:fill r:id="rId41" o:title="" color2="white [3212]" type="pattern"/>
                        <v:stroke endcap="round"/>
                      </v:oval>
                      <v:shape id="Imagen 696" o:spid="_x0000_s1147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">
                        <v:imagedata r:id="rId42" o:title=""/>
                        <v:path arrowok="t"/>
                      </v:shape>
                      <v:rect id="Rectángulo 697" o:spid="_x0000_s1148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" fillcolor="white [3212]" stroked="f" strokeweight="1.25pt">
                        <v:stroke endcap="round"/>
                      </v:rect>
                    </v:group>
                    <v:rect id="Rectángulo 698" o:spid="_x0000_s1149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" fillcolor="white [3212]" stroked="f" strokeweight="1.25pt">
                      <v:stroke endcap="round"/>
                    </v:rect>
                  </v:group>
                  <v:rect id="Rectángulo 699" o:spid="_x0000_s1150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" filled="f" stroked="f" strokeweight="1pt">
                    <v:textbox>
                      <w:txbxContent>
                        <w:p w14:paraId="34B6716A" w14:textId="405CA4AA" w:rsidR="00D76348" w:rsidRPr="00E76BBA" w:rsidRDefault="00E76BBA" w:rsidP="00E76BBA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rect id="Rectángulo 700" o:spid="_x0000_s1151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" filled="f" stroked="f" strokeweight="1pt">
                  <v:textbox>
                    <w:txbxContent>
                      <w:p w14:paraId="19CB27C7" w14:textId="4C33487D" w:rsidR="00D76348" w:rsidRPr="002E6C74" w:rsidRDefault="001167AC" w:rsidP="00D76348">
                        <w:pPr>
                          <w:pStyle w:val="Ttulo1"/>
                        </w:pPr>
                        <w:bookmarkStart w:id="79" w:name="_Toc227268613"/>
                        <w:r w:rsidRPr="00536DE4">
                          <w:t xml:space="preserve">TEMA 3 : </w:t>
                        </w:r>
                        <w:r w:rsidRPr="001167AC">
                          <w:t xml:space="preserve">MICROSOFT </w:t>
                        </w:r>
                        <w:r>
                          <w:t xml:space="preserve"> </w:t>
                        </w:r>
                        <w:r w:rsidRPr="001167AC">
                          <w:t>OFFICE</w:t>
                        </w:r>
                        <w:r>
                          <w:t xml:space="preserve"> </w:t>
                        </w:r>
                        <w:r w:rsidRPr="001167AC">
                          <w:t xml:space="preserve"> POWERPOINT </w:t>
                        </w:r>
                        <w:r>
                          <w:t xml:space="preserve"> </w:t>
                        </w:r>
                        <w:r w:rsidRPr="001167AC">
                          <w:t>2024</w:t>
                        </w:r>
                        <w:bookmarkEnd w:id="79"/>
                      </w:p>
                    </w:txbxContent>
                  </v:textbox>
                </v:rect>
              </v:group>
            </w:pict>
          </mc:Fallback>
        </mc:AlternateContent>
      </w:r>
    </w:p>
    <w:p w14:paraId="0FE8390B" w14:textId="77777777" w:rsidR="003C1678" w:rsidRDefault="003C1678" w:rsidP="002B0E57">
      <w:pPr>
        <w:rPr>
          <w:lang w:val="es-ES"/>
        </w:rPr>
      </w:pPr>
    </w:p>
    <w:p w14:paraId="5AE11AC2" w14:textId="77777777" w:rsidR="00D76348" w:rsidRDefault="00D76348" w:rsidP="00D76348">
      <w:pPr>
        <w:rPr>
          <w:lang w:val="es-ES"/>
        </w:rPr>
      </w:pPr>
    </w:p>
    <w:p w14:paraId="08CC746C" w14:textId="77777777" w:rsidR="00D76348" w:rsidRDefault="00D76348" w:rsidP="00D76348">
      <w:pPr>
        <w:rPr>
          <w:lang w:val="es-ES"/>
        </w:rPr>
      </w:pPr>
    </w:p>
    <w:p w14:paraId="269B14F3" w14:textId="77777777" w:rsidR="00D76348" w:rsidRDefault="00D76348" w:rsidP="00D76348">
      <w:pPr>
        <w:rPr>
          <w:lang w:val="es-ES"/>
        </w:rPr>
      </w:pPr>
    </w:p>
    <w:p w14:paraId="267F6D38" w14:textId="77777777" w:rsidR="00D76348" w:rsidRDefault="00D76348" w:rsidP="00D76348">
      <w:pPr>
        <w:rPr>
          <w:lang w:val="es-ES"/>
        </w:rPr>
      </w:pPr>
    </w:p>
    <w:p w14:paraId="018DC701" w14:textId="77777777" w:rsidR="00D76348" w:rsidRDefault="00D76348" w:rsidP="00D76348">
      <w:pPr>
        <w:rPr>
          <w:lang w:val="es-ES"/>
        </w:rPr>
      </w:pPr>
    </w:p>
    <w:p w14:paraId="7F2FEBA5" w14:textId="77777777" w:rsidR="00B56597" w:rsidRDefault="00B56597" w:rsidP="00B56597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6558C663" wp14:editId="19BFB0FD">
                <wp:extent cx="4316872" cy="611505"/>
                <wp:effectExtent l="0" t="0" r="7620" b="0"/>
                <wp:docPr id="678" name="Grupo 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679" name="Imagen 679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80" name="Grupo 680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681" name="Grupo 681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682" name="Rectángulo 682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3" name="Rectángulo: una sola esquina redondeada 76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4" name="Diagrama de flujo: conector 76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5" name="Diagrama de flujo: conector 76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2" name="Rectángulo 702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4709743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>
                                  <w:t>PRÁCTICA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03" name="Imagen 703"/>
                          <pic:cNvPicPr>
                            <a:picLocks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58C663" id="Grupo 678" o:spid="_x0000_s1150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">
                <v:shape id="Imagen 679" o:spid="_x0000_s115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680" o:spid="_x0000_s1152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Rj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">
                  <v:group id="Grupo 681" o:spid="_x0000_s115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fH4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xTKG15lwBOTmCQAA//8DAFBLAQItABQABgAIAAAAIQDb4fbL7gAAAIUBAAATAAAAAAAAAAAA&#10;AAAAAAAAAABbQ29udGVudF9UeXBlc10ueG1sUEsBAi0AFAAGAAgAAAAhAFr0LFu/AAAAFQEAAAsA&#10;AAAAAAAAAAAAAAAAHwEAAF9yZWxzLy5yZWxzUEsBAi0AFAAGAAgAAAAhAInx8fjEAAAA3AAAAA8A&#10;AAAAAAAAAAAAAAAABwIAAGRycy9kb3ducmV2LnhtbFBLBQYAAAAAAwADALcAAAD4AgAAAAA=&#10;">
                    <v:rect id="Rectángulo 682" o:spid="_x0000_s115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" fillcolor="#fdc3f2" stroked="f" strokeweight="1.25pt">
                      <v:stroke endcap="round"/>
                    </v:rect>
                    <v:shape id="Rectángulo: una sola esquina redondeada 764" o:spid="_x0000_s115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65" o:spid="_x0000_s115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" fillcolor="#fdc3f2" stroked="f" strokeweight="1.25pt">
                      <v:stroke endcap="round"/>
                    </v:shape>
                    <v:shape id="Diagrama de flujo: conector 766" o:spid="_x0000_s115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702" o:spid="_x0000_s115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64709743" w14:textId="77777777" w:rsidR="00B56597" w:rsidRPr="0093640B" w:rsidRDefault="00B56597" w:rsidP="00B56597">
                          <w:pPr>
                            <w:pStyle w:val="Ttulo2"/>
                          </w:pPr>
                          <w:r>
                            <w:t>PRÁCTICA</w:t>
                          </w:r>
                        </w:p>
                      </w:txbxContent>
                    </v:textbox>
                  </v:rect>
                </v:group>
                <v:shape id="Imagen 703" o:spid="_x0000_s1159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">
                  <v:imagedata r:id="rId58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6C701E63" w14:textId="77777777" w:rsidR="00B56597" w:rsidRPr="00CD3F32" w:rsidRDefault="00B56597" w:rsidP="00B56597">
      <w:pPr>
        <w:spacing w:line="360" w:lineRule="auto"/>
        <w:rPr>
          <w:lang w:val="es-ES" w:eastAsia="es-BO"/>
        </w:rPr>
      </w:pPr>
    </w:p>
    <w:p w14:paraId="244AA923" w14:textId="77777777" w:rsidR="00B56597" w:rsidRPr="003E29F0" w:rsidRDefault="00B56597" w:rsidP="00B56597">
      <w:pPr>
        <w:rPr>
          <w:lang w:val="es-ES" w:eastAsia="es-BO"/>
        </w:rPr>
      </w:pPr>
    </w:p>
    <w:p w14:paraId="5F477037" w14:textId="77777777" w:rsidR="00B56597" w:rsidRDefault="00B56597" w:rsidP="00B5659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69F59866" wp14:editId="0DE46DA1">
                <wp:extent cx="4316873" cy="618329"/>
                <wp:effectExtent l="0" t="0" r="7620" b="0"/>
                <wp:docPr id="192" name="Grupo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193" name="Imagen 193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94" name="Grupo 194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95" name="Grupo 195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96" name="Rectángulo 196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7" name="Rectángulo: una sola esquina redondeada 77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" name="Diagrama de flujo: conector 77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" name="Diagrama de flujo: conector 77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0" name="Rectángulo 20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E67DE46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 w:rsidRPr="0093640B">
                                  <w:t>TEORÍA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1" name="Imagen 201"/>
                          <pic:cNvPicPr>
                            <a:picLocks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F59866" id="Grupo 192" o:spid="_x0000_s1160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">
                <v:shape id="Imagen 193" o:spid="_x0000_s116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194" o:spid="_x0000_s1162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group id="Grupo 195" o:spid="_x0000_s116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<v:rect id="Rectángulo 196" o:spid="_x0000_s116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" fillcolor="#fdc3f2" stroked="f" strokeweight="1.25pt">
                      <v:stroke endcap="round"/>
                    </v:rect>
                    <v:shape id="Rectángulo: una sola esquina redondeada 774" o:spid="_x0000_s116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75" o:spid="_x0000_s116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" fillcolor="#fdc3f2" stroked="f" strokeweight="1.25pt">
                      <v:stroke endcap="round"/>
                    </v:shape>
                    <v:shape id="Diagrama de flujo: conector 776" o:spid="_x0000_s116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200" o:spid="_x0000_s116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" filled="f" stroked="f" strokeweight="1.25pt">
                    <v:stroke endcap="round"/>
                    <v:textbox>
                      <w:txbxContent>
                        <w:p w14:paraId="4E67DE46" w14:textId="77777777" w:rsidR="00B56597" w:rsidRPr="0093640B" w:rsidRDefault="00B56597" w:rsidP="00B56597">
                          <w:pPr>
                            <w:pStyle w:val="Ttulo2"/>
                          </w:pPr>
                          <w:r w:rsidRPr="0093640B">
                            <w:t>TEORÍA</w:t>
                          </w:r>
                        </w:p>
                      </w:txbxContent>
                    </v:textbox>
                  </v:rect>
                </v:group>
                <v:shape id="Imagen 201" o:spid="_x0000_s1169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">
                  <v:imagedata r:id="rId59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2A8D947" w14:textId="77777777" w:rsidR="00B56597" w:rsidRDefault="00B56597" w:rsidP="00B56597">
      <w:pPr>
        <w:rPr>
          <w:lang w:val="es-ES"/>
        </w:rPr>
      </w:pPr>
    </w:p>
    <w:p w14:paraId="32A456D4" w14:textId="77777777" w:rsidR="00B56597" w:rsidRDefault="00B56597" w:rsidP="00B56597">
      <w:pPr>
        <w:rPr>
          <w:lang w:val="es-ES"/>
        </w:rPr>
      </w:pPr>
    </w:p>
    <w:p w14:paraId="65A3DB47" w14:textId="77777777" w:rsidR="00B56597" w:rsidRDefault="00B56597" w:rsidP="00B56597">
      <w:pPr>
        <w:rPr>
          <w:lang w:val="es-ES"/>
        </w:rPr>
      </w:pPr>
    </w:p>
    <w:p w14:paraId="5A2031F2" w14:textId="77777777" w:rsidR="00B56597" w:rsidRDefault="00B56597" w:rsidP="00B5659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F4E7489" wp14:editId="4FD96457">
                <wp:extent cx="4316872" cy="625153"/>
                <wp:effectExtent l="0" t="0" r="7620" b="3810"/>
                <wp:docPr id="202" name="Grupo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203" name="Imagen 203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04" name="Grupo 204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205" name="Grupo 205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06" name="Rectángulo 206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" name="Rectángulo: una sola esquina redondeada 78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" name="Diagrama de flujo: conector 78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9" name="Diagrama de flujo: conector 78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0" name="Rectángulo 21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1C703B7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>
                                  <w:t>VALORACIÓN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11" name="Imagen 211"/>
                          <pic:cNvPicPr>
                            <a:picLocks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4E7489" id="Grupo 202" o:spid="_x0000_s1170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">
                <v:shape id="Imagen 203" o:spid="_x0000_s117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204" o:spid="_x0000_s1172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group id="Grupo 205" o:spid="_x0000_s117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<v:rect id="Rectángulo 206" o:spid="_x0000_s117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" fillcolor="#fdc3f2" stroked="f" strokeweight="1.25pt">
                      <v:stroke endcap="round"/>
                    </v:rect>
                    <v:shape id="Rectángulo: una sola esquina redondeada 784" o:spid="_x0000_s117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85" o:spid="_x0000_s117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" fillcolor="#fdc3f2" stroked="f" strokeweight="1.25pt">
                      <v:stroke endcap="round"/>
                    </v:shape>
                    <v:shape id="Diagrama de flujo: conector 786" o:spid="_x0000_s117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210" o:spid="_x0000_s117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01C703B7" w14:textId="77777777" w:rsidR="00B56597" w:rsidRPr="0093640B" w:rsidRDefault="00B56597" w:rsidP="00B56597">
                          <w:pPr>
                            <w:pStyle w:val="Ttulo2"/>
                          </w:pPr>
                          <w:r>
                            <w:t>VALORACIÓN</w:t>
                          </w:r>
                        </w:p>
                      </w:txbxContent>
                    </v:textbox>
                  </v:rect>
                </v:group>
                <v:shape id="Imagen 211" o:spid="_x0000_s1179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">
                  <v:imagedata r:id="rId6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2028F41F" w14:textId="77777777" w:rsidR="00B56597" w:rsidRDefault="00B56597" w:rsidP="00B56597">
      <w:pPr>
        <w:rPr>
          <w:lang w:val="es-ES"/>
        </w:rPr>
      </w:pPr>
    </w:p>
    <w:p w14:paraId="5E2A0F9E" w14:textId="77777777" w:rsidR="00B56597" w:rsidRDefault="00B56597" w:rsidP="00B5659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61EB3CC3" wp14:editId="1886F8E8">
                <wp:extent cx="4316730" cy="611505"/>
                <wp:effectExtent l="0" t="0" r="7620" b="0"/>
                <wp:docPr id="212" name="Grupo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213" name="Imagen 213"/>
                          <pic:cNvPicPr>
                            <a:picLocks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" name="Imagen 214"/>
                          <pic:cNvPicPr>
                            <a:picLocks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15" name="Grupo 215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216" name="Grupo 216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17" name="Rectángulo 217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1" name="Rectángulo: una sola esquina redondeada 79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2" name="Diagrama de flujo: conector 79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3" name="Diagrama de flujo: conector 79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4" name="Rectángulo 234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AE6469E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>
                                  <w:t>PRODUCCIÓN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EB3CC3" id="Grupo 212" o:spid="_x0000_s1180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">
                <v:shape id="Imagen 213" o:spid="_x0000_s1181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">
                  <v:imagedata r:id="rId61" o:title="" croptop="4188f" cropbottom="5214f" cropleft="3907f" cropright="4101f"/>
                  <v:path arrowok="t"/>
                  <o:lock v:ext="edit" aspectratio="f"/>
                </v:shape>
                <v:shape id="Imagen 214" o:spid="_x0000_s1182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">
                  <v:imagedata r:id="rId62" o:title="" croptop="6860f" cropbottom="12416f" cropleft="6770f" cropright="10621f"/>
                  <v:path arrowok="t"/>
                  <o:lock v:ext="edit" aspectratio="f"/>
                </v:shape>
                <v:group id="Grupo 215" o:spid="_x0000_s1183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<v:group id="Grupo 216" o:spid="_x0000_s1184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<v:rect id="Rectángulo 217" o:spid="_x0000_s1185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" fillcolor="#fdc3f2" stroked="f" strokeweight="1.25pt">
                      <v:stroke endcap="round"/>
                    </v:rect>
                    <v:shape id="Rectángulo: una sola esquina redondeada 795" o:spid="_x0000_s1186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96" o:spid="_x0000_s1187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" fillcolor="#fdc3f2" stroked="f" strokeweight="1.25pt">
                      <v:stroke endcap="round"/>
                    </v:shape>
                    <v:shape id="Diagrama de flujo: conector 797" o:spid="_x0000_s1188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234" o:spid="_x0000_s1189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4AE6469E" w14:textId="77777777" w:rsidR="00B56597" w:rsidRPr="0093640B" w:rsidRDefault="00B56597" w:rsidP="00B56597">
                          <w:pPr>
                            <w:pStyle w:val="Ttulo2"/>
                          </w:pPr>
                          <w:r>
                            <w:t>PRODUCCIÓN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0EA60FBF" w14:textId="77777777" w:rsidR="00B56597" w:rsidRDefault="00B56597" w:rsidP="00B56597">
      <w:pPr>
        <w:rPr>
          <w:lang w:val="es-ES"/>
        </w:rPr>
      </w:pPr>
    </w:p>
    <w:p w14:paraId="13B6C2B8" w14:textId="77777777" w:rsidR="00B56597" w:rsidRDefault="00B56597" w:rsidP="00B56597">
      <w:pPr>
        <w:rPr>
          <w:lang w:val="es-ES"/>
        </w:rPr>
      </w:pPr>
    </w:p>
    <w:p w14:paraId="5C91E7C6" w14:textId="77777777" w:rsidR="004F3A98" w:rsidRDefault="004F3A98" w:rsidP="00D76348">
      <w:pPr>
        <w:rPr>
          <w:lang w:val="es-ES"/>
        </w:rPr>
        <w:sectPr w:rsidR="004F3A98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64756D65" w14:textId="77777777" w:rsidR="00D76348" w:rsidRDefault="004F3A98" w:rsidP="00D76348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93567" behindDoc="0" locked="0" layoutInCell="1" allowOverlap="1" wp14:anchorId="0C1EF427" wp14:editId="1A893471">
                <wp:simplePos x="0" y="0"/>
                <wp:positionH relativeFrom="column">
                  <wp:posOffset>-953770</wp:posOffset>
                </wp:positionH>
                <wp:positionV relativeFrom="paragraph">
                  <wp:posOffset>-1482111</wp:posOffset>
                </wp:positionV>
                <wp:extent cx="7792720" cy="2975638"/>
                <wp:effectExtent l="0" t="0" r="0" b="0"/>
                <wp:wrapNone/>
                <wp:docPr id="218" name="Grupo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219" name="Grupo 219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220" name="Grupo 220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221" name="Grupo 221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222" name="Rectángulo 222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Rectángulo 223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Elipse 224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Elipse 22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6" name="Imagen 2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27" name="Rectángulo 227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28" name="Rectángulo 228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9" name="Rectángulo 229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22F303C" w14:textId="1DAF5FD0" w:rsidR="00D76348" w:rsidRPr="00E76BBA" w:rsidRDefault="00E76BBA" w:rsidP="00E76BBA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713C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0" name="Rectángulo 230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D4FEBD3" w14:textId="6EA3D6C9" w:rsidR="00D76348" w:rsidRPr="002E6C74" w:rsidRDefault="001167AC" w:rsidP="00D76348">
                              <w:pPr>
                                <w:pStyle w:val="Ttulo1"/>
                              </w:pPr>
                              <w:bookmarkStart w:id="32" w:name="_Toc227268622"/>
                              <w:r w:rsidRPr="00536DE4">
                                <w:t xml:space="preserve">TEMA  4 : </w:t>
                              </w:r>
                              <w:r w:rsidRPr="00CD3F32">
                                <w:t>MICROSOFT</w:t>
                              </w:r>
                              <w:r>
                                <w:t xml:space="preserve"> </w:t>
                              </w:r>
                              <w:r w:rsidRPr="00CD3F32">
                                <w:t xml:space="preserve"> OFFICE </w:t>
                              </w:r>
                              <w:r>
                                <w:t xml:space="preserve"> </w:t>
                              </w:r>
                              <w:r w:rsidRPr="00CD3F32">
                                <w:t xml:space="preserve">ACCESS </w:t>
                              </w:r>
                              <w:r>
                                <w:t xml:space="preserve"> </w:t>
                              </w:r>
                              <w:r w:rsidRPr="00CD3F32">
                                <w:t>2024</w:t>
                              </w:r>
                              <w:bookmarkEnd w:id="32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1EF427" id="Grupo 218" o:spid="_x0000_s1192" style="position:absolute;left:0;text-align:left;margin-left:-75.1pt;margin-top:-116.7pt;width:613.6pt;height:234.3pt;z-index:251693567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">
                <v:group id="Grupo 219" o:spid="_x0000_s1193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group id="Grupo 220" o:spid="_x0000_s1194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<v:group id="Grupo 221" o:spid="_x0000_s1195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<v:rect id="Rectángulo 222" o:spid="_x0000_s1196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" fillcolor="#f713cc [2407]" stroked="f" strokeweight="1.25pt">
                        <v:stroke endcap="round"/>
                      </v:rect>
                      <v:rect id="Rectángulo 223" o:spid="_x0000_s1197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" fillcolor="#fdc3f2 [1303]" stroked="f" strokeweight="1.25pt">
                        <v:stroke endcap="round"/>
                      </v:rect>
                      <v:oval id="Elipse 224" o:spid="_x0000_s1198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" fillcolor="#fdc3f2 [1303]" stroked="f" strokeweight="1.25pt">
                        <v:stroke endcap="round"/>
                      </v:oval>
                      <v:oval id="Elipse 225" o:spid="_x0000_s1199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" fillcolor="#f713cc [2407]" stroked="f" strokeweight="1.25pt">
                        <v:fill r:id="rId41" o:title="" color2="white [3212]" type="pattern"/>
                        <v:stroke endcap="round"/>
                      </v:oval>
                      <v:shape id="Imagen 226" o:spid="_x0000_s1200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">
                        <v:imagedata r:id="rId42" o:title=""/>
                        <v:path arrowok="t"/>
                      </v:shape>
                      <v:rect id="Rectángulo 227" o:spid="_x0000_s1201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" fillcolor="white [3212]" stroked="f" strokeweight="1.25pt">
                        <v:stroke endcap="round"/>
                      </v:rect>
                    </v:group>
                    <v:rect id="Rectángulo 228" o:spid="_x0000_s1202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" fillcolor="white [3212]" stroked="f" strokeweight="1.25pt">
                      <v:stroke endcap="round"/>
                    </v:rect>
                  </v:group>
                  <v:rect id="Rectángulo 229" o:spid="_x0000_s1203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" filled="f" stroked="f" strokeweight="1pt">
                    <v:textbox>
                      <w:txbxContent>
                        <w:p w14:paraId="622F303C" w14:textId="1DAF5FD0" w:rsidR="00D76348" w:rsidRPr="00E76BBA" w:rsidRDefault="00E76BBA" w:rsidP="00E76BBA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713CC" w:themeColor="accent4" w:themeShade="BF"/>
                              <w:spacing w:val="-13"/>
                              <w:sz w:val="72"/>
                              <w:szCs w:val="56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Rectángulo 230" o:spid="_x0000_s1204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" filled="f" stroked="f" strokeweight="1pt">
                  <v:textbox>
                    <w:txbxContent>
                      <w:p w14:paraId="6D4FEBD3" w14:textId="6EA3D6C9" w:rsidR="00D76348" w:rsidRPr="002E6C74" w:rsidRDefault="001167AC" w:rsidP="00D76348">
                        <w:pPr>
                          <w:pStyle w:val="Ttulo1"/>
                        </w:pPr>
                        <w:bookmarkStart w:id="94" w:name="_Toc227268622"/>
                        <w:r w:rsidRPr="00536DE4">
                          <w:t xml:space="preserve">TEMA  4 : </w:t>
                        </w:r>
                        <w:r w:rsidRPr="00CD3F32">
                          <w:t>MICROSOFT</w:t>
                        </w:r>
                        <w:r>
                          <w:t xml:space="preserve"> </w:t>
                        </w:r>
                        <w:r w:rsidRPr="00CD3F32">
                          <w:t xml:space="preserve"> OFFICE </w:t>
                        </w:r>
                        <w:r>
                          <w:t xml:space="preserve"> </w:t>
                        </w:r>
                        <w:r w:rsidRPr="00CD3F32">
                          <w:t xml:space="preserve">ACCESS </w:t>
                        </w:r>
                        <w:r>
                          <w:t xml:space="preserve"> </w:t>
                        </w:r>
                        <w:r w:rsidRPr="00CD3F32">
                          <w:t>2024</w:t>
                        </w:r>
                        <w:bookmarkEnd w:id="94"/>
                      </w:p>
                    </w:txbxContent>
                  </v:textbox>
                </v:rect>
              </v:group>
            </w:pict>
          </mc:Fallback>
        </mc:AlternateContent>
      </w:r>
    </w:p>
    <w:p w14:paraId="07F2AD10" w14:textId="77777777" w:rsidR="00D76348" w:rsidRDefault="00D76348" w:rsidP="00D76348">
      <w:pPr>
        <w:rPr>
          <w:lang w:val="es-ES"/>
        </w:rPr>
      </w:pPr>
    </w:p>
    <w:p w14:paraId="03E5EB79" w14:textId="77777777" w:rsidR="00D76348" w:rsidRDefault="00D76348" w:rsidP="00D76348">
      <w:pPr>
        <w:rPr>
          <w:lang w:val="es-ES"/>
        </w:rPr>
      </w:pPr>
    </w:p>
    <w:p w14:paraId="26873E53" w14:textId="77777777" w:rsidR="00D76348" w:rsidRDefault="00D76348" w:rsidP="00D76348">
      <w:pPr>
        <w:rPr>
          <w:lang w:val="es-ES"/>
        </w:rPr>
      </w:pPr>
    </w:p>
    <w:p w14:paraId="2D6EC6ED" w14:textId="77777777" w:rsidR="00D76348" w:rsidRDefault="00D76348" w:rsidP="00D76348">
      <w:pPr>
        <w:rPr>
          <w:lang w:val="es-ES"/>
        </w:rPr>
      </w:pPr>
    </w:p>
    <w:p w14:paraId="3CA0BA0F" w14:textId="77777777" w:rsidR="00DD6759" w:rsidRDefault="00DD6759" w:rsidP="00DD6759">
      <w:pPr>
        <w:rPr>
          <w:lang w:val="es-ES" w:eastAsia="es-BO"/>
        </w:rPr>
      </w:pPr>
    </w:p>
    <w:p w14:paraId="597F2ABB" w14:textId="77777777" w:rsidR="008F691B" w:rsidRDefault="008F691B" w:rsidP="003F4BC4">
      <w:pPr>
        <w:tabs>
          <w:tab w:val="left" w:pos="5151"/>
        </w:tabs>
        <w:rPr>
          <w:lang w:val="es-ES"/>
        </w:rPr>
      </w:pPr>
    </w:p>
    <w:p w14:paraId="7E972A16" w14:textId="77777777" w:rsidR="008F691B" w:rsidRDefault="008F691B" w:rsidP="003F4BC4">
      <w:pPr>
        <w:tabs>
          <w:tab w:val="left" w:pos="5151"/>
        </w:tabs>
        <w:rPr>
          <w:lang w:val="es-ES"/>
        </w:rPr>
      </w:pPr>
    </w:p>
    <w:p w14:paraId="58A8AC48" w14:textId="77777777" w:rsidR="00B56597" w:rsidRDefault="00B56597" w:rsidP="00B56597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17B29C81" wp14:editId="3A2AC161">
                <wp:extent cx="4316872" cy="611505"/>
                <wp:effectExtent l="0" t="0" r="7620" b="0"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236" name="Imagen 236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37" name="Grupo 237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238" name="Grupo 238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39" name="Rectángulo 23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0" name="Rectángulo: una sola esquina redondeada 76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1" name="Diagrama de flujo: conector 76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2" name="Diagrama de flujo: conector 76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3" name="Rectángulo 243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2813223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>
                                  <w:t>PRÁCTICA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44" name="Imagen 244"/>
                          <pic:cNvPicPr>
                            <a:picLocks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B29C81" id="Grupo 235" o:spid="_x0000_s1203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">
                <v:shape id="Imagen 236" o:spid="_x0000_s120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237" o:spid="_x0000_s1205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<v:group id="Grupo 238" o:spid="_x0000_s120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<v:rect id="Rectángulo 239" o:spid="_x0000_s120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" fillcolor="#fdc3f2" stroked="f" strokeweight="1.25pt">
                      <v:stroke endcap="round"/>
                    </v:rect>
                    <v:shape id="Rectángulo: una sola esquina redondeada 764" o:spid="_x0000_s120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65" o:spid="_x0000_s120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" fillcolor="#fdc3f2" stroked="f" strokeweight="1.25pt">
                      <v:stroke endcap="round"/>
                    </v:shape>
                    <v:shape id="Diagrama de flujo: conector 766" o:spid="_x0000_s121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243" o:spid="_x0000_s121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62813223" w14:textId="77777777" w:rsidR="00B56597" w:rsidRPr="0093640B" w:rsidRDefault="00B56597" w:rsidP="00B56597">
                          <w:pPr>
                            <w:pStyle w:val="Ttulo2"/>
                          </w:pPr>
                          <w:r>
                            <w:t>PRÁCTICA</w:t>
                          </w:r>
                        </w:p>
                      </w:txbxContent>
                    </v:textbox>
                  </v:rect>
                </v:group>
                <v:shape id="Imagen 244" o:spid="_x0000_s1212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">
                  <v:imagedata r:id="rId58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9E62517" w14:textId="77777777" w:rsidR="00B56597" w:rsidRPr="00CD3F32" w:rsidRDefault="00B56597" w:rsidP="00B56597">
      <w:pPr>
        <w:spacing w:line="360" w:lineRule="auto"/>
        <w:rPr>
          <w:lang w:val="es-ES" w:eastAsia="es-BO"/>
        </w:rPr>
      </w:pPr>
    </w:p>
    <w:p w14:paraId="6D29C283" w14:textId="77777777" w:rsidR="00B56597" w:rsidRPr="003E29F0" w:rsidRDefault="00B56597" w:rsidP="00B56597">
      <w:pPr>
        <w:rPr>
          <w:lang w:val="es-ES" w:eastAsia="es-BO"/>
        </w:rPr>
      </w:pPr>
    </w:p>
    <w:p w14:paraId="76180FA7" w14:textId="77777777" w:rsidR="00B56597" w:rsidRDefault="00B56597" w:rsidP="00B5659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154968C7" wp14:editId="3C455929">
                <wp:extent cx="4316873" cy="618329"/>
                <wp:effectExtent l="0" t="0" r="7620" b="0"/>
                <wp:docPr id="245" name="Grupo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246" name="Imagen 246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47" name="Grupo 247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248" name="Grupo 248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49" name="Rectángulo 24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1" name="Rectángulo: una sola esquina redondeada 77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2" name="Diagrama de flujo: conector 77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3" name="Diagrama de flujo: conector 77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54" name="Rectángulo 254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16D55BD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 w:rsidRPr="0093640B">
                                  <w:t>TEORÍA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55" name="Imagen 255"/>
                          <pic:cNvPicPr>
                            <a:picLocks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4968C7" id="Grupo 245" o:spid="_x0000_s1213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">
                <v:shape id="Imagen 246" o:spid="_x0000_s121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247" o:spid="_x0000_s1215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<v:group id="Grupo 248" o:spid="_x0000_s121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<v:rect id="Rectángulo 249" o:spid="_x0000_s121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" fillcolor="#fdc3f2" stroked="f" strokeweight="1.25pt">
                      <v:stroke endcap="round"/>
                    </v:rect>
                    <v:shape id="Rectángulo: una sola esquina redondeada 774" o:spid="_x0000_s121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75" o:spid="_x0000_s121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" fillcolor="#fdc3f2" stroked="f" strokeweight="1.25pt">
                      <v:stroke endcap="round"/>
                    </v:shape>
                    <v:shape id="Diagrama de flujo: conector 776" o:spid="_x0000_s122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254" o:spid="_x0000_s122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16D55BD" w14:textId="77777777" w:rsidR="00B56597" w:rsidRPr="0093640B" w:rsidRDefault="00B56597" w:rsidP="00B56597">
                          <w:pPr>
                            <w:pStyle w:val="Ttulo2"/>
                          </w:pPr>
                          <w:r w:rsidRPr="0093640B">
                            <w:t>TEORÍA</w:t>
                          </w:r>
                        </w:p>
                      </w:txbxContent>
                    </v:textbox>
                  </v:rect>
                </v:group>
                <v:shape id="Imagen 255" o:spid="_x0000_s1222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">
                  <v:imagedata r:id="rId59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141D6172" w14:textId="77777777" w:rsidR="00B56597" w:rsidRDefault="00B56597" w:rsidP="00B56597">
      <w:pPr>
        <w:rPr>
          <w:lang w:val="es-ES"/>
        </w:rPr>
      </w:pPr>
    </w:p>
    <w:p w14:paraId="46301BEB" w14:textId="77777777" w:rsidR="00B56597" w:rsidRDefault="00B56597" w:rsidP="00B56597">
      <w:pPr>
        <w:rPr>
          <w:lang w:val="es-ES"/>
        </w:rPr>
      </w:pPr>
    </w:p>
    <w:p w14:paraId="3EABE77B" w14:textId="77777777" w:rsidR="00B56597" w:rsidRDefault="00B56597" w:rsidP="00B56597">
      <w:pPr>
        <w:rPr>
          <w:lang w:val="es-ES"/>
        </w:rPr>
      </w:pPr>
    </w:p>
    <w:p w14:paraId="63DC1CBE" w14:textId="77777777" w:rsidR="00B56597" w:rsidRDefault="00B56597" w:rsidP="00B5659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4B7A3C95" wp14:editId="2B72ECEF">
                <wp:extent cx="4316872" cy="625153"/>
                <wp:effectExtent l="0" t="0" r="7620" b="3810"/>
                <wp:docPr id="704" name="Grupo 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705" name="Imagen 705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06" name="Grupo 706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07" name="Grupo 707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99" name="Rectángulo 79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0" name="Rectángulo: una sola esquina redondeada 78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1" name="Diagrama de flujo: conector 78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" name="Diagrama de flujo: conector 78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03" name="Rectángulo 803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2A7EF227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>
                                  <w:t>VALORACIÓN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804" name="Imagen 804"/>
                          <pic:cNvPicPr>
                            <a:picLocks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7A3C95" id="Grupo 704" o:spid="_x0000_s1223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">
                <v:shape id="Imagen 705" o:spid="_x0000_s122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706" o:spid="_x0000_s1225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VL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AWL+D3TDgCcn0HAAD//wMAUEsBAi0AFAAGAAgAAAAhANvh9svuAAAAhQEAABMAAAAAAAAA&#10;AAAAAAAAAAAAAFtDb250ZW50X1R5cGVzXS54bWxQSwECLQAUAAYACAAAACEAWvQsW78AAAAVAQAA&#10;CwAAAAAAAAAAAAAAAAAfAQAAX3JlbHMvLnJlbHNQSwECLQAUAAYACAAAACEAHSplS8YAAADcAAAA&#10;DwAAAAAAAAAAAAAAAAAHAgAAZHJzL2Rvd25yZXYueG1sUEsFBgAAAAADAAMAtwAAAPoCAAAAAA==&#10;">
                  <v:group id="Grupo 707" o:spid="_x0000_s122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DQxQAAANw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">
                    <v:rect id="Rectángulo 799" o:spid="_x0000_s122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" fillcolor="#fdc3f2" stroked="f" strokeweight="1.25pt">
                      <v:stroke endcap="round"/>
                    </v:rect>
                    <v:shape id="Rectángulo: una sola esquina redondeada 784" o:spid="_x0000_s122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85" o:spid="_x0000_s122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" fillcolor="#fdc3f2" stroked="f" strokeweight="1.25pt">
                      <v:stroke endcap="round"/>
                    </v:shape>
                    <v:shape id="Diagrama de flujo: conector 786" o:spid="_x0000_s123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803" o:spid="_x0000_s123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2A7EF227" w14:textId="77777777" w:rsidR="00B56597" w:rsidRPr="0093640B" w:rsidRDefault="00B56597" w:rsidP="00B56597">
                          <w:pPr>
                            <w:pStyle w:val="Ttulo2"/>
                          </w:pPr>
                          <w:r>
                            <w:t>VALORACIÓN</w:t>
                          </w:r>
                        </w:p>
                      </w:txbxContent>
                    </v:textbox>
                  </v:rect>
                </v:group>
                <v:shape id="Imagen 804" o:spid="_x0000_s1232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">
                  <v:imagedata r:id="rId6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0E4794AC" w14:textId="77777777" w:rsidR="00B56597" w:rsidRDefault="00B56597" w:rsidP="00B56597">
      <w:pPr>
        <w:rPr>
          <w:lang w:val="es-ES"/>
        </w:rPr>
      </w:pPr>
    </w:p>
    <w:p w14:paraId="6B1F3052" w14:textId="77777777" w:rsidR="00B56597" w:rsidRDefault="00B56597" w:rsidP="00B5659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2F84744" wp14:editId="39D2EF9E">
                <wp:extent cx="4316730" cy="611505"/>
                <wp:effectExtent l="0" t="0" r="7620" b="0"/>
                <wp:docPr id="805" name="Grupo 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806" name="Imagen 806"/>
                          <pic:cNvPicPr>
                            <a:picLocks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7" name="Imagen 807"/>
                          <pic:cNvPicPr>
                            <a:picLocks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808" name="Grupo 808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809" name="Grupo 809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810" name="Rectángulo 810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1" name="Rectángulo: una sola esquina redondeada 79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A6ADF">
                                  <a:lumMod val="75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2" name="Diagrama de flujo: conector 79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A6ADF">
                                  <a:lumMod val="40000"/>
                                  <a:lumOff val="60000"/>
                                </a:srgbClr>
                              </a:soli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3" name="Diagrama de flujo: conector 79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rgbClr val="FA6ADF">
                                      <a:lumMod val="40000"/>
                                      <a:lumOff val="60000"/>
                                    </a:srgbClr>
                                  </a:gs>
                                  <a:gs pos="37000">
                                    <a:srgbClr val="FA6ADF">
                                      <a:lumMod val="75000"/>
                                      <a:shade val="67500"/>
                                      <a:satMod val="115000"/>
                                    </a:srgbClr>
                                  </a:gs>
                                  <a:gs pos="100000">
                                    <a:srgbClr val="FA6ADF">
                                      <a:lumMod val="75000"/>
                                      <a:shade val="100000"/>
                                      <a:satMod val="115000"/>
                                    </a:srgb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15875" cap="rnd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14" name="Rectángulo 814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 w="15875" cap="rnd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31C8860" w14:textId="77777777" w:rsidR="00B56597" w:rsidRPr="0093640B" w:rsidRDefault="00B56597" w:rsidP="00B56597">
                                <w:pPr>
                                  <w:pStyle w:val="Ttulo2"/>
                                </w:pPr>
                                <w:r>
                                  <w:t>PRODUCCIÓN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F84744" id="Grupo 805" o:spid="_x0000_s1233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">
                <v:shape id="Imagen 806" o:spid="_x0000_s1234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">
                  <v:imagedata r:id="rId61" o:title="" croptop="4188f" cropbottom="5214f" cropleft="3907f" cropright="4101f"/>
                  <v:path arrowok="t"/>
                  <o:lock v:ext="edit" aspectratio="f"/>
                </v:shape>
                <v:shape id="Imagen 807" o:spid="_x0000_s1235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">
                  <v:imagedata r:id="rId62" o:title="" croptop="6860f" cropbottom="12416f" cropleft="6770f" cropright="10621f"/>
                  <v:path arrowok="t"/>
                  <o:lock v:ext="edit" aspectratio="f"/>
                </v:shape>
                <v:group id="Grupo 808" o:spid="_x0000_s1236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">
                  <v:group id="Grupo 809" o:spid="_x0000_s1237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VvxQAAANw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">
                    <v:rect id="Rectángulo 810" o:spid="_x0000_s1238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" fillcolor="#fdc3f2" stroked="f" strokeweight="1.25pt">
                      <v:stroke endcap="round"/>
                    </v:rect>
                    <v:shape id="Rectángulo: una sola esquina redondeada 795" o:spid="_x0000_s1239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" path="m,l2307245,v79960,,144780,64820,144780,144780l2452025,289560,,289560,,xe" fillcolor="#f714cd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96" o:spid="_x0000_s1240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" fillcolor="#fdc3f2" stroked="f" strokeweight="1.25pt">
                      <v:stroke endcap="round"/>
                    </v:shape>
                    <v:shape id="Diagrama de flujo: conector 797" o:spid="_x0000_s1241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" fillcolor="#fdc3f2" stroked="f" strokeweight="1.25pt">
                      <v:fill color2="#ff03d7" rotate="t" focusposition=".5,.5" focussize="" colors="0 #fdc3f2;24248f #de00b5;1 #ff03d7" focus="100%" type="gradientRadial"/>
                      <v:stroke endcap="round"/>
                    </v:shape>
                  </v:group>
                  <v:rect id="Rectángulo 814" o:spid="_x0000_s1242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631C8860" w14:textId="77777777" w:rsidR="00B56597" w:rsidRPr="0093640B" w:rsidRDefault="00B56597" w:rsidP="00B56597">
                          <w:pPr>
                            <w:pStyle w:val="Ttulo2"/>
                          </w:pPr>
                          <w:r>
                            <w:t>PRODUCCIÓN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68DAF94" w14:textId="77777777" w:rsidR="00B56597" w:rsidRDefault="00B56597" w:rsidP="00B56597">
      <w:pPr>
        <w:rPr>
          <w:lang w:val="es-ES"/>
        </w:rPr>
      </w:pPr>
    </w:p>
    <w:p w14:paraId="249588EC" w14:textId="77777777" w:rsidR="00B56597" w:rsidRDefault="00B56597" w:rsidP="00B56597">
      <w:pPr>
        <w:rPr>
          <w:lang w:val="es-ES"/>
        </w:rPr>
      </w:pPr>
    </w:p>
    <w:p w14:paraId="1DF43F9B" w14:textId="77777777" w:rsidR="00286BC1" w:rsidRDefault="00286BC1" w:rsidP="00452137">
      <w:pPr>
        <w:rPr>
          <w:lang w:val="es-ES"/>
        </w:rPr>
      </w:pPr>
    </w:p>
    <w:p w14:paraId="25A89571" w14:textId="77777777" w:rsidR="00286BC1" w:rsidRDefault="00286BC1" w:rsidP="00452137">
      <w:pPr>
        <w:rPr>
          <w:lang w:val="es-ES"/>
        </w:rPr>
      </w:pPr>
    </w:p>
    <w:p w14:paraId="42115732" w14:textId="3BFB5181" w:rsidR="00286BC1" w:rsidRDefault="00286BC1" w:rsidP="00452137">
      <w:pPr>
        <w:rPr>
          <w:lang w:val="es-ES"/>
        </w:rPr>
        <w:sectPr w:rsidR="00286BC1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3B3AB3E9" w14:textId="6C6363DF" w:rsidR="00A06CED" w:rsidRDefault="00A06CED" w:rsidP="00452137">
      <w:pPr>
        <w:pStyle w:val="Ttulo1"/>
        <w:rPr>
          <w:lang w:val="es-ES"/>
        </w:rPr>
      </w:pPr>
      <w:bookmarkStart w:id="33" w:name="_Toc227268631"/>
      <w:r>
        <w:rPr>
          <w:lang w:val="es-ES"/>
        </w:rPr>
        <w:lastRenderedPageBreak/>
        <w:t>BIBLIOGRAFIA</w:t>
      </w:r>
      <w:bookmarkEnd w:id="33"/>
    </w:p>
    <w:p w14:paraId="5614C5DD" w14:textId="77777777" w:rsidR="00A06CED" w:rsidRDefault="00A06CED" w:rsidP="00A06CED">
      <w:pPr>
        <w:rPr>
          <w:lang w:val="es-ES"/>
        </w:rPr>
      </w:pPr>
    </w:p>
    <w:p w14:paraId="75F78F6A" w14:textId="77777777" w:rsidR="00A06CED" w:rsidRDefault="00A06CED" w:rsidP="00A06CED">
      <w:pPr>
        <w:rPr>
          <w:lang w:val="es-ES"/>
        </w:rPr>
      </w:pPr>
    </w:p>
    <w:p w14:paraId="3545D76F" w14:textId="77777777" w:rsidR="00A06CED" w:rsidRDefault="00A06CED" w:rsidP="00A06CED">
      <w:pPr>
        <w:rPr>
          <w:lang w:val="es-ES"/>
        </w:rPr>
      </w:pPr>
    </w:p>
    <w:p w14:paraId="536695F7" w14:textId="77777777" w:rsidR="00A06CED" w:rsidRPr="00A06CED" w:rsidRDefault="00A06CED" w:rsidP="00A06CED">
      <w:pPr>
        <w:rPr>
          <w:lang w:val="es-ES"/>
        </w:rPr>
      </w:pPr>
    </w:p>
    <w:sectPr w:rsidR="00A06CED" w:rsidRPr="00A06CED" w:rsidSect="003F4BC4">
      <w:pgSz w:w="12240" w:h="15840" w:code="1"/>
      <w:pgMar w:top="1247" w:right="1474" w:bottom="1247" w:left="147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3BB0F" w14:textId="77777777" w:rsidR="00FD3B92" w:rsidRDefault="00FD3B92" w:rsidP="003C1678">
      <w:pPr>
        <w:spacing w:after="0" w:line="240" w:lineRule="auto"/>
      </w:pPr>
      <w:r>
        <w:separator/>
      </w:r>
    </w:p>
  </w:endnote>
  <w:endnote w:type="continuationSeparator" w:id="0">
    <w:p w14:paraId="50E17863" w14:textId="77777777" w:rsidR="00FD3B92" w:rsidRDefault="00FD3B92" w:rsidP="003C1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7735D0" w14:textId="77777777" w:rsidR="0098203A" w:rsidRDefault="0026068A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1AB5E471" wp14:editId="4F098C1B">
              <wp:simplePos x="0" y="0"/>
              <wp:positionH relativeFrom="column">
                <wp:posOffset>-1002665</wp:posOffset>
              </wp:positionH>
              <wp:positionV relativeFrom="paragraph">
                <wp:posOffset>-617220</wp:posOffset>
              </wp:positionV>
              <wp:extent cx="7890510" cy="1273810"/>
              <wp:effectExtent l="0" t="0" r="0" b="2540"/>
              <wp:wrapNone/>
              <wp:docPr id="26" name="Grupo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90510" cy="1273810"/>
                        <a:chOff x="0" y="0"/>
                        <a:chExt cx="7890510" cy="1273810"/>
                      </a:xfrm>
                    </wpg:grpSpPr>
                    <wpg:grpSp>
                      <wpg:cNvPr id="20" name="Grupo 20"/>
                      <wpg:cNvGrpSpPr/>
                      <wpg:grpSpPr>
                        <a:xfrm>
                          <a:off x="0" y="0"/>
                          <a:ext cx="7890510" cy="1273810"/>
                          <a:chOff x="-54120" y="0"/>
                          <a:chExt cx="7890652" cy="1274319"/>
                        </a:xfrm>
                      </wpg:grpSpPr>
                      <wps:wsp>
                        <wps:cNvPr id="21" name="Rectángulo 21"/>
                        <wps:cNvSpPr/>
                        <wps:spPr>
                          <a:xfrm rot="10800000">
                            <a:off x="-1" y="450385"/>
                            <a:ext cx="7804785" cy="823934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Elipse 22"/>
                        <wps:cNvSpPr/>
                        <wps:spPr>
                          <a:xfrm>
                            <a:off x="-34745" y="91440"/>
                            <a:ext cx="7871277" cy="66556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Elipse 23"/>
                        <wps:cNvSpPr/>
                        <wps:spPr>
                          <a:xfrm>
                            <a:off x="-54120" y="0"/>
                            <a:ext cx="7887749" cy="6654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" name="Rectángulo 19"/>
                      <wps:cNvSpPr/>
                      <wps:spPr>
                        <a:xfrm>
                          <a:off x="914400" y="782515"/>
                          <a:ext cx="270510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A9AD3" w14:textId="77777777" w:rsidR="0098203A" w:rsidRPr="002F1216" w:rsidRDefault="0098203A" w:rsidP="00090A0E">
                            <w:pPr>
                              <w:spacing w:after="0" w:line="272" w:lineRule="exact"/>
                              <w:rPr>
                                <w:rFonts w:ascii="Agency FB" w:hAnsi="Agency FB" w:cs="Arial"/>
                                <w:b/>
                                <w:color w:val="FDC3F2" w:themeColor="accent4" w:themeTint="66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DC3F2" w:themeColor="accent4" w:themeTint="66"/>
                                <w:sz w:val="24"/>
                                <w:lang w:val="es-ES"/>
                              </w:rPr>
                              <w:t>ESPECIALIDAD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DC3F2" w:themeColor="accent4" w:themeTint="66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DC3F2" w:themeColor="accent4" w:themeTint="66"/>
                                <w:sz w:val="24"/>
                                <w:lang w:val="es-ES"/>
                              </w:rPr>
                              <w:t>: Sistemas 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Rectángulo 18"/>
                      <wps:cNvSpPr/>
                      <wps:spPr>
                        <a:xfrm>
                          <a:off x="5240215" y="773723"/>
                          <a:ext cx="174307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DDF10C" w14:textId="77777777" w:rsidR="0098203A" w:rsidRPr="002F1216" w:rsidRDefault="0098203A" w:rsidP="002B0E57">
                            <w:pPr>
                              <w:spacing w:after="0" w:line="272" w:lineRule="exact"/>
                              <w:jc w:val="right"/>
                              <w:rPr>
                                <w:rFonts w:ascii="Agency FB" w:hAnsi="Agency FB" w:cs="Arial"/>
                                <w:b/>
                                <w:color w:val="FDC3F2" w:themeColor="accent4" w:themeTint="66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DC3F2" w:themeColor="accent4" w:themeTint="66"/>
                                <w:sz w:val="24"/>
                                <w:lang w:val="es-ES"/>
                              </w:rPr>
                              <w:t>NIVEL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DC3F2" w:themeColor="accent4" w:themeTint="66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DC3F2" w:themeColor="accent4" w:themeTint="66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bookmarkStart w:id="28" w:name="_Hlk195803346"/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DC3F2" w:themeColor="accent4" w:themeTint="66"/>
                                <w:sz w:val="24"/>
                                <w:lang w:val="es-ES"/>
                              </w:rPr>
                              <w:t>Técnico Básico</w:t>
                            </w:r>
                            <w:bookmarkEnd w:id="2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Diagrama de flujo: conector 17"/>
                      <wps:cNvSpPr/>
                      <wps:spPr>
                        <a:xfrm>
                          <a:off x="3738196" y="836734"/>
                          <a:ext cx="438150" cy="328295"/>
                        </a:xfrm>
                        <a:prstGeom prst="flowChartConnector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3736730" y="776654"/>
                          <a:ext cx="439616" cy="43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2866F4" w14:textId="06BA473C" w:rsidR="0098203A" w:rsidRPr="00F67763" w:rsidRDefault="0098203A" w:rsidP="0098203A">
                            <w:pPr>
                              <w:pStyle w:val="Encabezado"/>
                              <w:jc w:val="center"/>
                              <w:rPr>
                                <w:rFonts w:cs="Arial"/>
                                <w:b/>
                                <w:color w:val="FDC3F2" w:themeColor="accent4" w:themeTint="66"/>
                                <w:sz w:val="24"/>
                                <w:szCs w:val="28"/>
                              </w:rPr>
                            </w:pPr>
                            <w:r w:rsidRPr="00F67763">
                              <w:rPr>
                                <w:rFonts w:cs="Arial"/>
                                <w:b/>
                                <w:color w:val="FDC3F2" w:themeColor="accent4" w:themeTint="66"/>
                                <w:sz w:val="24"/>
                                <w:szCs w:val="28"/>
                              </w:rPr>
                              <w:fldChar w:fldCharType="begin"/>
                            </w:r>
                            <w:r w:rsidRPr="00F67763">
                              <w:rPr>
                                <w:rFonts w:cs="Arial"/>
                                <w:color w:val="FDC3F2" w:themeColor="accent4" w:themeTint="66"/>
                                <w:sz w:val="24"/>
                                <w:szCs w:val="28"/>
                              </w:rPr>
                              <w:instrText>PAGE   \* MERGEFORMAT</w:instrText>
                            </w:r>
                            <w:r w:rsidRPr="00F67763">
                              <w:rPr>
                                <w:rFonts w:cs="Arial"/>
                                <w:b/>
                                <w:color w:val="FDC3F2" w:themeColor="accent4" w:themeTint="66"/>
                                <w:sz w:val="24"/>
                                <w:szCs w:val="28"/>
                              </w:rPr>
                              <w:fldChar w:fldCharType="separate"/>
                            </w:r>
                            <w:r w:rsidR="0022690E" w:rsidRPr="0022690E">
                              <w:rPr>
                                <w:rFonts w:cs="Arial"/>
                                <w:b/>
                                <w:noProof/>
                                <w:color w:val="FDC3F2" w:themeColor="accent4" w:themeTint="66"/>
                                <w:sz w:val="24"/>
                                <w:szCs w:val="28"/>
                              </w:rPr>
                              <w:t>5</w:t>
                            </w:r>
                            <w:r w:rsidRPr="00F67763">
                              <w:rPr>
                                <w:rFonts w:cs="Arial"/>
                                <w:b/>
                                <w:color w:val="FDC3F2" w:themeColor="accent4" w:themeTint="66"/>
                                <w:sz w:val="24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B5E471" id="Grupo 26" o:spid="_x0000_s1250" style="position:absolute;left:0;text-align:left;margin-left:-78.95pt;margin-top:-48.6pt;width:621.3pt;height:100.3pt;z-index:251687936;mso-position-horizontal-relative:text;mso-position-vertical-relative:text" coordsize="78905,12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">
              <v:group id="Grupo 20" o:spid="_x0000_s1251" style="position:absolute;width:78905;height:12738" coordorigin="-541" coordsize="78906,1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rect id="Rectángulo 21" o:spid="_x0000_s1252" style="position:absolute;top:4503;width:78047;height:82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" fillcolor="#f713cc [2407]" stroked="f" strokeweight="1.25pt">
                  <v:stroke endcap="round"/>
                </v:rect>
                <v:oval id="Elipse 22" o:spid="_x0000_s1253" style="position:absolute;left:-347;top:914;width:78712;height:6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" fillcolor="#fdc3f2 [1303]" stroked="f" strokeweight="1.25pt">
                  <v:stroke endcap="round"/>
                </v:oval>
                <v:oval id="Elipse 23" o:spid="_x0000_s1254" style="position:absolute;left:-541;width:78877;height:6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" fillcolor="white [3212]" stroked="f" strokeweight="1.25pt">
                  <v:stroke endcap="round"/>
                </v:oval>
              </v:group>
              <v:rect id="Rectángulo 19" o:spid="_x0000_s1255" style="position:absolute;left:9144;top:7825;width:27051;height:3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496A9AD3" w14:textId="77777777" w:rsidR="0098203A" w:rsidRPr="002F1216" w:rsidRDefault="0098203A" w:rsidP="00090A0E">
                      <w:pPr>
                        <w:spacing w:after="0" w:line="272" w:lineRule="exact"/>
                        <w:rPr>
                          <w:rFonts w:ascii="Agency FB" w:hAnsi="Agency FB" w:cs="Arial"/>
                          <w:b/>
                          <w:color w:val="FDC3F2" w:themeColor="accent4" w:themeTint="66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DC3F2" w:themeColor="accent4" w:themeTint="66"/>
                          <w:sz w:val="24"/>
                          <w:lang w:val="es-ES"/>
                        </w:rPr>
                        <w:t>ESPECIALIDAD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DC3F2" w:themeColor="accent4" w:themeTint="66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DC3F2" w:themeColor="accent4" w:themeTint="66"/>
                          <w:sz w:val="24"/>
                          <w:lang w:val="es-ES"/>
                        </w:rPr>
                        <w:t>: Sistemas  Informáticos</w:t>
                      </w:r>
                    </w:p>
                  </w:txbxContent>
                </v:textbox>
              </v:rect>
              <v:rect id="Rectángulo 18" o:spid="_x0000_s1256" style="position:absolute;left:52402;top:7737;width:17430;height:4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" filled="f" stroked="f" strokeweight="1.25pt">
                <v:stroke endcap="round"/>
                <v:textbox>
                  <w:txbxContent>
                    <w:p w14:paraId="52DDF10C" w14:textId="77777777" w:rsidR="0098203A" w:rsidRPr="002F1216" w:rsidRDefault="0098203A" w:rsidP="002B0E57">
                      <w:pPr>
                        <w:spacing w:after="0" w:line="272" w:lineRule="exact"/>
                        <w:jc w:val="right"/>
                        <w:rPr>
                          <w:rFonts w:ascii="Agency FB" w:hAnsi="Agency FB" w:cs="Arial"/>
                          <w:b/>
                          <w:color w:val="FDC3F2" w:themeColor="accent4" w:themeTint="66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DC3F2" w:themeColor="accent4" w:themeTint="66"/>
                          <w:sz w:val="24"/>
                          <w:lang w:val="es-ES"/>
                        </w:rPr>
                        <w:t>NIVEL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DC3F2" w:themeColor="accent4" w:themeTint="66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DC3F2" w:themeColor="accent4" w:themeTint="66"/>
                          <w:sz w:val="24"/>
                          <w:lang w:val="es-ES"/>
                        </w:rPr>
                        <w:t xml:space="preserve">: </w:t>
                      </w:r>
                      <w:bookmarkStart w:id="29" w:name="_Hlk195803346"/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DC3F2" w:themeColor="accent4" w:themeTint="66"/>
                          <w:sz w:val="24"/>
                          <w:lang w:val="es-ES"/>
                        </w:rPr>
                        <w:t>Técnico Básico</w:t>
                      </w:r>
                      <w:bookmarkEnd w:id="29"/>
                    </w:p>
                  </w:txbxContent>
                </v:textbox>
              </v:re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7" o:spid="_x0000_s1257" type="#_x0000_t120" style="position:absolute;left:37381;top:8367;width:4382;height:3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" filled="f" strokecolor="#fdc3f2 [1303]" strokeweight="3pt">
                <v:stroke endcap="round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258" type="#_x0000_t202" style="position:absolute;left:37367;top:7766;width:4396;height:4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" filled="f" stroked="f" strokeweight=".5pt">
                <v:textbox inset=",7.2pt,,7.2pt">
                  <w:txbxContent>
                    <w:p w14:paraId="582866F4" w14:textId="06BA473C" w:rsidR="0098203A" w:rsidRPr="00F67763" w:rsidRDefault="0098203A" w:rsidP="0098203A">
                      <w:pPr>
                        <w:pStyle w:val="Encabezado"/>
                        <w:jc w:val="center"/>
                        <w:rPr>
                          <w:rFonts w:cs="Arial"/>
                          <w:b/>
                          <w:color w:val="FDC3F2" w:themeColor="accent4" w:themeTint="66"/>
                          <w:sz w:val="24"/>
                          <w:szCs w:val="28"/>
                        </w:rPr>
                      </w:pPr>
                      <w:r w:rsidRPr="00F67763">
                        <w:rPr>
                          <w:rFonts w:cs="Arial"/>
                          <w:b/>
                          <w:color w:val="FDC3F2" w:themeColor="accent4" w:themeTint="66"/>
                          <w:sz w:val="24"/>
                          <w:szCs w:val="28"/>
                        </w:rPr>
                        <w:fldChar w:fldCharType="begin"/>
                      </w:r>
                      <w:r w:rsidRPr="00F67763">
                        <w:rPr>
                          <w:rFonts w:cs="Arial"/>
                          <w:color w:val="FDC3F2" w:themeColor="accent4" w:themeTint="66"/>
                          <w:sz w:val="24"/>
                          <w:szCs w:val="28"/>
                        </w:rPr>
                        <w:instrText>PAGE   \* MERGEFORMAT</w:instrText>
                      </w:r>
                      <w:r w:rsidRPr="00F67763">
                        <w:rPr>
                          <w:rFonts w:cs="Arial"/>
                          <w:b/>
                          <w:color w:val="FDC3F2" w:themeColor="accent4" w:themeTint="66"/>
                          <w:sz w:val="24"/>
                          <w:szCs w:val="28"/>
                        </w:rPr>
                        <w:fldChar w:fldCharType="separate"/>
                      </w:r>
                      <w:r w:rsidR="0022690E" w:rsidRPr="0022690E">
                        <w:rPr>
                          <w:rFonts w:cs="Arial"/>
                          <w:b/>
                          <w:noProof/>
                          <w:color w:val="FDC3F2" w:themeColor="accent4" w:themeTint="66"/>
                          <w:sz w:val="24"/>
                          <w:szCs w:val="28"/>
                        </w:rPr>
                        <w:t>5</w:t>
                      </w:r>
                      <w:r w:rsidRPr="00F67763">
                        <w:rPr>
                          <w:rFonts w:cs="Arial"/>
                          <w:b/>
                          <w:color w:val="FDC3F2" w:themeColor="accent4" w:themeTint="66"/>
                          <w:sz w:val="24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C28D9B" w14:textId="77777777" w:rsidR="00FD3B92" w:rsidRDefault="00FD3B92" w:rsidP="003C1678">
      <w:pPr>
        <w:spacing w:after="0" w:line="240" w:lineRule="auto"/>
      </w:pPr>
      <w:r>
        <w:separator/>
      </w:r>
    </w:p>
  </w:footnote>
  <w:footnote w:type="continuationSeparator" w:id="0">
    <w:p w14:paraId="26369C8D" w14:textId="77777777" w:rsidR="00FD3B92" w:rsidRDefault="00FD3B92" w:rsidP="003C1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F08AA1" w14:textId="77777777" w:rsidR="0098203A" w:rsidRDefault="00B83548">
    <w:pPr>
      <w:pStyle w:val="Encabezado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75697F56" wp14:editId="6B46EB18">
              <wp:simplePos x="0" y="0"/>
              <wp:positionH relativeFrom="column">
                <wp:posOffset>-953575</wp:posOffset>
              </wp:positionH>
              <wp:positionV relativeFrom="paragraph">
                <wp:posOffset>-466969</wp:posOffset>
              </wp:positionV>
              <wp:extent cx="7804785" cy="751840"/>
              <wp:effectExtent l="0" t="0" r="5715" b="0"/>
              <wp:wrapNone/>
              <wp:docPr id="25" name="Grupo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04785" cy="751840"/>
                        <a:chOff x="0" y="0"/>
                        <a:chExt cx="7804785" cy="751840"/>
                      </a:xfrm>
                    </wpg:grpSpPr>
                    <wpg:grpSp>
                      <wpg:cNvPr id="6" name="Grupo 9"/>
                      <wpg:cNvGrpSpPr/>
                      <wpg:grpSpPr>
                        <a:xfrm>
                          <a:off x="0" y="0"/>
                          <a:ext cx="7804785" cy="751840"/>
                          <a:chOff x="0" y="4181"/>
                          <a:chExt cx="7804785" cy="753171"/>
                        </a:xfrm>
                      </wpg:grpSpPr>
                      <wps:wsp>
                        <wps:cNvPr id="12" name="Rectángulo 10"/>
                        <wps:cNvSpPr/>
                        <wps:spPr>
                          <a:xfrm>
                            <a:off x="0" y="4181"/>
                            <a:ext cx="7804785" cy="65722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ángulo 11"/>
                        <wps:cNvSpPr/>
                        <wps:spPr>
                          <a:xfrm>
                            <a:off x="0" y="662102"/>
                            <a:ext cx="7804785" cy="9525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4" name="Rectángulo 7"/>
                      <wps:cNvSpPr/>
                      <wps:spPr>
                        <a:xfrm>
                          <a:off x="852854" y="246184"/>
                          <a:ext cx="316230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99D5A" w14:textId="41FD6CC0" w:rsidR="0098203A" w:rsidRPr="002F1216" w:rsidRDefault="0098203A" w:rsidP="00806FEC">
                            <w:pPr>
                              <w:spacing w:after="0" w:line="272" w:lineRule="exact"/>
                              <w:jc w:val="left"/>
                              <w:rPr>
                                <w:rFonts w:ascii="Agency FB" w:hAnsi="Agency FB" w:cs="Arial"/>
                                <w:b/>
                                <w:color w:val="F713CC" w:themeColor="accent4" w:themeShade="BF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713CC" w:themeColor="accent4" w:themeShade="BF"/>
                                <w:sz w:val="24"/>
                                <w:lang w:val="es-ES"/>
                              </w:rPr>
                              <w:t>MÓDULO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713CC" w:themeColor="accent4" w:themeShade="BF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713CC" w:themeColor="accent4" w:themeShade="BF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r w:rsidR="00D54D48">
                              <w:rPr>
                                <w:rFonts w:ascii="Agency FB" w:hAnsi="Agency FB" w:cs="Arial"/>
                                <w:b/>
                                <w:noProof/>
                                <w:color w:val="F713CC" w:themeColor="accent4" w:themeShade="BF"/>
                                <w:sz w:val="24"/>
                                <w:lang w:val="es-ES"/>
                              </w:rPr>
                              <w:t>Emergente - Ofimática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tángulo 5"/>
                      <wps:cNvSpPr/>
                      <wps:spPr>
                        <a:xfrm>
                          <a:off x="4026877" y="246184"/>
                          <a:ext cx="225742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60C25" w14:textId="77777777" w:rsidR="0098203A" w:rsidRPr="002F1216" w:rsidRDefault="0098203A" w:rsidP="001B3D8F">
                            <w:pPr>
                              <w:spacing w:after="0" w:line="272" w:lineRule="exact"/>
                              <w:jc w:val="right"/>
                              <w:rPr>
                                <w:rFonts w:ascii="Agency FB" w:hAnsi="Agency FB" w:cs="Arial"/>
                                <w:b/>
                                <w:color w:val="F713CC" w:themeColor="accent4" w:themeShade="BF"/>
                                <w:lang w:val="es-ES"/>
                              </w:rPr>
                            </w:pP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713CC" w:themeColor="accent4" w:themeShade="BF"/>
                                <w:sz w:val="24"/>
                                <w:lang w:val="es-ES"/>
                              </w:rPr>
                              <w:t>PROFESOR : Rub</w:t>
                            </w:r>
                            <w:r w:rsidR="00F116F6">
                              <w:rPr>
                                <w:rFonts w:ascii="Agency FB" w:hAnsi="Agency FB" w:cs="Arial"/>
                                <w:b/>
                                <w:noProof/>
                                <w:color w:val="F713CC" w:themeColor="accent4" w:themeShade="BF"/>
                                <w:sz w:val="24"/>
                                <w:lang w:val="es-ES"/>
                              </w:rPr>
                              <w:t>é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713CC" w:themeColor="accent4" w:themeShade="BF"/>
                                <w:sz w:val="24"/>
                                <w:lang w:val="es-ES"/>
                              </w:rPr>
                              <w:t>n Condori 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n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286500" y="96715"/>
                          <a:ext cx="561975" cy="552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75697F56" id="Grupo 25" o:spid="_x0000_s1245" style="position:absolute;left:0;text-align:left;margin-left:-75.1pt;margin-top:-36.75pt;width:614.55pt;height:59.2pt;z-index:251679744;mso-position-horizontal-relative:text;mso-position-vertical-relative:text" coordsize="78047,7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">
              <v:group id="Grupo 9" o:spid="_x0000_s1246" style="position:absolute;width:78047;height:7518" coordorigin=",41" coordsize="78047,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10" o:spid="_x0000_s1247" style="position:absolute;top:41;width:78047;height:6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" fillcolor="#fdc3f2 [1303]" stroked="f" strokeweight="1.25pt">
                  <v:stroke endcap="round"/>
                </v:rect>
                <v:rect id="Rectángulo 11" o:spid="_x0000_s1248" style="position:absolute;top:6621;width:78047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" fillcolor="#f713cc [2407]" stroked="f" strokeweight="1.25pt">
                  <v:stroke endcap="round"/>
                </v:rect>
              </v:group>
              <v:rect id="Rectángulo 7" o:spid="_x0000_s1249" style="position:absolute;left:8528;top:2461;width:31623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41A99D5A" w14:textId="41FD6CC0" w:rsidR="0098203A" w:rsidRPr="002F1216" w:rsidRDefault="0098203A" w:rsidP="00806FEC">
                      <w:pPr>
                        <w:spacing w:after="0" w:line="272" w:lineRule="exact"/>
                        <w:jc w:val="left"/>
                        <w:rPr>
                          <w:rFonts w:ascii="Agency FB" w:hAnsi="Agency FB" w:cs="Arial"/>
                          <w:b/>
                          <w:color w:val="F713CC" w:themeColor="accent4" w:themeShade="BF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713CC" w:themeColor="accent4" w:themeShade="BF"/>
                          <w:sz w:val="24"/>
                          <w:lang w:val="es-ES"/>
                        </w:rPr>
                        <w:t>MÓDULO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713CC" w:themeColor="accent4" w:themeShade="BF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713CC" w:themeColor="accent4" w:themeShade="BF"/>
                          <w:sz w:val="24"/>
                          <w:lang w:val="es-ES"/>
                        </w:rPr>
                        <w:t xml:space="preserve">: </w:t>
                      </w:r>
                      <w:r w:rsidR="00D54D48">
                        <w:rPr>
                          <w:rFonts w:ascii="Agency FB" w:hAnsi="Agency FB" w:cs="Arial"/>
                          <w:b/>
                          <w:noProof/>
                          <w:color w:val="F713CC" w:themeColor="accent4" w:themeShade="BF"/>
                          <w:sz w:val="24"/>
                          <w:lang w:val="es-ES"/>
                        </w:rPr>
                        <w:t>Emergente - Ofimática</w:t>
                      </w:r>
                    </w:p>
                  </w:txbxContent>
                </v:textbox>
              </v:rect>
              <v:rect id="Rectángulo 5" o:spid="_x0000_s1250" style="position:absolute;left:40268;top:2461;width:22575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47F60C25" w14:textId="77777777" w:rsidR="0098203A" w:rsidRPr="002F1216" w:rsidRDefault="0098203A" w:rsidP="001B3D8F">
                      <w:pPr>
                        <w:spacing w:after="0" w:line="272" w:lineRule="exact"/>
                        <w:jc w:val="right"/>
                        <w:rPr>
                          <w:rFonts w:ascii="Agency FB" w:hAnsi="Agency FB" w:cs="Arial"/>
                          <w:b/>
                          <w:color w:val="F713CC" w:themeColor="accent4" w:themeShade="BF"/>
                          <w:lang w:val="es-ES"/>
                        </w:rPr>
                      </w:pPr>
                      <w:r>
                        <w:rPr>
                          <w:rFonts w:ascii="Agency FB" w:hAnsi="Agency FB" w:cs="Arial"/>
                          <w:b/>
                          <w:noProof/>
                          <w:color w:val="F713CC" w:themeColor="accent4" w:themeShade="BF"/>
                          <w:sz w:val="24"/>
                          <w:lang w:val="es-ES"/>
                        </w:rPr>
                        <w:t>PROFESOR : Rub</w:t>
                      </w:r>
                      <w:r w:rsidR="00F116F6">
                        <w:rPr>
                          <w:rFonts w:ascii="Agency FB" w:hAnsi="Agency FB" w:cs="Arial"/>
                          <w:b/>
                          <w:noProof/>
                          <w:color w:val="F713CC" w:themeColor="accent4" w:themeShade="BF"/>
                          <w:sz w:val="24"/>
                          <w:lang w:val="es-ES"/>
                        </w:rPr>
                        <w:t>é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713CC" w:themeColor="accent4" w:themeShade="BF"/>
                          <w:sz w:val="24"/>
                          <w:lang w:val="es-ES"/>
                        </w:rPr>
                        <w:t>n Condori L.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2" o:spid="_x0000_s1251" type="#_x0000_t75" style="position:absolute;left:62865;top:967;width:5619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">
                <v:imagedata r:id="rId2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DE4"/>
    <w:rsid w:val="00013C82"/>
    <w:rsid w:val="00022074"/>
    <w:rsid w:val="0004401D"/>
    <w:rsid w:val="00090A0E"/>
    <w:rsid w:val="00097169"/>
    <w:rsid w:val="000C3A8C"/>
    <w:rsid w:val="000D1E72"/>
    <w:rsid w:val="000D4B55"/>
    <w:rsid w:val="000E5D5E"/>
    <w:rsid w:val="000F0AF5"/>
    <w:rsid w:val="00111CEA"/>
    <w:rsid w:val="001167AC"/>
    <w:rsid w:val="00124639"/>
    <w:rsid w:val="001246AF"/>
    <w:rsid w:val="001424F7"/>
    <w:rsid w:val="00175FE2"/>
    <w:rsid w:val="00176140"/>
    <w:rsid w:val="0018355A"/>
    <w:rsid w:val="0018523A"/>
    <w:rsid w:val="001B37EA"/>
    <w:rsid w:val="001B3D8F"/>
    <w:rsid w:val="001F5B3C"/>
    <w:rsid w:val="00200E07"/>
    <w:rsid w:val="00206DC9"/>
    <w:rsid w:val="00225B90"/>
    <w:rsid w:val="0022690E"/>
    <w:rsid w:val="002321FF"/>
    <w:rsid w:val="00247005"/>
    <w:rsid w:val="00256C56"/>
    <w:rsid w:val="0026068A"/>
    <w:rsid w:val="00282C75"/>
    <w:rsid w:val="00286BC1"/>
    <w:rsid w:val="002B0E57"/>
    <w:rsid w:val="002D3754"/>
    <w:rsid w:val="002E6C74"/>
    <w:rsid w:val="002E6CDE"/>
    <w:rsid w:val="002F7984"/>
    <w:rsid w:val="00317D77"/>
    <w:rsid w:val="003217F5"/>
    <w:rsid w:val="003A0915"/>
    <w:rsid w:val="003C1678"/>
    <w:rsid w:val="003D26B9"/>
    <w:rsid w:val="003D2816"/>
    <w:rsid w:val="003E7EA3"/>
    <w:rsid w:val="003F4BC4"/>
    <w:rsid w:val="00424D27"/>
    <w:rsid w:val="00442281"/>
    <w:rsid w:val="00452137"/>
    <w:rsid w:val="00452842"/>
    <w:rsid w:val="004D1BF7"/>
    <w:rsid w:val="004E4AE3"/>
    <w:rsid w:val="004F3A98"/>
    <w:rsid w:val="00536DE4"/>
    <w:rsid w:val="00544984"/>
    <w:rsid w:val="00560959"/>
    <w:rsid w:val="00567BE4"/>
    <w:rsid w:val="0057644A"/>
    <w:rsid w:val="005D1BBB"/>
    <w:rsid w:val="006037F2"/>
    <w:rsid w:val="00630D04"/>
    <w:rsid w:val="006417E3"/>
    <w:rsid w:val="0064226B"/>
    <w:rsid w:val="00646CF3"/>
    <w:rsid w:val="00654B1B"/>
    <w:rsid w:val="00666E7B"/>
    <w:rsid w:val="006A03D3"/>
    <w:rsid w:val="006A1C58"/>
    <w:rsid w:val="007418F3"/>
    <w:rsid w:val="00746772"/>
    <w:rsid w:val="00777A2B"/>
    <w:rsid w:val="007E1BC5"/>
    <w:rsid w:val="007F5880"/>
    <w:rsid w:val="00800743"/>
    <w:rsid w:val="00806FEC"/>
    <w:rsid w:val="00816E03"/>
    <w:rsid w:val="008206F3"/>
    <w:rsid w:val="00840F32"/>
    <w:rsid w:val="008759BB"/>
    <w:rsid w:val="00892B61"/>
    <w:rsid w:val="008948A8"/>
    <w:rsid w:val="00896B6E"/>
    <w:rsid w:val="00896BD0"/>
    <w:rsid w:val="008A7017"/>
    <w:rsid w:val="008C2903"/>
    <w:rsid w:val="008C77CE"/>
    <w:rsid w:val="008F691B"/>
    <w:rsid w:val="0091432A"/>
    <w:rsid w:val="0098203A"/>
    <w:rsid w:val="00993139"/>
    <w:rsid w:val="009952BC"/>
    <w:rsid w:val="00A05040"/>
    <w:rsid w:val="00A06CED"/>
    <w:rsid w:val="00A82B4C"/>
    <w:rsid w:val="00A934FB"/>
    <w:rsid w:val="00AE3FA1"/>
    <w:rsid w:val="00AF13D4"/>
    <w:rsid w:val="00AF4AC2"/>
    <w:rsid w:val="00B170D3"/>
    <w:rsid w:val="00B204DB"/>
    <w:rsid w:val="00B33ACD"/>
    <w:rsid w:val="00B55398"/>
    <w:rsid w:val="00B56597"/>
    <w:rsid w:val="00B757B7"/>
    <w:rsid w:val="00B83548"/>
    <w:rsid w:val="00BC63BE"/>
    <w:rsid w:val="00BF0DCC"/>
    <w:rsid w:val="00C021B8"/>
    <w:rsid w:val="00C11442"/>
    <w:rsid w:val="00C11D95"/>
    <w:rsid w:val="00CB5556"/>
    <w:rsid w:val="00CD0732"/>
    <w:rsid w:val="00CD3F32"/>
    <w:rsid w:val="00CF2C9C"/>
    <w:rsid w:val="00CF4EA1"/>
    <w:rsid w:val="00D027F0"/>
    <w:rsid w:val="00D10DFA"/>
    <w:rsid w:val="00D11F3B"/>
    <w:rsid w:val="00D15AA0"/>
    <w:rsid w:val="00D1626A"/>
    <w:rsid w:val="00D2070E"/>
    <w:rsid w:val="00D363D2"/>
    <w:rsid w:val="00D46AF1"/>
    <w:rsid w:val="00D46B99"/>
    <w:rsid w:val="00D54D48"/>
    <w:rsid w:val="00D66201"/>
    <w:rsid w:val="00D76348"/>
    <w:rsid w:val="00D86F8F"/>
    <w:rsid w:val="00D96A82"/>
    <w:rsid w:val="00DA44B9"/>
    <w:rsid w:val="00DB1F41"/>
    <w:rsid w:val="00DB5F62"/>
    <w:rsid w:val="00DD6759"/>
    <w:rsid w:val="00DE5E0A"/>
    <w:rsid w:val="00E22941"/>
    <w:rsid w:val="00E3255A"/>
    <w:rsid w:val="00E331C8"/>
    <w:rsid w:val="00E41141"/>
    <w:rsid w:val="00E41170"/>
    <w:rsid w:val="00E43339"/>
    <w:rsid w:val="00E56CF6"/>
    <w:rsid w:val="00E76BBA"/>
    <w:rsid w:val="00E96B98"/>
    <w:rsid w:val="00EC06EB"/>
    <w:rsid w:val="00F116F6"/>
    <w:rsid w:val="00F40692"/>
    <w:rsid w:val="00F454D7"/>
    <w:rsid w:val="00F67763"/>
    <w:rsid w:val="00F73619"/>
    <w:rsid w:val="00FA3117"/>
    <w:rsid w:val="00FC1490"/>
    <w:rsid w:val="00FD3B92"/>
    <w:rsid w:val="00FD7336"/>
    <w:rsid w:val="00F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D4C333"/>
  <w15:chartTrackingRefBased/>
  <w15:docId w15:val="{012C0D33-F52B-4C5F-AD45-0CA007CF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339"/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F0AF5"/>
    <w:pPr>
      <w:keepNext/>
      <w:keepLines/>
      <w:spacing w:after="0" w:line="240" w:lineRule="auto"/>
      <w:jc w:val="center"/>
      <w:outlineLvl w:val="0"/>
    </w:pPr>
    <w:rPr>
      <w:rFonts w:ascii="Copperplate Gothic Bold" w:eastAsiaTheme="majorEastAsia" w:hAnsi="Copperplate Gothic Bold" w:cstheme="majorBidi"/>
      <w:b/>
      <w:bCs/>
      <w:noProof/>
      <w:color w:val="F713CC" w:themeColor="accent4" w:themeShade="BF"/>
      <w:spacing w:val="4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D6759"/>
    <w:pPr>
      <w:keepNext/>
      <w:keepLines/>
      <w:spacing w:after="0" w:line="240" w:lineRule="auto"/>
      <w:ind w:right="67"/>
      <w:jc w:val="center"/>
      <w:outlineLvl w:val="1"/>
    </w:pPr>
    <w:rPr>
      <w:rFonts w:eastAsiaTheme="majorEastAsia" w:cstheme="majorBidi"/>
      <w:b/>
      <w:bCs/>
      <w:color w:val="FDC3F2" w:themeColor="accent4" w:themeTint="66"/>
      <w:sz w:val="28"/>
      <w:szCs w:val="28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D6759"/>
    <w:pPr>
      <w:keepNext/>
      <w:keepLines/>
      <w:shd w:val="clear" w:color="auto" w:fill="FDC3F2" w:themeFill="accent4" w:themeFillTint="66"/>
      <w:spacing w:before="240" w:after="120"/>
      <w:jc w:val="left"/>
      <w:outlineLvl w:val="2"/>
    </w:pPr>
    <w:rPr>
      <w:rFonts w:eastAsiaTheme="majorEastAsia" w:cstheme="majorBidi"/>
      <w:b/>
      <w:caps/>
      <w:color w:val="F713CC" w:themeColor="accent4" w:themeShade="BF"/>
      <w:spacing w:val="4"/>
      <w:szCs w:val="24"/>
      <w:lang w:val="es-ES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DD6759"/>
    <w:pPr>
      <w:keepNext/>
      <w:keepLines/>
      <w:spacing w:before="240" w:after="120"/>
      <w:jc w:val="left"/>
      <w:outlineLvl w:val="3"/>
    </w:pPr>
    <w:rPr>
      <w:rFonts w:eastAsiaTheme="majorEastAsia" w:cstheme="majorBidi"/>
      <w:b/>
      <w:i/>
      <w:iCs/>
      <w:color w:val="F713CC" w:themeColor="accent4" w:themeShade="BF"/>
      <w:szCs w:val="24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DD6759"/>
    <w:pPr>
      <w:keepNext/>
      <w:keepLines/>
      <w:spacing w:before="240" w:after="120"/>
      <w:ind w:left="708"/>
      <w:jc w:val="left"/>
      <w:outlineLvl w:val="4"/>
    </w:pPr>
    <w:rPr>
      <w:rFonts w:eastAsiaTheme="majorEastAsia" w:cstheme="majorBidi"/>
      <w:bCs/>
      <w:i/>
      <w:color w:val="F713CC" w:themeColor="accent4" w:themeShade="BF"/>
      <w:u w:val="single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C7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C74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C74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C74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AF5"/>
    <w:rPr>
      <w:rFonts w:ascii="Copperplate Gothic Bold" w:eastAsiaTheme="majorEastAsia" w:hAnsi="Copperplate Gothic Bold" w:cstheme="majorBidi"/>
      <w:b/>
      <w:bCs/>
      <w:noProof/>
      <w:color w:val="F713CC" w:themeColor="accent4" w:themeShade="BF"/>
      <w:spacing w:val="4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D6759"/>
    <w:rPr>
      <w:rFonts w:ascii="Arial" w:eastAsiaTheme="majorEastAsia" w:hAnsi="Arial" w:cstheme="majorBidi"/>
      <w:b/>
      <w:bCs/>
      <w:color w:val="FDC3F2" w:themeColor="accent4" w:themeTint="66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D6759"/>
    <w:rPr>
      <w:rFonts w:ascii="Arial" w:eastAsiaTheme="majorEastAsia" w:hAnsi="Arial" w:cstheme="majorBidi"/>
      <w:b/>
      <w:caps/>
      <w:color w:val="F713CC" w:themeColor="accent4" w:themeShade="BF"/>
      <w:spacing w:val="4"/>
      <w:szCs w:val="24"/>
      <w:shd w:val="clear" w:color="auto" w:fill="FDC3F2" w:themeFill="accent4" w:themeFillTint="6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DD6759"/>
    <w:rPr>
      <w:rFonts w:ascii="Arial" w:eastAsiaTheme="majorEastAsia" w:hAnsi="Arial" w:cstheme="majorBidi"/>
      <w:b/>
      <w:i/>
      <w:iCs/>
      <w:color w:val="F713CC" w:themeColor="accent4" w:themeShade="BF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DD6759"/>
    <w:rPr>
      <w:rFonts w:ascii="Arial" w:eastAsiaTheme="majorEastAsia" w:hAnsi="Arial" w:cstheme="majorBidi"/>
      <w:bCs/>
      <w:i/>
      <w:color w:val="F713CC" w:themeColor="accent4" w:themeShade="BF"/>
      <w:u w:val="single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C7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C74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C74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C74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2E6C7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E6C7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C7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E6C74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2E6C7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E6C7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3C16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C74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C7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C74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2E6C74"/>
    <w:rPr>
      <w:b/>
      <w:bCs/>
      <w:smallCaps/>
      <w:color w:val="auto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C1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1678"/>
  </w:style>
  <w:style w:type="paragraph" w:styleId="Piedepgina">
    <w:name w:val="footer"/>
    <w:basedOn w:val="Normal"/>
    <w:link w:val="PiedepginaCar"/>
    <w:uiPriority w:val="99"/>
    <w:unhideWhenUsed/>
    <w:rsid w:val="003C1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678"/>
  </w:style>
  <w:style w:type="paragraph" w:styleId="Sinespaciado">
    <w:name w:val="No Spacing"/>
    <w:uiPriority w:val="1"/>
    <w:qFormat/>
    <w:rsid w:val="002E6C74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2E6C74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2E6C74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E6C74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2E6C74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E6C74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E6C74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2E6C7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646CF3"/>
    <w:pPr>
      <w:spacing w:after="100"/>
    </w:pPr>
    <w:rPr>
      <w:color w:val="F808CA" w:themeColor="text2"/>
    </w:rPr>
  </w:style>
  <w:style w:type="paragraph" w:styleId="TDC2">
    <w:name w:val="toc 2"/>
    <w:basedOn w:val="Normal"/>
    <w:next w:val="Normal"/>
    <w:autoRedefine/>
    <w:uiPriority w:val="39"/>
    <w:unhideWhenUsed/>
    <w:rsid w:val="00646CF3"/>
    <w:pPr>
      <w:spacing w:after="100"/>
      <w:ind w:left="220"/>
    </w:pPr>
    <w:rPr>
      <w:color w:val="7C0365" w:themeColor="text2" w:themeShade="80"/>
    </w:rPr>
  </w:style>
  <w:style w:type="paragraph" w:styleId="TDC3">
    <w:name w:val="toc 3"/>
    <w:basedOn w:val="Normal"/>
    <w:next w:val="Normal"/>
    <w:autoRedefine/>
    <w:uiPriority w:val="39"/>
    <w:unhideWhenUsed/>
    <w:rsid w:val="00646CF3"/>
    <w:pPr>
      <w:spacing w:after="100"/>
      <w:ind w:left="440"/>
    </w:pPr>
    <w:rPr>
      <w:color w:val="F808CA" w:themeColor="text2"/>
    </w:rPr>
  </w:style>
  <w:style w:type="character" w:styleId="Hipervnculo">
    <w:name w:val="Hyperlink"/>
    <w:basedOn w:val="Fuentedeprrafopredeter"/>
    <w:uiPriority w:val="99"/>
    <w:unhideWhenUsed/>
    <w:rsid w:val="002E6C74"/>
    <w:rPr>
      <w:color w:val="F808CA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646CF3"/>
    <w:pPr>
      <w:spacing w:after="100"/>
      <w:ind w:left="660"/>
    </w:pPr>
    <w:rPr>
      <w:color w:val="7C0365" w:themeColor="text2" w:themeShade="80"/>
    </w:rPr>
  </w:style>
  <w:style w:type="paragraph" w:styleId="TDC5">
    <w:name w:val="toc 5"/>
    <w:basedOn w:val="Normal"/>
    <w:next w:val="Normal"/>
    <w:autoRedefine/>
    <w:uiPriority w:val="39"/>
    <w:unhideWhenUsed/>
    <w:rsid w:val="00CD3F32"/>
    <w:pPr>
      <w:spacing w:after="100" w:line="278" w:lineRule="auto"/>
      <w:ind w:left="96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CD3F32"/>
    <w:pPr>
      <w:spacing w:after="100" w:line="278" w:lineRule="auto"/>
      <w:ind w:left="120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CD3F32"/>
    <w:pPr>
      <w:spacing w:after="100" w:line="278" w:lineRule="auto"/>
      <w:ind w:left="144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CD3F32"/>
    <w:pPr>
      <w:spacing w:after="100" w:line="278" w:lineRule="auto"/>
      <w:ind w:left="168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CD3F32"/>
    <w:pPr>
      <w:spacing w:after="100" w:line="278" w:lineRule="auto"/>
      <w:ind w:left="192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D3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9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3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9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6.png"/><Relationship Id="rId26" Type="http://schemas.openxmlformats.org/officeDocument/2006/relationships/hyperlink" Target="file:///F:\MODULOS\MOD-5%20BASICO%20LIMPIO.docx" TargetMode="External"/><Relationship Id="rId39" Type="http://schemas.openxmlformats.org/officeDocument/2006/relationships/hyperlink" Target="file:///F:\MODULOS\MOD-5%20BASICO%20LIMPIO.docx" TargetMode="External"/><Relationship Id="rId21" Type="http://schemas.openxmlformats.org/officeDocument/2006/relationships/hyperlink" Target="file:///F:\MODULOS\MOD-5%20BASICO%20LIMPIO.docx" TargetMode="External"/><Relationship Id="rId34" Type="http://schemas.openxmlformats.org/officeDocument/2006/relationships/hyperlink" Target="file:///F:\MODULOS\MOD-5%20BASICO%20LIMPIO.docx" TargetMode="External"/><Relationship Id="rId42" Type="http://schemas.openxmlformats.org/officeDocument/2006/relationships/image" Target="media/image12.png"/><Relationship Id="rId47" Type="http://schemas.openxmlformats.org/officeDocument/2006/relationships/image" Target="media/image11.png"/><Relationship Id="rId50" Type="http://schemas.openxmlformats.org/officeDocument/2006/relationships/image" Target="media/image20.png"/><Relationship Id="rId55" Type="http://schemas.openxmlformats.org/officeDocument/2006/relationships/header" Target="header1.xml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file:///F:\MODULOS\MOD-5%20BASICO%20LIMPIO.docx" TargetMode="External"/><Relationship Id="rId24" Type="http://schemas.openxmlformats.org/officeDocument/2006/relationships/hyperlink" Target="file:///F:\MODULOS\MOD-5%20BASICO%20LIMPIO.docx" TargetMode="External"/><Relationship Id="rId32" Type="http://schemas.openxmlformats.org/officeDocument/2006/relationships/hyperlink" Target="file:///F:\MODULOS\MOD-5%20BASICO%20LIMPIO.docx" TargetMode="External"/><Relationship Id="rId37" Type="http://schemas.openxmlformats.org/officeDocument/2006/relationships/hyperlink" Target="file:///F:\MODULOS\MOD-5%20BASICO%20LIMPIO.docx" TargetMode="External"/><Relationship Id="rId40" Type="http://schemas.openxmlformats.org/officeDocument/2006/relationships/image" Target="media/image8.png"/><Relationship Id="rId45" Type="http://schemas.openxmlformats.org/officeDocument/2006/relationships/image" Target="media/image15.jpeg"/><Relationship Id="rId53" Type="http://schemas.openxmlformats.org/officeDocument/2006/relationships/image" Target="media/image23.jpeg"/><Relationship Id="rId58" Type="http://schemas.openxmlformats.org/officeDocument/2006/relationships/image" Target="media/image21.png"/><Relationship Id="rId5" Type="http://schemas.openxmlformats.org/officeDocument/2006/relationships/footnotes" Target="footnotes.xml"/><Relationship Id="rId61" Type="http://schemas.openxmlformats.org/officeDocument/2006/relationships/image" Target="media/image25.jpeg"/><Relationship Id="rId19" Type="http://schemas.openxmlformats.org/officeDocument/2006/relationships/image" Target="media/image7.png"/><Relationship Id="rId14" Type="http://schemas.openxmlformats.org/officeDocument/2006/relationships/image" Target="media/image6.gif"/><Relationship Id="rId22" Type="http://schemas.openxmlformats.org/officeDocument/2006/relationships/hyperlink" Target="file:///F:\MODULOS\MOD-5%20BASICO%20LIMPIO.docx" TargetMode="External"/><Relationship Id="rId27" Type="http://schemas.openxmlformats.org/officeDocument/2006/relationships/hyperlink" Target="file:///F:\MODULOS\MOD-5%20BASICO%20LIMPIO.docx" TargetMode="External"/><Relationship Id="rId30" Type="http://schemas.openxmlformats.org/officeDocument/2006/relationships/hyperlink" Target="file:///F:\MODULOS\MOD-5%20BASICO%20LIMPIO.docx" TargetMode="External"/><Relationship Id="rId35" Type="http://schemas.openxmlformats.org/officeDocument/2006/relationships/hyperlink" Target="file:///F:\MODULOS\MOD-5%20BASICO%20LIMPIO.docx" TargetMode="External"/><Relationship Id="rId43" Type="http://schemas.openxmlformats.org/officeDocument/2006/relationships/image" Target="media/image9.jpeg"/><Relationship Id="rId48" Type="http://schemas.openxmlformats.org/officeDocument/2006/relationships/image" Target="media/image18.png"/><Relationship Id="rId56" Type="http://schemas.openxmlformats.org/officeDocument/2006/relationships/footer" Target="footer1.xml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14.jpeg"/><Relationship Id="rId3" Type="http://schemas.openxmlformats.org/officeDocument/2006/relationships/settings" Target="settings.xml"/><Relationship Id="rId17" Type="http://schemas.microsoft.com/office/2007/relationships/hdphoto" Target="media/hdphoto2.wdp"/><Relationship Id="rId25" Type="http://schemas.openxmlformats.org/officeDocument/2006/relationships/hyperlink" Target="file:///F:\MODULOS\MOD-5%20BASICO%20LIMPIO.docx" TargetMode="External"/><Relationship Id="rId33" Type="http://schemas.openxmlformats.org/officeDocument/2006/relationships/hyperlink" Target="file:///F:\MODULOS\MOD-5%20BASICO%20LIMPIO.docx" TargetMode="External"/><Relationship Id="rId38" Type="http://schemas.openxmlformats.org/officeDocument/2006/relationships/hyperlink" Target="file:///F:\MODULOS\MOD-5%20BASICO%20LIMPIO.docx" TargetMode="External"/><Relationship Id="rId46" Type="http://schemas.openxmlformats.org/officeDocument/2006/relationships/image" Target="media/image16.png"/><Relationship Id="rId59" Type="http://schemas.openxmlformats.org/officeDocument/2006/relationships/image" Target="media/image22.png"/><Relationship Id="rId20" Type="http://schemas.openxmlformats.org/officeDocument/2006/relationships/hyperlink" Target="file:///F:\MODULOS\MOD-5%20BASICO%20LIMPIO.docx" TargetMode="External"/><Relationship Id="rId41" Type="http://schemas.openxmlformats.org/officeDocument/2006/relationships/image" Target="media/image11.gif"/><Relationship Id="rId54" Type="http://schemas.openxmlformats.org/officeDocument/2006/relationships/image" Target="media/image24.jpeg"/><Relationship Id="rId62" Type="http://schemas.openxmlformats.org/officeDocument/2006/relationships/image" Target="media/image26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hyperlink" Target="file:///F:\MODULOS\MOD-5%20BASICO%20LIMPIO.docx" TargetMode="External"/><Relationship Id="rId28" Type="http://schemas.openxmlformats.org/officeDocument/2006/relationships/hyperlink" Target="file:///F:\MODULOS\MOD-5%20BASICO%20LIMPIO.docx" TargetMode="External"/><Relationship Id="rId36" Type="http://schemas.openxmlformats.org/officeDocument/2006/relationships/hyperlink" Target="file:///F:\MODULOS\MOD-5%20BASICO%20LIMPIO.docx" TargetMode="External"/><Relationship Id="rId49" Type="http://schemas.openxmlformats.org/officeDocument/2006/relationships/image" Target="media/image13.png"/><Relationship Id="rId57" Type="http://schemas.openxmlformats.org/officeDocument/2006/relationships/image" Target="media/image20.jpeg"/><Relationship Id="rId10" Type="http://schemas.microsoft.com/office/2007/relationships/hdphoto" Target="media/hdphoto1.wdp"/><Relationship Id="rId31" Type="http://schemas.openxmlformats.org/officeDocument/2006/relationships/hyperlink" Target="file:///F:\MODULOS\MOD-5%20BASICO%20LIMPIO.docx" TargetMode="External"/><Relationship Id="rId44" Type="http://schemas.openxmlformats.org/officeDocument/2006/relationships/image" Target="media/image10.png"/><Relationship Id="rId52" Type="http://schemas.openxmlformats.org/officeDocument/2006/relationships/image" Target="media/image16.jpeg"/><Relationship Id="rId60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\Documents\Plantillas%20personalizadas%20de%20Office\ESTRUCTURA%20DE%20MODULO.dotx" TargetMode="External"/></Relationships>
</file>

<file path=word/theme/theme1.xml><?xml version="1.0" encoding="utf-8"?>
<a:theme xmlns:a="http://schemas.openxmlformats.org/drawingml/2006/main" name="Sector">
  <a:themeElements>
    <a:clrScheme name="A VIOLETA RUBEN">
      <a:dk1>
        <a:sysClr val="windowText" lastClr="000000"/>
      </a:dk1>
      <a:lt1>
        <a:sysClr val="window" lastClr="FFFFFF"/>
      </a:lt1>
      <a:dk2>
        <a:srgbClr val="F808CA"/>
      </a:dk2>
      <a:lt2>
        <a:srgbClr val="FFFFFF"/>
      </a:lt2>
      <a:accent1>
        <a:srgbClr val="BA0597"/>
      </a:accent1>
      <a:accent2>
        <a:srgbClr val="FDCDF4"/>
      </a:accent2>
      <a:accent3>
        <a:srgbClr val="6E045A"/>
      </a:accent3>
      <a:accent4>
        <a:srgbClr val="FA6ADF"/>
      </a:accent4>
      <a:accent5>
        <a:srgbClr val="F808CA"/>
      </a:accent5>
      <a:accent6>
        <a:srgbClr val="FDCDF4"/>
      </a:accent6>
      <a:hlink>
        <a:srgbClr val="F808CA"/>
      </a:hlink>
      <a:folHlink>
        <a:srgbClr val="8C8C8C"/>
      </a:folHlink>
    </a:clrScheme>
    <a:fontScheme name="Secto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58D42-2CBD-4196-A6E8-C5C2A79A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ESTRUCTURA DE MODULO.dotx</Template>
  <TotalTime>145</TotalTime>
  <Pages>8</Pages>
  <Words>758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>Cel. 74420831</cp:keywords>
  <dc:description/>
  <cp:lastModifiedBy>RUBEN</cp:lastModifiedBy>
  <cp:revision>16</cp:revision>
  <cp:lastPrinted>2025-04-18T06:04:00Z</cp:lastPrinted>
  <dcterms:created xsi:type="dcterms:W3CDTF">2025-04-19T01:14:00Z</dcterms:created>
  <dcterms:modified xsi:type="dcterms:W3CDTF">2026-04-28T01:09:00Z</dcterms:modified>
</cp:coreProperties>
</file>