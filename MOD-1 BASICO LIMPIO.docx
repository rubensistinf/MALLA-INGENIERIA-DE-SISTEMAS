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3FE19" w14:textId="41A0E611" w:rsidR="00746772" w:rsidRDefault="008F691B" w:rsidP="00B83548">
      <w:pPr>
        <w:rPr>
          <w:lang w:val="es-ES"/>
        </w:rPr>
      </w:pPr>
      <w:r>
        <w:rPr>
          <w:noProof/>
          <w:lang w:val="es-ES"/>
        </w:rPr>
        <w:drawing>
          <wp:anchor distT="0" distB="0" distL="114300" distR="114300" simplePos="0" relativeHeight="251692543" behindDoc="0" locked="0" layoutInCell="1" allowOverlap="1" wp14:anchorId="54A6E16F" wp14:editId="1946AA3C">
            <wp:simplePos x="0" y="0"/>
            <wp:positionH relativeFrom="column">
              <wp:posOffset>892810</wp:posOffset>
            </wp:positionH>
            <wp:positionV relativeFrom="paragraph">
              <wp:posOffset>-272709</wp:posOffset>
            </wp:positionV>
            <wp:extent cx="4285397" cy="2818130"/>
            <wp:effectExtent l="0" t="0" r="1270" b="0"/>
            <wp:wrapNone/>
            <wp:docPr id="30"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iagrama&#10;&#10;El contenido generado por IA puede ser incorrecto."/>
                    <pic:cNvPicPr/>
                  </pic:nvPicPr>
                  <pic:blipFill>
                    <a:blip r:embed="rId8">
                      <a:alphaModFix/>
                      <a:extLst>
                        <a:ext uri="{28A0092B-C50C-407E-A947-70E740481C1C}">
                          <a14:useLocalDpi xmlns:a14="http://schemas.microsoft.com/office/drawing/2010/main" val="0"/>
                        </a:ext>
                      </a:extLst>
                    </a:blip>
                    <a:stretch>
                      <a:fillRect/>
                    </a:stretch>
                  </pic:blipFill>
                  <pic:spPr>
                    <a:xfrm>
                      <a:off x="0" y="0"/>
                      <a:ext cx="4285397" cy="2818130"/>
                    </a:xfrm>
                    <a:prstGeom prst="rect">
                      <a:avLst/>
                    </a:prstGeom>
                  </pic:spPr>
                </pic:pic>
              </a:graphicData>
            </a:graphic>
            <wp14:sizeRelH relativeFrom="page">
              <wp14:pctWidth>0</wp14:pctWidth>
            </wp14:sizeRelH>
            <wp14:sizeRelV relativeFrom="page">
              <wp14:pctHeight>0</wp14:pctHeight>
            </wp14:sizeRelV>
          </wp:anchor>
        </w:drawing>
      </w:r>
      <w:r w:rsidR="00896B6E">
        <w:rPr>
          <w:noProof/>
          <w:lang w:val="es-ES"/>
        </w:rPr>
        <mc:AlternateContent>
          <mc:Choice Requires="wps">
            <w:drawing>
              <wp:anchor distT="0" distB="0" distL="114300" distR="114300" simplePos="0" relativeHeight="251662336" behindDoc="0" locked="0" layoutInCell="1" allowOverlap="1" wp14:anchorId="07B7A960" wp14:editId="3B91C6E7">
                <wp:simplePos x="0" y="0"/>
                <wp:positionH relativeFrom="column">
                  <wp:posOffset>-956310</wp:posOffset>
                </wp:positionH>
                <wp:positionV relativeFrom="paragraph">
                  <wp:posOffset>-832599</wp:posOffset>
                </wp:positionV>
                <wp:extent cx="7818170" cy="10146308"/>
                <wp:effectExtent l="0" t="0" r="0" b="7620"/>
                <wp:wrapNone/>
                <wp:docPr id="130" name="Rectángulo 130"/>
                <wp:cNvGraphicFramePr/>
                <a:graphic xmlns:a="http://schemas.openxmlformats.org/drawingml/2006/main">
                  <a:graphicData uri="http://schemas.microsoft.com/office/word/2010/wordprocessingShape">
                    <wps:wsp>
                      <wps:cNvSpPr/>
                      <wps:spPr>
                        <a:xfrm>
                          <a:off x="0" y="0"/>
                          <a:ext cx="7818170" cy="10146308"/>
                        </a:xfrm>
                        <a:prstGeom prst="rect">
                          <a:avLst/>
                        </a:prstGeom>
                        <a:gradFill flip="none" rotWithShape="1">
                          <a:gsLst>
                            <a:gs pos="100000">
                              <a:schemeClr val="accent4">
                                <a:lumMod val="50000"/>
                              </a:schemeClr>
                            </a:gs>
                            <a:gs pos="23000">
                              <a:schemeClr val="accent4">
                                <a:lumMod val="75000"/>
                              </a:schemeClr>
                            </a:gs>
                            <a:gs pos="83000">
                              <a:schemeClr val="accent4">
                                <a:lumMod val="60000"/>
                                <a:lumOff val="40000"/>
                              </a:schemeClr>
                            </a:gs>
                            <a:gs pos="66000">
                              <a:schemeClr val="accent4">
                                <a:lumMod val="40000"/>
                                <a:lumOff val="60000"/>
                              </a:schemeClr>
                            </a:gs>
                            <a:gs pos="47000">
                              <a:schemeClr val="accent4">
                                <a:lumMod val="75000"/>
                              </a:schemeClr>
                            </a:gs>
                            <a:gs pos="38000">
                              <a:schemeClr val="accent4">
                                <a:lumMod val="40000"/>
                                <a:lumOff val="60000"/>
                              </a:schemeClr>
                            </a:gs>
                          </a:gsLst>
                          <a:path path="circle">
                            <a:fillToRect l="100000" t="100000"/>
                          </a:path>
                          <a:tileRect r="-100000" b="-10000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AF77F" id="Rectángulo 130" o:spid="_x0000_s1026" style="position:absolute;margin-left:-75.3pt;margin-top:-65.55pt;width:615.6pt;height:798.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" fillcolor="#ff0b0c [2407]" stroked="f" strokeweight="1.25pt">
                <v:fill color2="#b10000 [1607]" rotate="t" focusposition="1,1" focussize="" colors="0 #ff0c0e;15073f #ff0c0e;24904f #ffc1c2;30802f #ff0c0e;43254f #ffc1c2;54395f #ffa3a3" focus="100%" type="gradientRadial"/>
                <v:stroke endcap="round"/>
              </v:rect>
            </w:pict>
          </mc:Fallback>
        </mc:AlternateContent>
      </w:r>
      <w:r w:rsidR="007418F3">
        <w:rPr>
          <w:noProof/>
          <w:lang w:val="es-ES"/>
        </w:rPr>
        <w:drawing>
          <wp:anchor distT="0" distB="0" distL="114300" distR="114300" simplePos="0" relativeHeight="251662847" behindDoc="0" locked="0" layoutInCell="1" allowOverlap="1" wp14:anchorId="712CEAB2" wp14:editId="62885B7D">
            <wp:simplePos x="0" y="0"/>
            <wp:positionH relativeFrom="column">
              <wp:posOffset>-935990</wp:posOffset>
            </wp:positionH>
            <wp:positionV relativeFrom="paragraph">
              <wp:posOffset>-1273108</wp:posOffset>
            </wp:positionV>
            <wp:extent cx="7755064" cy="6328610"/>
            <wp:effectExtent l="0" t="0" r="0" b="0"/>
            <wp:wrapNone/>
            <wp:docPr id="147" name="Imagen 14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n 147" descr="Texto&#10;&#10;El contenido generado por IA puede ser incorrecto."/>
                    <pic:cNvPicPr/>
                  </pic:nvPicPr>
                  <pic:blipFill rotWithShape="1">
                    <a:blip r:embed="rId9">
                      <a:duotone>
                        <a:schemeClr val="accent4">
                          <a:shade val="45000"/>
                          <a:satMod val="135000"/>
                        </a:schemeClr>
                        <a:prstClr val="white"/>
                      </a:duotone>
                      <a:alphaModFix amt="16000"/>
                      <a:extLst>
                        <a:ext uri="{BEBA8EAE-BF5A-486C-A8C5-ECC9F3942E4B}">
                          <a14:imgProps xmlns:a14="http://schemas.microsoft.com/office/drawing/2010/main">
                            <a14:imgLayer r:embed="rId10">
                              <a14:imgEffect>
                                <a14:artisticGlowEdges/>
                              </a14:imgEffect>
                              <a14:imgEffect>
                                <a14:saturation sat="400000"/>
                              </a14:imgEffect>
                            </a14:imgLayer>
                          </a14:imgProps>
                        </a:ext>
                        <a:ext uri="{28A0092B-C50C-407E-A947-70E740481C1C}">
                          <a14:useLocalDpi xmlns:a14="http://schemas.microsoft.com/office/drawing/2010/main" val="0"/>
                        </a:ext>
                      </a:extLst>
                    </a:blip>
                    <a:srcRect t="21614"/>
                    <a:stretch/>
                  </pic:blipFill>
                  <pic:spPr bwMode="auto">
                    <a:xfrm>
                      <a:off x="0" y="0"/>
                      <a:ext cx="7787360" cy="6354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0959">
        <w:rPr>
          <w:noProof/>
        </w:rPr>
        <mc:AlternateContent>
          <mc:Choice Requires="wps">
            <w:drawing>
              <wp:anchor distT="0" distB="0" distL="114300" distR="114300" simplePos="0" relativeHeight="251664384" behindDoc="0" locked="0" layoutInCell="1" allowOverlap="1" wp14:anchorId="77534A53" wp14:editId="242AC6DE">
                <wp:simplePos x="0" y="0"/>
                <wp:positionH relativeFrom="column">
                  <wp:posOffset>-1011555</wp:posOffset>
                </wp:positionH>
                <wp:positionV relativeFrom="paragraph">
                  <wp:posOffset>-430530</wp:posOffset>
                </wp:positionV>
                <wp:extent cx="1443355" cy="9360535"/>
                <wp:effectExtent l="0" t="114300" r="80645" b="50165"/>
                <wp:wrapNone/>
                <wp:docPr id="131" name="Cuadro de texto 131"/>
                <wp:cNvGraphicFramePr/>
                <a:graphic xmlns:a="http://schemas.openxmlformats.org/drawingml/2006/main">
                  <a:graphicData uri="http://schemas.microsoft.com/office/word/2010/wordprocessingShape">
                    <wps:wsp>
                      <wps:cNvSpPr txBox="1"/>
                      <wps:spPr>
                        <a:xfrm>
                          <a:off x="0" y="0"/>
                          <a:ext cx="1443355" cy="9360535"/>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4369880F" w14:textId="77777777" w:rsidR="00CD0732" w:rsidRPr="001424F7" w:rsidRDefault="00CD0732" w:rsidP="00CD0732">
                            <w:pPr>
                              <w:jc w:val="center"/>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34A53" id="_x0000_t202" coordsize="21600,21600" o:spt="202" path="m,l,21600r21600,l21600,xe">
                <v:stroke joinstyle="miter"/>
                <v:path gradientshapeok="t" o:connecttype="rect"/>
              </v:shapetype>
              <v:shape id="Cuadro de texto 131" o:spid="_x0000_s1026" type="#_x0000_t202" style="position:absolute;left:0;text-align:left;margin-left:-79.65pt;margin-top:-33.9pt;width:113.65pt;height:73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" filled="f" stroked="f">
                <v:shadow on="t" color="black" opacity="36044f" origin="-.5,.5" offset=".99781mm,-.99781mm"/>
                <v:textbox style="layout-flow:vertical;mso-layout-flow-alt:bottom-to-top">
                  <w:txbxContent>
                    <w:p w14:paraId="4369880F" w14:textId="77777777" w:rsidR="00CD0732" w:rsidRPr="001424F7" w:rsidRDefault="00CD0732" w:rsidP="00CD0732">
                      <w:pPr>
                        <w:jc w:val="center"/>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1424F7">
                        <w:rPr>
                          <w:rFonts w:ascii="Bahnschrift Condensed" w:hAnsi="Bahnschrift Condensed"/>
                          <w:b/>
                          <w:color w:val="B20000" w:themeColor="accent4" w:themeShade="80"/>
                          <w:sz w:val="170"/>
                          <w:szCs w:val="17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SISTEMAS INFORMÁTICOS</w:t>
                      </w:r>
                    </w:p>
                  </w:txbxContent>
                </v:textbox>
              </v:shape>
            </w:pict>
          </mc:Fallback>
        </mc:AlternateContent>
      </w:r>
      <w:r w:rsidR="005D1BBB">
        <w:rPr>
          <w:noProof/>
        </w:rPr>
        <mc:AlternateContent>
          <mc:Choice Requires="wps">
            <w:drawing>
              <wp:anchor distT="0" distB="0" distL="114300" distR="114300" simplePos="0" relativeHeight="251670528" behindDoc="0" locked="0" layoutInCell="1" allowOverlap="1" wp14:anchorId="1AD78339" wp14:editId="2FCD2E88">
                <wp:simplePos x="0" y="0"/>
                <wp:positionH relativeFrom="column">
                  <wp:posOffset>4112260</wp:posOffset>
                </wp:positionH>
                <wp:positionV relativeFrom="paragraph">
                  <wp:posOffset>-124460</wp:posOffset>
                </wp:positionV>
                <wp:extent cx="3379470" cy="971550"/>
                <wp:effectExtent l="994410" t="0" r="1062990" b="0"/>
                <wp:wrapNone/>
                <wp:docPr id="141" name="Cuadro de texto 141"/>
                <wp:cNvGraphicFramePr/>
                <a:graphic xmlns:a="http://schemas.openxmlformats.org/drawingml/2006/main">
                  <a:graphicData uri="http://schemas.microsoft.com/office/word/2010/wordprocessingShape">
                    <wps:wsp>
                      <wps:cNvSpPr txBox="1"/>
                      <wps:spPr>
                        <a:xfrm rot="2828311">
                          <a:off x="0" y="0"/>
                          <a:ext cx="3379470" cy="97155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7A37E074" w14:textId="77777777" w:rsidR="005D1BBB" w:rsidRPr="00DB1F41" w:rsidRDefault="005D1BBB" w:rsidP="005D1BBB">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DB1F41">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Técnico Básico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78339" id="Cuadro de texto 141" o:spid="_x0000_s1027" type="#_x0000_t202" style="position:absolute;left:0;text-align:left;margin-left:323.8pt;margin-top:-9.8pt;width:266.1pt;height:76.5pt;rotation:3089270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" filled="f" stroked="f">
                <v:shadow on="t" color="black" opacity="36044f" origin="-.5,.5" offset=".99781mm,-.99781mm"/>
                <v:textbox>
                  <w:txbxContent>
                    <w:p w14:paraId="7A37E074" w14:textId="77777777" w:rsidR="005D1BBB" w:rsidRPr="00DB1F41" w:rsidRDefault="005D1BBB" w:rsidP="005D1BBB">
                      <w:pPr>
                        <w:jc w:val="center"/>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pPr>
                      <w:r w:rsidRPr="00DB1F41">
                        <w:rPr>
                          <w:rFonts w:ascii="Bahnschrift Condensed" w:hAnsi="Bahnschrift Condensed"/>
                          <w:b/>
                          <w:color w:val="FFFFFF" w:themeColor="background1"/>
                          <w:sz w:val="80"/>
                          <w:szCs w:val="80"/>
                          <w:lang w:val="es-ES"/>
                          <w14:shadow w14:blurRad="50800" w14:dist="38100" w14:dir="18900000" w14:sx="101000" w14:sy="101000" w14:kx="0" w14:ky="0" w14:algn="bl">
                            <w14:schemeClr w14:val="accent4">
                              <w14:lumMod w14:val="20000"/>
                              <w14:lumOff w14:val="80000"/>
                            </w14:schemeClr>
                          </w14:shadow>
                          <w14:textOutline w14:w="12700" w14:cap="flat" w14:cmpd="sng" w14:algn="ctr">
                            <w14:solidFill>
                              <w14:schemeClr w14:val="accent4">
                                <w14:lumMod w14:val="50000"/>
                              </w14:schemeClr>
                            </w14:solidFill>
                            <w14:prstDash w14:val="solid"/>
                            <w14:round/>
                          </w14:textOutline>
                        </w:rPr>
                        <w:t>Técnico Básico</w:t>
                      </w:r>
                    </w:p>
                  </w:txbxContent>
                </v:textbox>
              </v:shape>
            </w:pict>
          </mc:Fallback>
        </mc:AlternateContent>
      </w:r>
      <w:r w:rsidR="005D1BBB">
        <w:rPr>
          <w:noProof/>
          <w:lang w:val="es-ES"/>
        </w:rPr>
        <mc:AlternateContent>
          <mc:Choice Requires="wps">
            <w:drawing>
              <wp:anchor distT="0" distB="0" distL="114300" distR="114300" simplePos="0" relativeHeight="251665408" behindDoc="0" locked="0" layoutInCell="1" allowOverlap="1" wp14:anchorId="0802BA2F" wp14:editId="181C012D">
                <wp:simplePos x="0" y="0"/>
                <wp:positionH relativeFrom="column">
                  <wp:posOffset>3718825</wp:posOffset>
                </wp:positionH>
                <wp:positionV relativeFrom="paragraph">
                  <wp:posOffset>-34332</wp:posOffset>
                </wp:positionV>
                <wp:extent cx="4186555" cy="667860"/>
                <wp:effectExtent l="1435735" t="0" r="1383030" b="0"/>
                <wp:wrapNone/>
                <wp:docPr id="132" name="Rectángulo 132"/>
                <wp:cNvGraphicFramePr/>
                <a:graphic xmlns:a="http://schemas.openxmlformats.org/drawingml/2006/main">
                  <a:graphicData uri="http://schemas.microsoft.com/office/word/2010/wordprocessingShape">
                    <wps:wsp>
                      <wps:cNvSpPr/>
                      <wps:spPr>
                        <a:xfrm rot="2851293">
                          <a:off x="0" y="0"/>
                          <a:ext cx="4186555" cy="667860"/>
                        </a:xfrm>
                        <a:prstGeom prst="rect">
                          <a:avLst/>
                        </a:prstGeom>
                        <a:pattFill prst="pct90">
                          <a:fgClr>
                            <a:schemeClr val="accent4">
                              <a:lumMod val="50000"/>
                            </a:schemeClr>
                          </a:fgClr>
                          <a:bgClr>
                            <a:schemeClr val="bg1"/>
                          </a:bgClr>
                        </a:pattFill>
                        <a:ln w="190500" cmpd="dbl">
                          <a:solidFill>
                            <a:schemeClr val="accent4">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804AFC" id="Rectángulo 132" o:spid="_x0000_s1026" style="position:absolute;margin-left:292.8pt;margin-top:-2.7pt;width:329.65pt;height:52.6pt;rotation:3114372fd;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" fillcolor="#b10000 [1607]" strokecolor="#b10000 [1607]" strokeweight="15pt">
                <v:fill r:id="rId11" o:title="" color2="white [3212]" type="pattern"/>
                <v:stroke linestyle="thinThin" endcap="round"/>
              </v:rect>
            </w:pict>
          </mc:Fallback>
        </mc:AlternateContent>
      </w:r>
    </w:p>
    <w:p w14:paraId="0EE7D93B" w14:textId="4ED53B2B" w:rsidR="00E43339" w:rsidRDefault="00E43339" w:rsidP="00B83548">
      <w:pPr>
        <w:rPr>
          <w:lang w:val="es-ES"/>
        </w:rPr>
      </w:pPr>
    </w:p>
    <w:p w14:paraId="6F855F3B" w14:textId="3ED52E40" w:rsidR="00E43339" w:rsidRDefault="00E43339" w:rsidP="00B83548">
      <w:pPr>
        <w:rPr>
          <w:lang w:val="es-ES"/>
        </w:rPr>
      </w:pPr>
    </w:p>
    <w:p w14:paraId="6AA3607A" w14:textId="1799574E" w:rsidR="00E43339" w:rsidRDefault="00E43339" w:rsidP="00B83548">
      <w:pPr>
        <w:rPr>
          <w:lang w:val="es-ES"/>
        </w:rPr>
      </w:pPr>
    </w:p>
    <w:p w14:paraId="18B926E0" w14:textId="1A3ED157" w:rsidR="00E43339" w:rsidRDefault="00E43339" w:rsidP="00B83548">
      <w:pPr>
        <w:rPr>
          <w:lang w:val="es-ES"/>
        </w:rPr>
      </w:pPr>
    </w:p>
    <w:p w14:paraId="12153133" w14:textId="7418C513" w:rsidR="00E43339" w:rsidRDefault="00E43339" w:rsidP="00B83548">
      <w:pPr>
        <w:rPr>
          <w:lang w:val="es-ES"/>
        </w:rPr>
      </w:pPr>
    </w:p>
    <w:p w14:paraId="520D327D" w14:textId="0E89115A" w:rsidR="00E43339" w:rsidRDefault="00E43339" w:rsidP="00B83548">
      <w:pPr>
        <w:rPr>
          <w:lang w:val="es-ES"/>
        </w:rPr>
      </w:pPr>
    </w:p>
    <w:p w14:paraId="5F56D1C1" w14:textId="1844CCE3" w:rsidR="00E43339" w:rsidRDefault="00E43339" w:rsidP="00B83548">
      <w:pPr>
        <w:rPr>
          <w:lang w:val="es-ES"/>
        </w:rPr>
      </w:pPr>
    </w:p>
    <w:p w14:paraId="20B9CBFB" w14:textId="74B12050" w:rsidR="00E43339" w:rsidRDefault="00CB5556" w:rsidP="00B83548">
      <w:pPr>
        <w:rPr>
          <w:lang w:val="es-ES"/>
        </w:rPr>
      </w:pPr>
      <w:r>
        <w:rPr>
          <w:noProof/>
        </w:rPr>
        <mc:AlternateContent>
          <mc:Choice Requires="wps">
            <w:drawing>
              <wp:anchor distT="0" distB="0" distL="114300" distR="114300" simplePos="0" relativeHeight="251672576" behindDoc="0" locked="0" layoutInCell="1" allowOverlap="1" wp14:anchorId="7A9015A3" wp14:editId="6D7ED36C">
                <wp:simplePos x="0" y="0"/>
                <wp:positionH relativeFrom="column">
                  <wp:posOffset>365125</wp:posOffset>
                </wp:positionH>
                <wp:positionV relativeFrom="paragraph">
                  <wp:posOffset>220032</wp:posOffset>
                </wp:positionV>
                <wp:extent cx="6050280" cy="3657600"/>
                <wp:effectExtent l="0" t="114300" r="83820" b="57150"/>
                <wp:wrapNone/>
                <wp:docPr id="142" name="Cuadro de texto 142"/>
                <wp:cNvGraphicFramePr/>
                <a:graphic xmlns:a="http://schemas.openxmlformats.org/drawingml/2006/main">
                  <a:graphicData uri="http://schemas.microsoft.com/office/word/2010/wordprocessingShape">
                    <wps:wsp>
                      <wps:cNvSpPr txBox="1"/>
                      <wps:spPr>
                        <a:xfrm>
                          <a:off x="0" y="0"/>
                          <a:ext cx="6050280" cy="36576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60738008" w14:textId="282882B6" w:rsidR="00BF0DCC" w:rsidRPr="00DB1F41" w:rsidRDefault="008F691B"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Hardware de</w:t>
                            </w:r>
                          </w:p>
                          <w:p w14:paraId="12330BDE" w14:textId="129CAE71" w:rsidR="00560959" w:rsidRPr="00DB1F41" w:rsidRDefault="008F691B"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Computadoras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9015A3" id="Cuadro de texto 142" o:spid="_x0000_s1028" type="#_x0000_t202" style="position:absolute;left:0;text-align:left;margin-left:28.75pt;margin-top:17.35pt;width:476.4pt;height:4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" filled="f" stroked="f">
                <v:shadow on="t" color="black" opacity="36044f" origin="-.5,.5" offset=".99781mm,-.99781mm"/>
                <v:textbox>
                  <w:txbxContent>
                    <w:p w14:paraId="60738008" w14:textId="282882B6" w:rsidR="00BF0DCC" w:rsidRPr="00DB1F41" w:rsidRDefault="008F691B"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Hardware de</w:t>
                      </w:r>
                    </w:p>
                    <w:p w14:paraId="12330BDE" w14:textId="129CAE71" w:rsidR="00560959" w:rsidRPr="00DB1F41" w:rsidRDefault="008F691B" w:rsidP="00BF0DCC">
                      <w:pPr>
                        <w:spacing w:after="0" w:line="192" w:lineRule="auto"/>
                        <w:jc w:val="cente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pPr>
                      <w:r>
                        <w:rPr>
                          <w:rFonts w:ascii="Edwardian Script ITC" w:hAnsi="Edwardian Script ITC"/>
                          <w:b/>
                          <w:color w:val="FFFFFF" w:themeColor="background1"/>
                          <w:spacing w:val="40"/>
                          <w:sz w:val="160"/>
                          <w:szCs w:val="160"/>
                          <w:lang w:val="es-ES"/>
                          <w14:shadow w14:blurRad="50800" w14:dist="38100" w14:dir="18900000" w14:sx="101000" w14:sy="101000" w14:kx="0" w14:ky="0" w14:algn="bl">
                            <w14:schemeClr w14:val="accent4">
                              <w14:lumMod w14:val="20000"/>
                              <w14:lumOff w14:val="80000"/>
                            </w14:schemeClr>
                          </w14:shadow>
                          <w14:textOutline w14:w="9525" w14:cap="flat" w14:cmpd="sng" w14:algn="ctr">
                            <w14:solidFill>
                              <w14:schemeClr w14:val="accent4">
                                <w14:lumMod w14:val="50000"/>
                              </w14:schemeClr>
                            </w14:solidFill>
                            <w14:prstDash w14:val="solid"/>
                            <w14:round/>
                          </w14:textOutline>
                        </w:rPr>
                        <w:t>Computadoras I</w:t>
                      </w:r>
                    </w:p>
                  </w:txbxContent>
                </v:textbox>
              </v:shape>
            </w:pict>
          </mc:Fallback>
        </mc:AlternateContent>
      </w:r>
    </w:p>
    <w:p w14:paraId="12D3211F" w14:textId="21271DDB" w:rsidR="00E43339" w:rsidRDefault="00CF4EA1" w:rsidP="00B83548">
      <w:pPr>
        <w:rPr>
          <w:lang w:val="es-ES"/>
        </w:rPr>
      </w:pPr>
      <w:r>
        <w:rPr>
          <w:noProof/>
          <w:lang w:val="es-ES"/>
        </w:rPr>
        <w:drawing>
          <wp:anchor distT="0" distB="0" distL="114300" distR="114300" simplePos="0" relativeHeight="251668480" behindDoc="0" locked="0" layoutInCell="1" allowOverlap="1" wp14:anchorId="4823B79F" wp14:editId="0565DC9D">
            <wp:simplePos x="0" y="0"/>
            <wp:positionH relativeFrom="column">
              <wp:posOffset>1081405</wp:posOffset>
            </wp:positionH>
            <wp:positionV relativeFrom="paragraph">
              <wp:posOffset>111328</wp:posOffset>
            </wp:positionV>
            <wp:extent cx="5750889" cy="6712585"/>
            <wp:effectExtent l="0" t="0" r="2540" b="0"/>
            <wp:wrapNone/>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pic:cNvPicPr/>
                  </pic:nvPicPr>
                  <pic:blipFill rotWithShape="1">
                    <a:blip r:embed="rId12" cstate="print">
                      <a:duotone>
                        <a:schemeClr val="accent4">
                          <a:shade val="45000"/>
                          <a:satMod val="135000"/>
                        </a:schemeClr>
                        <a:prstClr val="white"/>
                      </a:duotone>
                      <a:alphaModFix/>
                      <a:extLst>
                        <a:ext uri="{28A0092B-C50C-407E-A947-70E740481C1C}">
                          <a14:useLocalDpi xmlns:a14="http://schemas.microsoft.com/office/drawing/2010/main" val="0"/>
                        </a:ext>
                      </a:extLst>
                    </a:blip>
                    <a:srcRect l="14327"/>
                    <a:stretch/>
                  </pic:blipFill>
                  <pic:spPr bwMode="auto">
                    <a:xfrm>
                      <a:off x="0" y="0"/>
                      <a:ext cx="5750889" cy="671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AA59EF" w14:textId="0D6A19E0" w:rsidR="00E43339" w:rsidRDefault="00E43339" w:rsidP="00B83548">
      <w:pPr>
        <w:rPr>
          <w:lang w:val="es-ES"/>
        </w:rPr>
      </w:pPr>
    </w:p>
    <w:p w14:paraId="4A48FE17" w14:textId="590D6EB1" w:rsidR="00E43339" w:rsidRDefault="00E43339" w:rsidP="00B83548">
      <w:pPr>
        <w:rPr>
          <w:lang w:val="es-ES"/>
        </w:rPr>
      </w:pPr>
    </w:p>
    <w:p w14:paraId="6D489125" w14:textId="1690BE9F" w:rsidR="00E43339" w:rsidRDefault="00E43339" w:rsidP="00B83548">
      <w:pPr>
        <w:rPr>
          <w:lang w:val="es-ES"/>
        </w:rPr>
      </w:pPr>
    </w:p>
    <w:p w14:paraId="13F51BA6" w14:textId="4728B710" w:rsidR="00E43339" w:rsidRDefault="00E43339" w:rsidP="00B83548">
      <w:pPr>
        <w:rPr>
          <w:lang w:val="es-ES"/>
        </w:rPr>
      </w:pPr>
    </w:p>
    <w:p w14:paraId="3D3275AA" w14:textId="4C4AC5EC" w:rsidR="00E43339" w:rsidRDefault="00E43339" w:rsidP="00B83548">
      <w:pPr>
        <w:rPr>
          <w:lang w:val="es-ES"/>
        </w:rPr>
      </w:pPr>
    </w:p>
    <w:p w14:paraId="53D8C3BD" w14:textId="77777777" w:rsidR="00E43339" w:rsidRDefault="00E43339" w:rsidP="00B83548">
      <w:pPr>
        <w:rPr>
          <w:lang w:val="es-ES"/>
        </w:rPr>
      </w:pPr>
    </w:p>
    <w:p w14:paraId="3DDA005A" w14:textId="54CA5821" w:rsidR="00E43339" w:rsidRDefault="00E43339" w:rsidP="00B83548">
      <w:pPr>
        <w:rPr>
          <w:lang w:val="es-ES"/>
        </w:rPr>
      </w:pPr>
    </w:p>
    <w:p w14:paraId="6F4C5C9A" w14:textId="186AF407" w:rsidR="00E43339" w:rsidRDefault="00E43339" w:rsidP="00B83548">
      <w:pPr>
        <w:rPr>
          <w:lang w:val="es-ES"/>
        </w:rPr>
      </w:pPr>
    </w:p>
    <w:p w14:paraId="5F896CF7" w14:textId="5A20631E" w:rsidR="00E43339" w:rsidRDefault="008F691B" w:rsidP="00B83548">
      <w:pPr>
        <w:rPr>
          <w:lang w:val="es-ES"/>
        </w:rPr>
      </w:pPr>
      <w:r>
        <w:rPr>
          <w:noProof/>
          <w:lang w:val="es-ES"/>
        </w:rPr>
        <w:drawing>
          <wp:anchor distT="0" distB="0" distL="114300" distR="114300" simplePos="0" relativeHeight="251690495" behindDoc="0" locked="0" layoutInCell="1" allowOverlap="1" wp14:anchorId="3A7010D3" wp14:editId="1894A33A">
            <wp:simplePos x="0" y="0"/>
            <wp:positionH relativeFrom="column">
              <wp:posOffset>1536065</wp:posOffset>
            </wp:positionH>
            <wp:positionV relativeFrom="paragraph">
              <wp:posOffset>191338</wp:posOffset>
            </wp:positionV>
            <wp:extent cx="2256155" cy="198755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3">
                      <a:alphaModFix amt="70000"/>
                      <a:extLst>
                        <a:ext uri="{28A0092B-C50C-407E-A947-70E740481C1C}">
                          <a14:useLocalDpi xmlns:a14="http://schemas.microsoft.com/office/drawing/2010/main" val="0"/>
                        </a:ext>
                      </a:extLst>
                    </a:blip>
                    <a:stretch>
                      <a:fillRect/>
                    </a:stretch>
                  </pic:blipFill>
                  <pic:spPr>
                    <a:xfrm>
                      <a:off x="0" y="0"/>
                      <a:ext cx="2256155" cy="1987550"/>
                    </a:xfrm>
                    <a:prstGeom prst="rect">
                      <a:avLst/>
                    </a:prstGeom>
                  </pic:spPr>
                </pic:pic>
              </a:graphicData>
            </a:graphic>
            <wp14:sizeRelH relativeFrom="page">
              <wp14:pctWidth>0</wp14:pctWidth>
            </wp14:sizeRelH>
            <wp14:sizeRelV relativeFrom="page">
              <wp14:pctHeight>0</wp14:pctHeight>
            </wp14:sizeRelV>
          </wp:anchor>
        </w:drawing>
      </w:r>
    </w:p>
    <w:p w14:paraId="362624A9" w14:textId="3B16FBC9" w:rsidR="00E43339" w:rsidRDefault="00E43339" w:rsidP="00B83548">
      <w:pPr>
        <w:rPr>
          <w:lang w:val="es-ES"/>
        </w:rPr>
      </w:pPr>
    </w:p>
    <w:p w14:paraId="70593491" w14:textId="21316002" w:rsidR="00E43339" w:rsidRDefault="00E43339" w:rsidP="00B83548">
      <w:pPr>
        <w:rPr>
          <w:lang w:val="es-ES"/>
        </w:rPr>
      </w:pPr>
    </w:p>
    <w:p w14:paraId="2942A254" w14:textId="77777777" w:rsidR="00E43339" w:rsidRDefault="00E43339" w:rsidP="00B83548">
      <w:pPr>
        <w:rPr>
          <w:lang w:val="es-ES"/>
        </w:rPr>
      </w:pPr>
    </w:p>
    <w:p w14:paraId="7C5A2988" w14:textId="77777777" w:rsidR="00E43339" w:rsidRDefault="00E43339" w:rsidP="00B83548">
      <w:pPr>
        <w:rPr>
          <w:lang w:val="es-ES"/>
        </w:rPr>
      </w:pPr>
    </w:p>
    <w:p w14:paraId="29F84F60" w14:textId="77777777" w:rsidR="00E43339" w:rsidRDefault="00E43339" w:rsidP="00B83548">
      <w:pPr>
        <w:rPr>
          <w:lang w:val="es-ES"/>
        </w:rPr>
      </w:pPr>
    </w:p>
    <w:p w14:paraId="3609F137" w14:textId="77777777" w:rsidR="00E43339" w:rsidRDefault="00E43339" w:rsidP="00B83548">
      <w:pPr>
        <w:rPr>
          <w:lang w:val="es-ES"/>
        </w:rPr>
      </w:pPr>
    </w:p>
    <w:p w14:paraId="36778E91" w14:textId="77777777" w:rsidR="00E43339" w:rsidRDefault="00544984" w:rsidP="00B83548">
      <w:pPr>
        <w:rPr>
          <w:lang w:val="es-ES"/>
        </w:rPr>
      </w:pPr>
      <w:r>
        <w:rPr>
          <w:noProof/>
          <w:lang w:val="es-ES"/>
        </w:rPr>
        <w:drawing>
          <wp:anchor distT="0" distB="0" distL="114300" distR="114300" simplePos="0" relativeHeight="251672831" behindDoc="0" locked="0" layoutInCell="1" allowOverlap="1" wp14:anchorId="643DE5F6" wp14:editId="3581C308">
            <wp:simplePos x="0" y="0"/>
            <wp:positionH relativeFrom="column">
              <wp:posOffset>3585845</wp:posOffset>
            </wp:positionH>
            <wp:positionV relativeFrom="paragraph">
              <wp:posOffset>167640</wp:posOffset>
            </wp:positionV>
            <wp:extent cx="3856355" cy="2571115"/>
            <wp:effectExtent l="0" t="0" r="0" b="0"/>
            <wp:wrapNone/>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n 136"/>
                    <pic:cNvPicPr/>
                  </pic:nvPicPr>
                  <pic:blipFill>
                    <a:blip r:embed="rId14">
                      <a:duotone>
                        <a:prstClr val="black"/>
                        <a:schemeClr val="accent4">
                          <a:tint val="45000"/>
                          <a:satMod val="400000"/>
                        </a:schemeClr>
                      </a:duotone>
                      <a:alphaModFix amt="60000"/>
                      <a:extLst>
                        <a:ext uri="{28A0092B-C50C-407E-A947-70E740481C1C}">
                          <a14:useLocalDpi xmlns:a14="http://schemas.microsoft.com/office/drawing/2010/main" val="0"/>
                        </a:ext>
                      </a:extLst>
                    </a:blip>
                    <a:stretch>
                      <a:fillRect/>
                    </a:stretch>
                  </pic:blipFill>
                  <pic:spPr>
                    <a:xfrm>
                      <a:off x="0" y="0"/>
                      <a:ext cx="3856355" cy="2571115"/>
                    </a:xfrm>
                    <a:prstGeom prst="rect">
                      <a:avLst/>
                    </a:prstGeom>
                  </pic:spPr>
                </pic:pic>
              </a:graphicData>
            </a:graphic>
            <wp14:sizeRelH relativeFrom="page">
              <wp14:pctWidth>0</wp14:pctWidth>
            </wp14:sizeRelH>
            <wp14:sizeRelV relativeFrom="page">
              <wp14:pctHeight>0</wp14:pctHeight>
            </wp14:sizeRelV>
          </wp:anchor>
        </w:drawing>
      </w:r>
    </w:p>
    <w:p w14:paraId="23A5245F" w14:textId="77777777" w:rsidR="00E43339" w:rsidRDefault="00E43339" w:rsidP="00B83548">
      <w:pPr>
        <w:rPr>
          <w:lang w:val="es-ES"/>
        </w:rPr>
      </w:pPr>
    </w:p>
    <w:p w14:paraId="1171263C" w14:textId="77777777" w:rsidR="00E43339" w:rsidRDefault="00544984" w:rsidP="00B83548">
      <w:pPr>
        <w:rPr>
          <w:lang w:val="es-ES"/>
        </w:rPr>
      </w:pPr>
      <w:r>
        <w:rPr>
          <w:noProof/>
          <w:lang w:val="es-ES"/>
        </w:rPr>
        <w:drawing>
          <wp:anchor distT="0" distB="0" distL="114300" distR="114300" simplePos="0" relativeHeight="251673087" behindDoc="0" locked="0" layoutInCell="1" allowOverlap="1" wp14:anchorId="21568FA4" wp14:editId="3905C6AC">
            <wp:simplePos x="0" y="0"/>
            <wp:positionH relativeFrom="column">
              <wp:posOffset>4778912</wp:posOffset>
            </wp:positionH>
            <wp:positionV relativeFrom="paragraph">
              <wp:posOffset>215900</wp:posOffset>
            </wp:positionV>
            <wp:extent cx="1465580" cy="1465580"/>
            <wp:effectExtent l="0" t="0" r="127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n 1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65580" cy="1465580"/>
                    </a:xfrm>
                    <a:prstGeom prst="rect">
                      <a:avLst/>
                    </a:prstGeom>
                  </pic:spPr>
                </pic:pic>
              </a:graphicData>
            </a:graphic>
            <wp14:sizeRelH relativeFrom="page">
              <wp14:pctWidth>0</wp14:pctWidth>
            </wp14:sizeRelH>
            <wp14:sizeRelV relativeFrom="page">
              <wp14:pctHeight>0</wp14:pctHeight>
            </wp14:sizeRelV>
          </wp:anchor>
        </w:drawing>
      </w:r>
    </w:p>
    <w:p w14:paraId="3CD4777B" w14:textId="77777777" w:rsidR="00E43339" w:rsidRDefault="00E43339" w:rsidP="00B83548">
      <w:pPr>
        <w:rPr>
          <w:lang w:val="es-ES"/>
        </w:rPr>
      </w:pPr>
    </w:p>
    <w:p w14:paraId="3DF87F8D" w14:textId="4731CCB5" w:rsidR="00E43339" w:rsidRDefault="00544984" w:rsidP="00B83548">
      <w:pPr>
        <w:rPr>
          <w:lang w:val="es-ES"/>
        </w:rPr>
      </w:pPr>
      <w:r>
        <w:rPr>
          <w:noProof/>
        </w:rPr>
        <mc:AlternateContent>
          <mc:Choice Requires="wps">
            <w:drawing>
              <wp:anchor distT="0" distB="0" distL="114300" distR="114300" simplePos="0" relativeHeight="251677183" behindDoc="0" locked="0" layoutInCell="1" allowOverlap="1" wp14:anchorId="4157FF55" wp14:editId="5C870721">
                <wp:simplePos x="0" y="0"/>
                <wp:positionH relativeFrom="column">
                  <wp:posOffset>655320</wp:posOffset>
                </wp:positionH>
                <wp:positionV relativeFrom="paragraph">
                  <wp:posOffset>722630</wp:posOffset>
                </wp:positionV>
                <wp:extent cx="3802380" cy="304800"/>
                <wp:effectExtent l="0" t="114300" r="64770" b="57150"/>
                <wp:wrapNone/>
                <wp:docPr id="145" name="Cuadro de texto 145"/>
                <wp:cNvGraphicFramePr/>
                <a:graphic xmlns:a="http://schemas.openxmlformats.org/drawingml/2006/main">
                  <a:graphicData uri="http://schemas.microsoft.com/office/word/2010/wordprocessingShape">
                    <wps:wsp>
                      <wps:cNvSpPr txBox="1"/>
                      <wps:spPr>
                        <a:xfrm>
                          <a:off x="0" y="0"/>
                          <a:ext cx="3802380" cy="304800"/>
                        </a:xfrm>
                        <a:prstGeom prst="rect">
                          <a:avLst/>
                        </a:prstGeom>
                        <a:noFill/>
                        <a:ln>
                          <a:noFill/>
                        </a:ln>
                        <a:effectLst>
                          <a:glow>
                            <a:schemeClr val="tx1"/>
                          </a:glow>
                          <a:outerShdw blurRad="127000" dist="50800" dir="18900000" algn="bl" rotWithShape="0">
                            <a:prstClr val="black">
                              <a:alpha val="55000"/>
                            </a:prstClr>
                          </a:outerShdw>
                        </a:effectLst>
                      </wps:spPr>
                      <wps:txbx>
                        <w:txbxContent>
                          <w:p w14:paraId="515B535B" w14:textId="77777777" w:rsidR="00544984" w:rsidRPr="004C27C9" w:rsidRDefault="00544984" w:rsidP="00544984">
                            <w:pPr>
                              <w:spacing w:after="0" w:line="192" w:lineRule="auto"/>
                              <w:jc w:val="center"/>
                              <w:rPr>
                                <w:rFonts w:ascii="Monotype Corsiva" w:hAnsi="Monotype Corsiva"/>
                                <w:bCs/>
                                <w:sz w:val="28"/>
                                <w:szCs w:val="28"/>
                                <w:lang w:val="es-ES"/>
                                <w14:textOutline w14:w="3175" w14:cap="flat" w14:cmpd="sng" w14:algn="ctr">
                                  <w14:noFill/>
                                  <w14:prstDash w14:val="solid"/>
                                  <w14:round/>
                                </w14:textOutline>
                              </w:rPr>
                            </w:pPr>
                            <w:r w:rsidRPr="004C27C9">
                              <w:rPr>
                                <w:rFonts w:ascii="Monotype Corsiva" w:hAnsi="Monotype Corsiva"/>
                                <w:bCs/>
                                <w:sz w:val="28"/>
                                <w:szCs w:val="28"/>
                                <w:lang w:val="es-ES"/>
                                <w14:textOutline w14:w="3175" w14:cap="flat" w14:cmpd="sng" w14:algn="ctr">
                                  <w14:noFill/>
                                  <w14:prstDash w14:val="solid"/>
                                  <w14:round/>
                                </w14:textOutline>
                              </w:rPr>
                              <w:t>Autor: Rubén Condori Lazo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7FF55" id="Cuadro de texto 145" o:spid="_x0000_s1029" type="#_x0000_t202" style="position:absolute;left:0;text-align:left;margin-left:51.6pt;margin-top:56.9pt;width:299.4pt;height:24pt;z-index:251677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" filled="f" stroked="f">
                <v:shadow on="t" color="black" opacity="36044f" origin="-.5,.5" offset=".99781mm,-.99781mm"/>
                <v:textbox>
                  <w:txbxContent>
                    <w:p w14:paraId="515B535B" w14:textId="77777777" w:rsidR="00544984" w:rsidRPr="004C27C9" w:rsidRDefault="00544984" w:rsidP="00544984">
                      <w:pPr>
                        <w:spacing w:after="0" w:line="192" w:lineRule="auto"/>
                        <w:jc w:val="center"/>
                        <w:rPr>
                          <w:rFonts w:ascii="Monotype Corsiva" w:hAnsi="Monotype Corsiva"/>
                          <w:bCs/>
                          <w:sz w:val="28"/>
                          <w:szCs w:val="28"/>
                          <w:lang w:val="es-ES"/>
                          <w14:textOutline w14:w="3175" w14:cap="flat" w14:cmpd="sng" w14:algn="ctr">
                            <w14:noFill/>
                            <w14:prstDash w14:val="solid"/>
                            <w14:round/>
                          </w14:textOutline>
                        </w:rPr>
                      </w:pPr>
                      <w:r w:rsidRPr="004C27C9">
                        <w:rPr>
                          <w:rFonts w:ascii="Monotype Corsiva" w:hAnsi="Monotype Corsiva"/>
                          <w:bCs/>
                          <w:sz w:val="28"/>
                          <w:szCs w:val="28"/>
                          <w:lang w:val="es-ES"/>
                          <w14:textOutline w14:w="3175" w14:cap="flat" w14:cmpd="sng" w14:algn="ctr">
                            <w14:noFill/>
                            <w14:prstDash w14:val="solid"/>
                            <w14:round/>
                          </w14:textOutline>
                        </w:rPr>
                        <w:t>Autor: Rubén Condori Lazo</w:t>
                      </w:r>
                    </w:p>
                  </w:txbxContent>
                </v:textbox>
              </v:shape>
            </w:pict>
          </mc:Fallback>
        </mc:AlternateContent>
      </w:r>
    </w:p>
    <w:p w14:paraId="01422436" w14:textId="77777777" w:rsidR="00746772" w:rsidRDefault="00746772" w:rsidP="00746772">
      <w:pPr>
        <w:pStyle w:val="Ttulo1"/>
        <w:rPr>
          <w:rFonts w:eastAsia="Times New Roman"/>
        </w:rPr>
      </w:pPr>
      <w:bookmarkStart w:id="0" w:name="_Toc517129118"/>
      <w:bookmarkStart w:id="1" w:name="_Toc197248828"/>
      <w:r w:rsidRPr="00746772">
        <w:rPr>
          <w:rFonts w:eastAsia="Times New Roman"/>
        </w:rPr>
        <w:lastRenderedPageBreak/>
        <w:t>Presentación</w:t>
      </w:r>
      <w:bookmarkEnd w:id="0"/>
      <w:bookmarkEnd w:id="1"/>
    </w:p>
    <w:p w14:paraId="6173D2E1" w14:textId="77777777" w:rsidR="00746772" w:rsidRDefault="00746772" w:rsidP="00746772">
      <w:pPr>
        <w:rPr>
          <w:lang w:val="es-ES"/>
        </w:rPr>
      </w:pPr>
    </w:p>
    <w:p w14:paraId="336DE279" w14:textId="77777777" w:rsidR="00746772" w:rsidRDefault="00746772" w:rsidP="00746772">
      <w:pPr>
        <w:rPr>
          <w:lang w:val="es-ES"/>
        </w:rPr>
      </w:pPr>
    </w:p>
    <w:p w14:paraId="19960E02" w14:textId="77777777" w:rsidR="00746772" w:rsidRPr="00746772" w:rsidRDefault="00746772" w:rsidP="00746772">
      <w:pPr>
        <w:rPr>
          <w:lang w:val="es-ES"/>
        </w:rPr>
      </w:pPr>
    </w:p>
    <w:p w14:paraId="2CA4123C" w14:textId="77777777" w:rsidR="00746772" w:rsidRPr="00746772" w:rsidRDefault="00746772" w:rsidP="00746772">
      <w:pPr>
        <w:spacing w:line="259" w:lineRule="auto"/>
        <w:jc w:val="left"/>
        <w:rPr>
          <w:rFonts w:ascii="Calibri" w:eastAsia="Calibri" w:hAnsi="Calibri" w:cs="Times New Roman"/>
          <w:lang w:val="es-ES"/>
        </w:rPr>
      </w:pPr>
    </w:p>
    <w:p w14:paraId="2D5C416B" w14:textId="77777777" w:rsidR="00746772" w:rsidRPr="00746772" w:rsidRDefault="00746772" w:rsidP="00746772">
      <w:pPr>
        <w:spacing w:line="259" w:lineRule="auto"/>
        <w:jc w:val="left"/>
        <w:rPr>
          <w:rFonts w:ascii="Calibri" w:eastAsia="Calibri" w:hAnsi="Calibri" w:cs="Times New Roman"/>
          <w:lang w:val="es-ES"/>
        </w:rPr>
      </w:pPr>
    </w:p>
    <w:p w14:paraId="4746737F" w14:textId="77777777" w:rsidR="00746772" w:rsidRPr="00746772" w:rsidRDefault="00746772" w:rsidP="00746772">
      <w:pPr>
        <w:spacing w:line="259" w:lineRule="auto"/>
        <w:ind w:left="567"/>
        <w:jc w:val="left"/>
        <w:rPr>
          <w:rFonts w:eastAsia="Calibri" w:cs="Arial"/>
          <w:sz w:val="24"/>
          <w:szCs w:val="24"/>
          <w:lang w:val="es-ES"/>
        </w:rPr>
      </w:pPr>
      <w:r w:rsidRPr="00746772">
        <w:rPr>
          <w:rFonts w:ascii="Calibri" w:eastAsia="Calibri" w:hAnsi="Calibri" w:cs="Arial"/>
          <w:noProof/>
          <w:sz w:val="24"/>
          <w:szCs w:val="24"/>
          <w:lang w:val="es-ES" w:eastAsia="es-ES"/>
        </w:rPr>
        <mc:AlternateContent>
          <mc:Choice Requires="wps">
            <w:drawing>
              <wp:inline distT="0" distB="0" distL="0" distR="0" wp14:anchorId="431E1B87" wp14:editId="63654BA6">
                <wp:extent cx="5400000" cy="5400000"/>
                <wp:effectExtent l="57150" t="38100" r="67945" b="86995"/>
                <wp:docPr id="745" name="Pergamino horizontal 7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5400000" cy="5400000"/>
                        </a:xfrm>
                        <a:prstGeom prst="horizontalScroll">
                          <a:avLst>
                            <a:gd name="adj" fmla="val 12500"/>
                          </a:avLst>
                        </a:prstGeom>
                        <a:solidFill>
                          <a:schemeClr val="accent4">
                            <a:lumMod val="40000"/>
                            <a:lumOff val="60000"/>
                          </a:schemeClr>
                        </a:solidFill>
                        <a:ln>
                          <a:solidFill>
                            <a:sysClr val="windowText" lastClr="000000"/>
                          </a:solidFill>
                          <a:headEnd/>
                          <a:tailEnd/>
                        </a:ln>
                        <a:effectLst>
                          <a:outerShdw blurRad="57150" dist="19050" dir="5400000" algn="ctr" rotWithShape="0">
                            <a:srgbClr val="000000">
                              <a:alpha val="63000"/>
                            </a:srgbClr>
                          </a:outerShdw>
                        </a:effectLst>
                      </wps:spPr>
                      <wps:txbx>
                        <w:txbxContent>
                          <w:p w14:paraId="1C11E1A7" w14:textId="77777777" w:rsidR="00746772" w:rsidRPr="00746772" w:rsidRDefault="00746772" w:rsidP="00746772">
                            <w:pPr>
                              <w:spacing w:line="360" w:lineRule="auto"/>
                              <w:ind w:left="142" w:right="490"/>
                              <w:rPr>
                                <w:rFonts w:cs="Arial"/>
                                <w:color w:val="FF0B0C" w:themeColor="accent4" w:themeShade="BF"/>
                                <w:sz w:val="24"/>
                              </w:rPr>
                            </w:pPr>
                          </w:p>
                          <w:p w14:paraId="1E63AE94" w14:textId="18220A18" w:rsidR="006F5F6D" w:rsidRPr="00EA69AC" w:rsidRDefault="00EA69AC" w:rsidP="006F5F6D">
                            <w:pPr>
                              <w:spacing w:line="360" w:lineRule="auto"/>
                              <w:ind w:left="142" w:right="465"/>
                              <w:rPr>
                                <w:rFonts w:cs="Arial"/>
                                <w:color w:val="FF0B0C" w:themeColor="accent4" w:themeShade="BF"/>
                                <w:sz w:val="24"/>
                              </w:rPr>
                            </w:pPr>
                            <w:r w:rsidRPr="00EA69AC">
                              <w:rPr>
                                <w:rFonts w:cs="Arial"/>
                                <w:color w:val="FF0B0C" w:themeColor="accent4" w:themeShade="BF"/>
                                <w:sz w:val="24"/>
                              </w:rPr>
                              <w:t xml:space="preserve">Este documento es una guía de aprendizaje para el módulo de </w:t>
                            </w:r>
                            <w:r w:rsidRPr="00EA69AC">
                              <w:rPr>
                                <w:rFonts w:cs="Arial"/>
                                <w:b/>
                                <w:bCs/>
                                <w:color w:val="FF0B0C" w:themeColor="accent4" w:themeShade="BF"/>
                                <w:sz w:val="24"/>
                              </w:rPr>
                              <w:t>Hardware de Computadoras</w:t>
                            </w:r>
                            <w:r w:rsidRPr="00EA69AC">
                              <w:rPr>
                                <w:rFonts w:cs="Arial"/>
                                <w:color w:val="FF0B0C" w:themeColor="accent4" w:themeShade="BF"/>
                                <w:sz w:val="24"/>
                              </w:rPr>
                              <w:t xml:space="preserve">. Su objetivo es ayudar a los participantes a entender mejor las partes y el funcionamiento de las computadoras. Durante el curso, se verán temas como </w:t>
                            </w:r>
                            <w:bookmarkStart w:id="2" w:name="_Hlk195942448"/>
                            <w:r w:rsidRPr="00EA69AC">
                              <w:rPr>
                                <w:rFonts w:cs="Arial"/>
                                <w:color w:val="FF0B0C" w:themeColor="accent4" w:themeShade="BF"/>
                                <w:sz w:val="24"/>
                              </w:rPr>
                              <w:t>la evolución de las computadoras, las partes de una computadora, cómo instalar sistemas operativos y qué es el Internet de las Cosas (</w:t>
                            </w:r>
                            <w:proofErr w:type="spellStart"/>
                            <w:r w:rsidRPr="00EA69AC">
                              <w:rPr>
                                <w:rFonts w:cs="Arial"/>
                                <w:color w:val="FF0B0C" w:themeColor="accent4" w:themeShade="BF"/>
                                <w:sz w:val="24"/>
                              </w:rPr>
                              <w:t>IoT</w:t>
                            </w:r>
                            <w:proofErr w:type="spellEnd"/>
                            <w:r w:rsidRPr="00EA69AC">
                              <w:rPr>
                                <w:rFonts w:cs="Arial"/>
                                <w:color w:val="FF0B0C" w:themeColor="accent4" w:themeShade="BF"/>
                                <w:sz w:val="24"/>
                              </w:rPr>
                              <w:t>).</w:t>
                            </w:r>
                          </w:p>
                          <w:bookmarkEnd w:id="2"/>
                          <w:p w14:paraId="5347932F" w14:textId="77777777" w:rsidR="006F5F6D" w:rsidRPr="006F5F6D" w:rsidRDefault="006F5F6D" w:rsidP="006F5F6D">
                            <w:pPr>
                              <w:spacing w:line="360" w:lineRule="auto"/>
                              <w:ind w:left="142" w:right="490"/>
                              <w:rPr>
                                <w:rFonts w:cs="Arial"/>
                                <w:color w:val="FF0B0C" w:themeColor="accent4" w:themeShade="BF"/>
                                <w:sz w:val="24"/>
                              </w:rPr>
                            </w:pPr>
                            <w:r w:rsidRPr="006F5F6D">
                              <w:rPr>
                                <w:rFonts w:cs="Arial"/>
                                <w:color w:val="FF0B0C" w:themeColor="accent4" w:themeShade="BF"/>
                                <w:sz w:val="24"/>
                              </w:rPr>
                              <w:t xml:space="preserve">Cada tema se organiza en cuatro momentos metodológicos: </w:t>
                            </w:r>
                            <w:r w:rsidRPr="006F5F6D">
                              <w:rPr>
                                <w:rFonts w:cs="Arial"/>
                                <w:b/>
                                <w:bCs/>
                                <w:color w:val="FF0B0C" w:themeColor="accent4" w:themeShade="BF"/>
                                <w:sz w:val="24"/>
                              </w:rPr>
                              <w:t>PRÁCTICA</w:t>
                            </w:r>
                            <w:r w:rsidRPr="006F5F6D">
                              <w:rPr>
                                <w:rFonts w:cs="Arial"/>
                                <w:color w:val="FF0B0C" w:themeColor="accent4" w:themeShade="BF"/>
                                <w:sz w:val="24"/>
                              </w:rPr>
                              <w:t xml:space="preserve">, </w:t>
                            </w:r>
                            <w:r w:rsidRPr="006F5F6D">
                              <w:rPr>
                                <w:rFonts w:cs="Arial"/>
                                <w:b/>
                                <w:bCs/>
                                <w:color w:val="FF0B0C" w:themeColor="accent4" w:themeShade="BF"/>
                                <w:sz w:val="24"/>
                              </w:rPr>
                              <w:t>TEORÍA</w:t>
                            </w:r>
                            <w:r w:rsidRPr="006F5F6D">
                              <w:rPr>
                                <w:rFonts w:cs="Arial"/>
                                <w:color w:val="FF0B0C" w:themeColor="accent4" w:themeShade="BF"/>
                                <w:sz w:val="24"/>
                              </w:rPr>
                              <w:t xml:space="preserve">, </w:t>
                            </w:r>
                            <w:r w:rsidRPr="006F5F6D">
                              <w:rPr>
                                <w:rFonts w:cs="Arial"/>
                                <w:b/>
                                <w:bCs/>
                                <w:color w:val="FF0B0C" w:themeColor="accent4" w:themeShade="BF"/>
                                <w:sz w:val="24"/>
                              </w:rPr>
                              <w:t>VALORACIÓN</w:t>
                            </w:r>
                            <w:r w:rsidRPr="006F5F6D">
                              <w:rPr>
                                <w:rFonts w:cs="Arial"/>
                                <w:color w:val="FF0B0C" w:themeColor="accent4" w:themeShade="BF"/>
                                <w:sz w:val="24"/>
                              </w:rPr>
                              <w:t xml:space="preserve"> y </w:t>
                            </w:r>
                            <w:r w:rsidRPr="006F5F6D">
                              <w:rPr>
                                <w:rFonts w:cs="Arial"/>
                                <w:b/>
                                <w:bCs/>
                                <w:color w:val="FF0B0C" w:themeColor="accent4" w:themeShade="BF"/>
                                <w:sz w:val="24"/>
                              </w:rPr>
                              <w:t>PRODUCCIÓN</w:t>
                            </w:r>
                            <w:r w:rsidRPr="006F5F6D">
                              <w:rPr>
                                <w:rFonts w:cs="Arial"/>
                                <w:color w:val="FF0B0C" w:themeColor="accent4" w:themeShade="BF"/>
                                <w:sz w:val="24"/>
                              </w:rPr>
                              <w:t>. Además, se incluyen ejemplos claros y conclusiones que refuerzan el aprendizaje, facilitando una comprensión más profunda de los conceptos.</w:t>
                            </w:r>
                          </w:p>
                          <w:p w14:paraId="2E83ACDD" w14:textId="3C1D836C" w:rsidR="00746772" w:rsidRPr="00746772" w:rsidRDefault="00746772" w:rsidP="006F5F6D">
                            <w:pPr>
                              <w:spacing w:line="360" w:lineRule="auto"/>
                              <w:ind w:left="142" w:right="490"/>
                              <w:rPr>
                                <w:rFonts w:cs="Arial"/>
                                <w:color w:val="FF0B0C" w:themeColor="accent4" w:themeShade="BF"/>
                              </w:rPr>
                            </w:pPr>
                          </w:p>
                        </w:txbxContent>
                      </wps:txbx>
                      <wps:bodyPr rot="0" vert="horz" wrap="square" lIns="91440" tIns="45720" rIns="91440" bIns="45720" anchor="t" anchorCtr="0" upright="1">
                        <a:noAutofit/>
                      </wps:bodyPr>
                    </wps:wsp>
                  </a:graphicData>
                </a:graphic>
              </wp:inline>
            </w:drawing>
          </mc:Choice>
          <mc:Fallback>
            <w:pict>
              <v:shapetype w14:anchorId="431E1B8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745" o:spid="_x0000_s1030" type="#_x0000_t98" style="width:425.2pt;height:425.2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" fillcolor="#ffc1c1 [1303]" strokecolor="windowText">
                <v:shadow on="t" color="black" opacity="41287f" offset="0,1.5pt"/>
                <v:textbox>
                  <w:txbxContent>
                    <w:p w14:paraId="1C11E1A7" w14:textId="77777777" w:rsidR="00746772" w:rsidRPr="00746772" w:rsidRDefault="00746772" w:rsidP="00746772">
                      <w:pPr>
                        <w:spacing w:line="360" w:lineRule="auto"/>
                        <w:ind w:left="142" w:right="490"/>
                        <w:rPr>
                          <w:rFonts w:cs="Arial"/>
                          <w:color w:val="FF0B0C" w:themeColor="accent4" w:themeShade="BF"/>
                          <w:sz w:val="24"/>
                        </w:rPr>
                      </w:pPr>
                    </w:p>
                    <w:p w14:paraId="1E63AE94" w14:textId="18220A18" w:rsidR="006F5F6D" w:rsidRPr="00EA69AC" w:rsidRDefault="00EA69AC" w:rsidP="006F5F6D">
                      <w:pPr>
                        <w:spacing w:line="360" w:lineRule="auto"/>
                        <w:ind w:left="142" w:right="465"/>
                        <w:rPr>
                          <w:rFonts w:cs="Arial"/>
                          <w:color w:val="FF0B0C" w:themeColor="accent4" w:themeShade="BF"/>
                          <w:sz w:val="24"/>
                        </w:rPr>
                      </w:pPr>
                      <w:r w:rsidRPr="00EA69AC">
                        <w:rPr>
                          <w:rFonts w:cs="Arial"/>
                          <w:color w:val="FF0B0C" w:themeColor="accent4" w:themeShade="BF"/>
                          <w:sz w:val="24"/>
                        </w:rPr>
                        <w:t xml:space="preserve">Este documento es una guía de aprendizaje para el módulo de </w:t>
                      </w:r>
                      <w:r w:rsidRPr="00EA69AC">
                        <w:rPr>
                          <w:rFonts w:cs="Arial"/>
                          <w:b/>
                          <w:bCs/>
                          <w:color w:val="FF0B0C" w:themeColor="accent4" w:themeShade="BF"/>
                          <w:sz w:val="24"/>
                        </w:rPr>
                        <w:t>Hardware de Computadoras</w:t>
                      </w:r>
                      <w:r w:rsidRPr="00EA69AC">
                        <w:rPr>
                          <w:rFonts w:cs="Arial"/>
                          <w:color w:val="FF0B0C" w:themeColor="accent4" w:themeShade="BF"/>
                          <w:sz w:val="24"/>
                        </w:rPr>
                        <w:t xml:space="preserve">. Su objetivo es ayudar a los participantes a entender mejor las partes y el funcionamiento de las computadoras. Durante el curso, se verán temas como </w:t>
                      </w:r>
                      <w:bookmarkStart w:id="3" w:name="_Hlk195942448"/>
                      <w:r w:rsidRPr="00EA69AC">
                        <w:rPr>
                          <w:rFonts w:cs="Arial"/>
                          <w:color w:val="FF0B0C" w:themeColor="accent4" w:themeShade="BF"/>
                          <w:sz w:val="24"/>
                        </w:rPr>
                        <w:t>la evolución de las computadoras, las partes de una computadora, cómo instalar sistemas operativos y qué es el Internet de las Cosas (</w:t>
                      </w:r>
                      <w:proofErr w:type="spellStart"/>
                      <w:r w:rsidRPr="00EA69AC">
                        <w:rPr>
                          <w:rFonts w:cs="Arial"/>
                          <w:color w:val="FF0B0C" w:themeColor="accent4" w:themeShade="BF"/>
                          <w:sz w:val="24"/>
                        </w:rPr>
                        <w:t>IoT</w:t>
                      </w:r>
                      <w:proofErr w:type="spellEnd"/>
                      <w:r w:rsidRPr="00EA69AC">
                        <w:rPr>
                          <w:rFonts w:cs="Arial"/>
                          <w:color w:val="FF0B0C" w:themeColor="accent4" w:themeShade="BF"/>
                          <w:sz w:val="24"/>
                        </w:rPr>
                        <w:t>).</w:t>
                      </w:r>
                    </w:p>
                    <w:bookmarkEnd w:id="3"/>
                    <w:p w14:paraId="5347932F" w14:textId="77777777" w:rsidR="006F5F6D" w:rsidRPr="006F5F6D" w:rsidRDefault="006F5F6D" w:rsidP="006F5F6D">
                      <w:pPr>
                        <w:spacing w:line="360" w:lineRule="auto"/>
                        <w:ind w:left="142" w:right="490"/>
                        <w:rPr>
                          <w:rFonts w:cs="Arial"/>
                          <w:color w:val="FF0B0C" w:themeColor="accent4" w:themeShade="BF"/>
                          <w:sz w:val="24"/>
                        </w:rPr>
                      </w:pPr>
                      <w:r w:rsidRPr="006F5F6D">
                        <w:rPr>
                          <w:rFonts w:cs="Arial"/>
                          <w:color w:val="FF0B0C" w:themeColor="accent4" w:themeShade="BF"/>
                          <w:sz w:val="24"/>
                        </w:rPr>
                        <w:t xml:space="preserve">Cada tema se organiza en cuatro momentos metodológicos: </w:t>
                      </w:r>
                      <w:r w:rsidRPr="006F5F6D">
                        <w:rPr>
                          <w:rFonts w:cs="Arial"/>
                          <w:b/>
                          <w:bCs/>
                          <w:color w:val="FF0B0C" w:themeColor="accent4" w:themeShade="BF"/>
                          <w:sz w:val="24"/>
                        </w:rPr>
                        <w:t>PRÁCTICA</w:t>
                      </w:r>
                      <w:r w:rsidRPr="006F5F6D">
                        <w:rPr>
                          <w:rFonts w:cs="Arial"/>
                          <w:color w:val="FF0B0C" w:themeColor="accent4" w:themeShade="BF"/>
                          <w:sz w:val="24"/>
                        </w:rPr>
                        <w:t xml:space="preserve">, </w:t>
                      </w:r>
                      <w:r w:rsidRPr="006F5F6D">
                        <w:rPr>
                          <w:rFonts w:cs="Arial"/>
                          <w:b/>
                          <w:bCs/>
                          <w:color w:val="FF0B0C" w:themeColor="accent4" w:themeShade="BF"/>
                          <w:sz w:val="24"/>
                        </w:rPr>
                        <w:t>TEORÍA</w:t>
                      </w:r>
                      <w:r w:rsidRPr="006F5F6D">
                        <w:rPr>
                          <w:rFonts w:cs="Arial"/>
                          <w:color w:val="FF0B0C" w:themeColor="accent4" w:themeShade="BF"/>
                          <w:sz w:val="24"/>
                        </w:rPr>
                        <w:t xml:space="preserve">, </w:t>
                      </w:r>
                      <w:r w:rsidRPr="006F5F6D">
                        <w:rPr>
                          <w:rFonts w:cs="Arial"/>
                          <w:b/>
                          <w:bCs/>
                          <w:color w:val="FF0B0C" w:themeColor="accent4" w:themeShade="BF"/>
                          <w:sz w:val="24"/>
                        </w:rPr>
                        <w:t>VALORACIÓN</w:t>
                      </w:r>
                      <w:r w:rsidRPr="006F5F6D">
                        <w:rPr>
                          <w:rFonts w:cs="Arial"/>
                          <w:color w:val="FF0B0C" w:themeColor="accent4" w:themeShade="BF"/>
                          <w:sz w:val="24"/>
                        </w:rPr>
                        <w:t xml:space="preserve"> y </w:t>
                      </w:r>
                      <w:r w:rsidRPr="006F5F6D">
                        <w:rPr>
                          <w:rFonts w:cs="Arial"/>
                          <w:b/>
                          <w:bCs/>
                          <w:color w:val="FF0B0C" w:themeColor="accent4" w:themeShade="BF"/>
                          <w:sz w:val="24"/>
                        </w:rPr>
                        <w:t>PRODUCCIÓN</w:t>
                      </w:r>
                      <w:r w:rsidRPr="006F5F6D">
                        <w:rPr>
                          <w:rFonts w:cs="Arial"/>
                          <w:color w:val="FF0B0C" w:themeColor="accent4" w:themeShade="BF"/>
                          <w:sz w:val="24"/>
                        </w:rPr>
                        <w:t>. Además, se incluyen ejemplos claros y conclusiones que refuerzan el aprendizaje, facilitando una comprensión más profunda de los conceptos.</w:t>
                      </w:r>
                    </w:p>
                    <w:p w14:paraId="2E83ACDD" w14:textId="3C1D836C" w:rsidR="00746772" w:rsidRPr="00746772" w:rsidRDefault="00746772" w:rsidP="006F5F6D">
                      <w:pPr>
                        <w:spacing w:line="360" w:lineRule="auto"/>
                        <w:ind w:left="142" w:right="490"/>
                        <w:rPr>
                          <w:rFonts w:cs="Arial"/>
                          <w:color w:val="FF0B0C" w:themeColor="accent4" w:themeShade="BF"/>
                        </w:rPr>
                      </w:pPr>
                    </w:p>
                  </w:txbxContent>
                </v:textbox>
                <w10:anchorlock/>
              </v:shape>
            </w:pict>
          </mc:Fallback>
        </mc:AlternateContent>
      </w:r>
    </w:p>
    <w:p w14:paraId="74C9AFDE" w14:textId="77777777" w:rsidR="00746772" w:rsidRPr="00746772" w:rsidRDefault="00746772" w:rsidP="00746772">
      <w:pPr>
        <w:spacing w:line="259" w:lineRule="auto"/>
        <w:ind w:left="567"/>
        <w:jc w:val="left"/>
        <w:rPr>
          <w:rFonts w:eastAsia="Calibri" w:cs="Arial"/>
          <w:sz w:val="24"/>
          <w:szCs w:val="24"/>
          <w:lang w:val="es-ES"/>
        </w:rPr>
      </w:pPr>
    </w:p>
    <w:p w14:paraId="786CC497" w14:textId="77777777" w:rsidR="00D86F8F" w:rsidRDefault="00D86F8F" w:rsidP="00B83548">
      <w:pPr>
        <w:rPr>
          <w:lang w:val="es-ES"/>
        </w:rPr>
      </w:pPr>
    </w:p>
    <w:p w14:paraId="7FBED940" w14:textId="77777777" w:rsidR="00D86F8F" w:rsidRDefault="00D86F8F" w:rsidP="00B83548">
      <w:pPr>
        <w:rPr>
          <w:lang w:val="es-ES"/>
        </w:rPr>
      </w:pPr>
    </w:p>
    <w:p w14:paraId="6690F279" w14:textId="77777777" w:rsidR="00896B6E" w:rsidRDefault="00896B6E" w:rsidP="00B83548">
      <w:pPr>
        <w:tabs>
          <w:tab w:val="left" w:pos="2811"/>
        </w:tabs>
        <w:rPr>
          <w:lang w:val="es-ES"/>
        </w:rPr>
      </w:pPr>
    </w:p>
    <w:p w14:paraId="49182F4A" w14:textId="77777777" w:rsidR="004C27C9" w:rsidRPr="004C27C9" w:rsidRDefault="004C27C9" w:rsidP="004C27C9">
      <w:pPr>
        <w:pStyle w:val="Ttulo1"/>
      </w:pPr>
      <w:bookmarkStart w:id="4" w:name="_Toc196497032"/>
      <w:bookmarkStart w:id="5" w:name="_Toc197248829"/>
      <w:r w:rsidRPr="004C27C9">
        <w:lastRenderedPageBreak/>
        <w:t>Sinopsis</w:t>
      </w:r>
      <w:bookmarkEnd w:id="4"/>
      <w:bookmarkEnd w:id="5"/>
    </w:p>
    <w:p w14:paraId="3FDB0705" w14:textId="77777777" w:rsidR="004C27C9" w:rsidRDefault="004C27C9" w:rsidP="004C27C9">
      <w:pPr>
        <w:rPr>
          <w:lang w:val="es-ES"/>
        </w:rPr>
      </w:pPr>
    </w:p>
    <w:p w14:paraId="50A91C30" w14:textId="77777777" w:rsidR="004C27C9" w:rsidRPr="00043A06" w:rsidRDefault="004C27C9" w:rsidP="004C27C9">
      <w:pPr>
        <w:rPr>
          <w:lang w:val="es-ES"/>
        </w:rPr>
      </w:pPr>
    </w:p>
    <w:p w14:paraId="02AB4152" w14:textId="77777777" w:rsidR="004C27C9" w:rsidRPr="004C27C9" w:rsidRDefault="004C27C9" w:rsidP="004C27C9">
      <w:pPr>
        <w:spacing w:line="360" w:lineRule="auto"/>
      </w:pPr>
      <w:r w:rsidRPr="004C27C9">
        <w:t>Esta guía de aprendizaje está diseñada para los participantes de la especialidad de Sistemas Informáticos, nivel básico. A lo largo del módulo, se explorará la evolución y el impacto de las computadoras en la tecnología moderna, organizando el contenido en cuatro temas principales:</w:t>
      </w:r>
    </w:p>
    <w:p w14:paraId="7EF59F22" w14:textId="77777777" w:rsidR="004C27C9" w:rsidRPr="004C27C9" w:rsidRDefault="004C27C9" w:rsidP="004C27C9">
      <w:pPr>
        <w:spacing w:line="360" w:lineRule="auto"/>
        <w:ind w:left="720"/>
      </w:pPr>
      <w:r w:rsidRPr="004C27C9">
        <w:rPr>
          <w:b/>
          <w:bCs/>
        </w:rPr>
        <w:t>1. Evolución y Generación de Computadoras:</w:t>
      </w:r>
      <w:r w:rsidRPr="004C27C9">
        <w:t xml:space="preserve"> Aquí revisamos la historia de las computadoras, desde sus inicios mecánicos hasta las máquinas modernas que usamos hoy. Analizamos las diferentes generaciones y las tecnologías que las han hecho posibles.</w:t>
      </w:r>
    </w:p>
    <w:p w14:paraId="2FE6CBF9" w14:textId="77777777" w:rsidR="004C27C9" w:rsidRPr="004C27C9" w:rsidRDefault="004C27C9" w:rsidP="004C27C9">
      <w:pPr>
        <w:spacing w:line="360" w:lineRule="auto"/>
        <w:ind w:left="720"/>
      </w:pPr>
      <w:r w:rsidRPr="004C27C9">
        <w:rPr>
          <w:b/>
          <w:bCs/>
        </w:rPr>
        <w:t>2. Partes de una Computadora:</w:t>
      </w:r>
      <w:r w:rsidRPr="004C27C9">
        <w:t xml:space="preserve"> En este apartado, describimos los componentes esenciales de una computadora, como el procesador, la memoria RAM y los discos duros, explicando cómo cada uno contribuye al rendimiento general del sistema.</w:t>
      </w:r>
    </w:p>
    <w:p w14:paraId="442BDA29" w14:textId="77777777" w:rsidR="004C27C9" w:rsidRPr="004C27C9" w:rsidRDefault="004C27C9" w:rsidP="004C27C9">
      <w:pPr>
        <w:spacing w:line="360" w:lineRule="auto"/>
        <w:ind w:left="720"/>
      </w:pPr>
      <w:r w:rsidRPr="004C27C9">
        <w:rPr>
          <w:b/>
          <w:bCs/>
        </w:rPr>
        <w:t>3. Instalación de Sistemas Operativos:</w:t>
      </w:r>
      <w:r w:rsidRPr="004C27C9">
        <w:t xml:space="preserve"> Detallamos el proceso de instalación de sistemas operativos, incluyendo cómo configurar controladores y la importancia de tener un buen antivirus para mantener seguro el sistema.</w:t>
      </w:r>
    </w:p>
    <w:p w14:paraId="615D3467" w14:textId="77777777" w:rsidR="004C27C9" w:rsidRPr="004C27C9" w:rsidRDefault="004C27C9" w:rsidP="004C27C9">
      <w:pPr>
        <w:spacing w:line="360" w:lineRule="auto"/>
        <w:ind w:left="720"/>
      </w:pPr>
      <w:r w:rsidRPr="004C27C9">
        <w:rPr>
          <w:b/>
          <w:bCs/>
        </w:rPr>
        <w:t>4. Internet de las Cosas (</w:t>
      </w:r>
      <w:proofErr w:type="spellStart"/>
      <w:r w:rsidRPr="004C27C9">
        <w:rPr>
          <w:b/>
          <w:bCs/>
        </w:rPr>
        <w:t>IoT</w:t>
      </w:r>
      <w:proofErr w:type="spellEnd"/>
      <w:r w:rsidRPr="004C27C9">
        <w:rPr>
          <w:b/>
          <w:bCs/>
        </w:rPr>
        <w:t>):</w:t>
      </w:r>
      <w:r w:rsidRPr="004C27C9">
        <w:t xml:space="preserve"> Introducimos el concepto de </w:t>
      </w:r>
      <w:proofErr w:type="spellStart"/>
      <w:r w:rsidRPr="004C27C9">
        <w:t>IoT</w:t>
      </w:r>
      <w:proofErr w:type="spellEnd"/>
      <w:r w:rsidRPr="004C27C9">
        <w:t>, explorando cómo los dispositivos conectados están cambiando nuestra forma de vivir y la necesidad de asegurar nuestra información.</w:t>
      </w:r>
    </w:p>
    <w:p w14:paraId="4FB047A2" w14:textId="77777777" w:rsidR="004C27C9" w:rsidRPr="004C27C9" w:rsidRDefault="004C27C9" w:rsidP="004C27C9">
      <w:pPr>
        <w:spacing w:line="360" w:lineRule="auto"/>
      </w:pPr>
      <w:r w:rsidRPr="004C27C9">
        <w:t>El módulo también incluye actividades prácticas y cuestionarios para ayudar a consolidar lo aprendido, así como reflexiones finales sobre el impacto de la tecnología en nuestras vidas y su desarrollo futuro. El objetivo es preparar a los estudiantes para que enfrenten los desafíos del mundo digital actual de manera efectiva.</w:t>
      </w:r>
    </w:p>
    <w:p w14:paraId="0F46BFB8" w14:textId="77777777" w:rsidR="004C27C9" w:rsidRDefault="004C27C9" w:rsidP="00B83548">
      <w:pPr>
        <w:tabs>
          <w:tab w:val="left" w:pos="2811"/>
        </w:tabs>
        <w:rPr>
          <w:lang w:val="es-ES"/>
        </w:rPr>
      </w:pPr>
    </w:p>
    <w:p w14:paraId="61B2F202" w14:textId="77777777" w:rsidR="00896B6E" w:rsidRDefault="00896B6E" w:rsidP="00B83548">
      <w:pPr>
        <w:tabs>
          <w:tab w:val="left" w:pos="2811"/>
        </w:tabs>
        <w:rPr>
          <w:lang w:val="es-ES"/>
        </w:rPr>
      </w:pPr>
    </w:p>
    <w:p w14:paraId="28FB1FB4" w14:textId="77777777" w:rsidR="00896B6E" w:rsidRDefault="00896B6E" w:rsidP="00B83548">
      <w:pPr>
        <w:tabs>
          <w:tab w:val="left" w:pos="2811"/>
        </w:tabs>
        <w:rPr>
          <w:lang w:val="es-ES"/>
        </w:rPr>
      </w:pPr>
    </w:p>
    <w:p w14:paraId="03F04503" w14:textId="77777777" w:rsidR="004C27C9" w:rsidRDefault="004C27C9" w:rsidP="00B83548">
      <w:pPr>
        <w:tabs>
          <w:tab w:val="left" w:pos="2811"/>
        </w:tabs>
        <w:rPr>
          <w:lang w:val="es-ES"/>
        </w:rPr>
      </w:pPr>
    </w:p>
    <w:p w14:paraId="56419D13" w14:textId="77777777" w:rsidR="004C27C9" w:rsidRDefault="004C27C9" w:rsidP="00B83548">
      <w:pPr>
        <w:tabs>
          <w:tab w:val="left" w:pos="2811"/>
        </w:tabs>
        <w:rPr>
          <w:lang w:val="es-ES"/>
        </w:rPr>
      </w:pPr>
    </w:p>
    <w:p w14:paraId="08D3F9F7" w14:textId="77777777" w:rsidR="004C27C9" w:rsidRDefault="004C27C9" w:rsidP="00B83548">
      <w:pPr>
        <w:tabs>
          <w:tab w:val="left" w:pos="2811"/>
        </w:tabs>
        <w:rPr>
          <w:lang w:val="es-ES"/>
        </w:rPr>
      </w:pPr>
    </w:p>
    <w:p w14:paraId="44FC0239" w14:textId="77777777" w:rsidR="00896B6E" w:rsidRDefault="00896B6E" w:rsidP="00B83548">
      <w:pPr>
        <w:tabs>
          <w:tab w:val="left" w:pos="2811"/>
        </w:tabs>
        <w:rPr>
          <w:lang w:val="es-ES"/>
        </w:rPr>
      </w:pPr>
    </w:p>
    <w:p w14:paraId="12EE29A3" w14:textId="77777777" w:rsidR="00896B6E" w:rsidRDefault="00896B6E" w:rsidP="00B83548">
      <w:pPr>
        <w:tabs>
          <w:tab w:val="left" w:pos="2811"/>
        </w:tabs>
        <w:rPr>
          <w:lang w:val="es-ES"/>
        </w:rPr>
      </w:pPr>
    </w:p>
    <w:p w14:paraId="55C01F64" w14:textId="77777777" w:rsidR="00896B6E" w:rsidRDefault="00896B6E" w:rsidP="00B83548">
      <w:pPr>
        <w:tabs>
          <w:tab w:val="left" w:pos="2811"/>
        </w:tabs>
        <w:rPr>
          <w:lang w:val="es-ES"/>
        </w:rPr>
      </w:pPr>
    </w:p>
    <w:p w14:paraId="46811C9D" w14:textId="77777777" w:rsidR="00896B6E" w:rsidRDefault="00896B6E" w:rsidP="00B83548">
      <w:pPr>
        <w:tabs>
          <w:tab w:val="left" w:pos="2811"/>
        </w:tabs>
        <w:rPr>
          <w:lang w:val="es-ES"/>
        </w:rPr>
      </w:pPr>
    </w:p>
    <w:p w14:paraId="62339258" w14:textId="77777777" w:rsidR="00896B6E" w:rsidRDefault="00896B6E" w:rsidP="00B83548">
      <w:pPr>
        <w:tabs>
          <w:tab w:val="left" w:pos="2811"/>
        </w:tabs>
        <w:rPr>
          <w:lang w:val="es-ES"/>
        </w:rPr>
      </w:pPr>
    </w:p>
    <w:p w14:paraId="6F82159A" w14:textId="77777777" w:rsidR="00896B6E" w:rsidRDefault="00896B6E" w:rsidP="00B83548">
      <w:pPr>
        <w:tabs>
          <w:tab w:val="left" w:pos="2811"/>
        </w:tabs>
        <w:rPr>
          <w:lang w:val="es-ES"/>
        </w:rPr>
      </w:pPr>
    </w:p>
    <w:p w14:paraId="6C83BAC4" w14:textId="77777777" w:rsidR="00896B6E" w:rsidRDefault="00896B6E" w:rsidP="00B83548">
      <w:pPr>
        <w:tabs>
          <w:tab w:val="left" w:pos="2811"/>
        </w:tabs>
        <w:rPr>
          <w:lang w:val="es-ES"/>
        </w:rPr>
      </w:pPr>
    </w:p>
    <w:p w14:paraId="0675A024" w14:textId="77777777" w:rsidR="004C27C9" w:rsidRDefault="004C27C9" w:rsidP="00B83548">
      <w:pPr>
        <w:tabs>
          <w:tab w:val="left" w:pos="2811"/>
        </w:tabs>
        <w:rPr>
          <w:lang w:val="es-ES"/>
        </w:rPr>
      </w:pPr>
    </w:p>
    <w:p w14:paraId="68805F9C" w14:textId="77777777" w:rsidR="004C27C9" w:rsidRDefault="004C27C9" w:rsidP="00B83548">
      <w:pPr>
        <w:tabs>
          <w:tab w:val="left" w:pos="2811"/>
        </w:tabs>
        <w:rPr>
          <w:lang w:val="es-ES"/>
        </w:rPr>
      </w:pPr>
    </w:p>
    <w:p w14:paraId="11117FDF" w14:textId="77777777" w:rsidR="004C27C9" w:rsidRDefault="004C27C9" w:rsidP="00B83548">
      <w:pPr>
        <w:tabs>
          <w:tab w:val="left" w:pos="2811"/>
        </w:tabs>
        <w:rPr>
          <w:lang w:val="es-ES"/>
        </w:rPr>
      </w:pPr>
    </w:p>
    <w:p w14:paraId="64CE95D9" w14:textId="77777777" w:rsidR="004C27C9" w:rsidRDefault="004C27C9" w:rsidP="00B83548">
      <w:pPr>
        <w:tabs>
          <w:tab w:val="left" w:pos="2811"/>
        </w:tabs>
        <w:rPr>
          <w:lang w:val="es-ES"/>
        </w:rPr>
      </w:pPr>
    </w:p>
    <w:p w14:paraId="14A0DAEE" w14:textId="77777777" w:rsidR="00896B6E" w:rsidRDefault="00896B6E" w:rsidP="00B83548">
      <w:pPr>
        <w:tabs>
          <w:tab w:val="left" w:pos="2811"/>
        </w:tabs>
        <w:rPr>
          <w:lang w:val="es-ES"/>
        </w:rPr>
      </w:pPr>
      <w:r>
        <w:rPr>
          <w:noProof/>
        </w:rPr>
        <mc:AlternateContent>
          <mc:Choice Requires="wps">
            <w:drawing>
              <wp:anchor distT="0" distB="0" distL="114300" distR="114300" simplePos="0" relativeHeight="251688447" behindDoc="1" locked="0" layoutInCell="1" allowOverlap="1" wp14:anchorId="721EB6DD" wp14:editId="05E76183">
                <wp:simplePos x="0" y="0"/>
                <wp:positionH relativeFrom="column">
                  <wp:posOffset>9941</wp:posOffset>
                </wp:positionH>
                <wp:positionV relativeFrom="paragraph">
                  <wp:posOffset>-8364</wp:posOffset>
                </wp:positionV>
                <wp:extent cx="5900420" cy="3186165"/>
                <wp:effectExtent l="0" t="0" r="0" b="0"/>
                <wp:wrapNone/>
                <wp:docPr id="129" name="Rectángulo 129"/>
                <wp:cNvGraphicFramePr/>
                <a:graphic xmlns:a="http://schemas.openxmlformats.org/drawingml/2006/main">
                  <a:graphicData uri="http://schemas.microsoft.com/office/word/2010/wordprocessingShape">
                    <wps:wsp>
                      <wps:cNvSpPr/>
                      <wps:spPr>
                        <a:xfrm>
                          <a:off x="0" y="0"/>
                          <a:ext cx="5900420" cy="3186165"/>
                        </a:xfrm>
                        <a:prstGeom prst="rect">
                          <a:avLst/>
                        </a:prstGeom>
                        <a:noFill/>
                        <a:ln w="12700" cap="flat" cmpd="sng" algn="ctr">
                          <a:noFill/>
                          <a:prstDash val="solid"/>
                          <a:miter lim="800000"/>
                        </a:ln>
                        <a:effectLst/>
                      </wps:spPr>
                      <wps:txbx>
                        <w:txbxContent>
                          <w:p w14:paraId="5AE798D5" w14:textId="1A0B686E" w:rsidR="00896B6E" w:rsidRPr="00D86F8F" w:rsidRDefault="00896B6E" w:rsidP="00896B6E">
                            <w:pPr>
                              <w:pStyle w:val="Ttulo"/>
                              <w:spacing w:line="360" w:lineRule="auto"/>
                              <w:rPr>
                                <w:rFonts w:ascii="Arial" w:hAnsi="Arial" w:cs="Arial"/>
                                <w:color w:val="FF0B0C" w:themeColor="accent4" w:themeShade="BF"/>
                                <w:sz w:val="80"/>
                                <w:szCs w:val="80"/>
                              </w:rPr>
                            </w:pPr>
                            <w:r w:rsidRPr="00D86F8F">
                              <w:rPr>
                                <w:rFonts w:ascii="Arial" w:hAnsi="Arial" w:cs="Arial"/>
                                <w:color w:val="FF0B0C" w:themeColor="accent4" w:themeShade="BF"/>
                                <w:sz w:val="80"/>
                                <w:szCs w:val="80"/>
                              </w:rPr>
                              <w:t xml:space="preserve">MÓDULO:  </w:t>
                            </w:r>
                            <w:r w:rsidR="008F691B" w:rsidRPr="008F691B">
                              <w:rPr>
                                <w:rFonts w:ascii="Arial" w:hAnsi="Arial" w:cs="Arial"/>
                                <w:color w:val="FF0B0C" w:themeColor="accent4" w:themeShade="BF"/>
                                <w:sz w:val="80"/>
                                <w:szCs w:val="80"/>
                              </w:rPr>
                              <w:t>HARDWARE DE COMPUTADORAS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1EB6DD" id="Rectángulo 129" o:spid="_x0000_s1031" style="position:absolute;left:0;text-align:left;margin-left:.8pt;margin-top:-.65pt;width:464.6pt;height:250.9pt;z-index:-2516280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" filled="f" stroked="f" strokeweight="1pt">
                <v:textbox>
                  <w:txbxContent>
                    <w:p w14:paraId="5AE798D5" w14:textId="1A0B686E" w:rsidR="00896B6E" w:rsidRPr="00D86F8F" w:rsidRDefault="00896B6E" w:rsidP="00896B6E">
                      <w:pPr>
                        <w:pStyle w:val="Ttulo"/>
                        <w:spacing w:line="360" w:lineRule="auto"/>
                        <w:rPr>
                          <w:rFonts w:ascii="Arial" w:hAnsi="Arial" w:cs="Arial"/>
                          <w:color w:val="FF0B0C" w:themeColor="accent4" w:themeShade="BF"/>
                          <w:sz w:val="80"/>
                          <w:szCs w:val="80"/>
                        </w:rPr>
                      </w:pPr>
                      <w:r w:rsidRPr="00D86F8F">
                        <w:rPr>
                          <w:rFonts w:ascii="Arial" w:hAnsi="Arial" w:cs="Arial"/>
                          <w:color w:val="FF0B0C" w:themeColor="accent4" w:themeShade="BF"/>
                          <w:sz w:val="80"/>
                          <w:szCs w:val="80"/>
                        </w:rPr>
                        <w:t xml:space="preserve">MÓDULO:  </w:t>
                      </w:r>
                      <w:r w:rsidR="008F691B" w:rsidRPr="008F691B">
                        <w:rPr>
                          <w:rFonts w:ascii="Arial" w:hAnsi="Arial" w:cs="Arial"/>
                          <w:color w:val="FF0B0C" w:themeColor="accent4" w:themeShade="BF"/>
                          <w:sz w:val="80"/>
                          <w:szCs w:val="80"/>
                        </w:rPr>
                        <w:t>HARDWARE DE COMPUTADORAS I</w:t>
                      </w:r>
                    </w:p>
                  </w:txbxContent>
                </v:textbox>
              </v:rect>
            </w:pict>
          </mc:Fallback>
        </mc:AlternateContent>
      </w:r>
    </w:p>
    <w:p w14:paraId="79FB9B53" w14:textId="77777777" w:rsidR="00896B6E" w:rsidRDefault="00896B6E" w:rsidP="00B83548">
      <w:pPr>
        <w:tabs>
          <w:tab w:val="left" w:pos="2811"/>
        </w:tabs>
        <w:rPr>
          <w:lang w:val="es-ES"/>
        </w:rPr>
      </w:pPr>
    </w:p>
    <w:p w14:paraId="4482A834" w14:textId="77777777" w:rsidR="00896B6E" w:rsidRDefault="00896B6E" w:rsidP="00B83548">
      <w:pPr>
        <w:tabs>
          <w:tab w:val="left" w:pos="2811"/>
        </w:tabs>
        <w:rPr>
          <w:lang w:val="es-ES"/>
        </w:rPr>
      </w:pPr>
    </w:p>
    <w:p w14:paraId="637B9FD7" w14:textId="77777777" w:rsidR="00896B6E" w:rsidRDefault="00896B6E" w:rsidP="00B83548">
      <w:pPr>
        <w:tabs>
          <w:tab w:val="left" w:pos="2811"/>
        </w:tabs>
        <w:rPr>
          <w:lang w:val="es-ES"/>
        </w:rPr>
      </w:pPr>
    </w:p>
    <w:p w14:paraId="18AFE9DA" w14:textId="77777777" w:rsidR="00896B6E" w:rsidRDefault="00896B6E" w:rsidP="00B83548">
      <w:pPr>
        <w:tabs>
          <w:tab w:val="left" w:pos="2811"/>
        </w:tabs>
        <w:rPr>
          <w:lang w:val="es-ES"/>
        </w:rPr>
      </w:pPr>
    </w:p>
    <w:p w14:paraId="2FAB1581" w14:textId="77777777" w:rsidR="00896B6E" w:rsidRDefault="00896B6E" w:rsidP="00B83548">
      <w:pPr>
        <w:tabs>
          <w:tab w:val="left" w:pos="2811"/>
        </w:tabs>
        <w:rPr>
          <w:lang w:val="es-ES"/>
        </w:rPr>
      </w:pPr>
    </w:p>
    <w:p w14:paraId="5164D060" w14:textId="77777777" w:rsidR="00896B6E" w:rsidRDefault="00896B6E" w:rsidP="00B83548">
      <w:pPr>
        <w:tabs>
          <w:tab w:val="left" w:pos="2811"/>
        </w:tabs>
        <w:rPr>
          <w:lang w:val="es-ES"/>
        </w:rPr>
      </w:pPr>
    </w:p>
    <w:p w14:paraId="239ADCE7" w14:textId="77777777" w:rsidR="00896B6E" w:rsidRDefault="00896B6E" w:rsidP="00B83548">
      <w:pPr>
        <w:tabs>
          <w:tab w:val="left" w:pos="2811"/>
        </w:tabs>
        <w:rPr>
          <w:lang w:val="es-ES"/>
        </w:rPr>
      </w:pPr>
    </w:p>
    <w:p w14:paraId="07193E39" w14:textId="77777777" w:rsidR="00896B6E" w:rsidRDefault="00896B6E" w:rsidP="00B83548">
      <w:pPr>
        <w:tabs>
          <w:tab w:val="left" w:pos="2811"/>
        </w:tabs>
        <w:rPr>
          <w:lang w:val="es-ES"/>
        </w:rPr>
      </w:pPr>
    </w:p>
    <w:p w14:paraId="6E74BBF0" w14:textId="77777777" w:rsidR="00896B6E" w:rsidRDefault="00896B6E" w:rsidP="00B83548">
      <w:pPr>
        <w:tabs>
          <w:tab w:val="left" w:pos="2811"/>
        </w:tabs>
        <w:rPr>
          <w:lang w:val="es-ES"/>
        </w:rPr>
      </w:pPr>
    </w:p>
    <w:p w14:paraId="0F5ADEFA" w14:textId="77777777" w:rsidR="00896B6E" w:rsidRDefault="00896B6E" w:rsidP="00B83548">
      <w:pPr>
        <w:tabs>
          <w:tab w:val="left" w:pos="2811"/>
        </w:tabs>
        <w:rPr>
          <w:lang w:val="es-ES"/>
        </w:rPr>
      </w:pPr>
    </w:p>
    <w:p w14:paraId="2C28C8CE" w14:textId="77777777" w:rsidR="00896B6E" w:rsidRDefault="00896B6E" w:rsidP="00B83548">
      <w:pPr>
        <w:tabs>
          <w:tab w:val="left" w:pos="2811"/>
        </w:tabs>
        <w:rPr>
          <w:lang w:val="es-ES"/>
        </w:rPr>
      </w:pPr>
    </w:p>
    <w:p w14:paraId="33AC5237" w14:textId="77777777" w:rsidR="00896B6E" w:rsidRDefault="00896B6E" w:rsidP="00B83548">
      <w:pPr>
        <w:tabs>
          <w:tab w:val="left" w:pos="2811"/>
        </w:tabs>
        <w:rPr>
          <w:lang w:val="es-ES"/>
        </w:rPr>
      </w:pPr>
    </w:p>
    <w:p w14:paraId="74DAD77A" w14:textId="77777777" w:rsidR="00896B6E" w:rsidRDefault="00896B6E" w:rsidP="00B83548">
      <w:pPr>
        <w:tabs>
          <w:tab w:val="left" w:pos="2811"/>
        </w:tabs>
        <w:rPr>
          <w:lang w:val="es-ES"/>
        </w:rPr>
      </w:pPr>
    </w:p>
    <w:p w14:paraId="0A8958D0" w14:textId="77777777" w:rsidR="00896B6E" w:rsidRDefault="00896B6E" w:rsidP="00B83548">
      <w:pPr>
        <w:tabs>
          <w:tab w:val="left" w:pos="2811"/>
        </w:tabs>
        <w:rPr>
          <w:lang w:val="es-ES"/>
        </w:rPr>
      </w:pPr>
    </w:p>
    <w:p w14:paraId="5220CFD8" w14:textId="77777777" w:rsidR="00896B6E" w:rsidRDefault="00896B6E" w:rsidP="00B83548">
      <w:pPr>
        <w:tabs>
          <w:tab w:val="left" w:pos="2811"/>
        </w:tabs>
        <w:rPr>
          <w:lang w:val="es-ES"/>
        </w:rPr>
      </w:pPr>
    </w:p>
    <w:p w14:paraId="4FD278B8" w14:textId="77777777" w:rsidR="00896B6E" w:rsidRDefault="00896B6E" w:rsidP="00B83548">
      <w:pPr>
        <w:tabs>
          <w:tab w:val="left" w:pos="2811"/>
        </w:tabs>
        <w:rPr>
          <w:lang w:val="es-ES"/>
        </w:rPr>
      </w:pPr>
    </w:p>
    <w:p w14:paraId="586E1038" w14:textId="77777777" w:rsidR="00896B6E" w:rsidRDefault="00896B6E" w:rsidP="00B83548">
      <w:pPr>
        <w:tabs>
          <w:tab w:val="left" w:pos="2811"/>
        </w:tabs>
        <w:rPr>
          <w:lang w:val="es-ES"/>
        </w:rPr>
      </w:pPr>
    </w:p>
    <w:p w14:paraId="11712B55" w14:textId="77777777" w:rsidR="00896B6E" w:rsidRDefault="00896B6E" w:rsidP="00B83548">
      <w:pPr>
        <w:tabs>
          <w:tab w:val="left" w:pos="2811"/>
        </w:tabs>
        <w:rPr>
          <w:lang w:val="es-ES"/>
        </w:rPr>
      </w:pPr>
    </w:p>
    <w:p w14:paraId="3D982070" w14:textId="77777777" w:rsidR="00896B6E" w:rsidRDefault="00896B6E" w:rsidP="00B83548">
      <w:pPr>
        <w:tabs>
          <w:tab w:val="left" w:pos="2811"/>
        </w:tabs>
        <w:rPr>
          <w:lang w:val="es-ES"/>
        </w:rPr>
      </w:pPr>
    </w:p>
    <w:p w14:paraId="10214A3F" w14:textId="77777777" w:rsidR="00896B6E" w:rsidRDefault="00896B6E" w:rsidP="00B83548">
      <w:pPr>
        <w:tabs>
          <w:tab w:val="left" w:pos="2811"/>
        </w:tabs>
        <w:rPr>
          <w:lang w:val="es-ES"/>
        </w:rPr>
      </w:pPr>
    </w:p>
    <w:p w14:paraId="5712DE23" w14:textId="09E0C23B" w:rsidR="00505D2F" w:rsidRPr="00505D2F" w:rsidRDefault="00505D2F" w:rsidP="00505D2F">
      <w:pPr>
        <w:tabs>
          <w:tab w:val="left" w:pos="7948"/>
        </w:tabs>
        <w:rPr>
          <w:lang w:val="es-ES"/>
        </w:rPr>
      </w:pPr>
      <w:r>
        <w:rPr>
          <w:lang w:val="es-ES"/>
        </w:rPr>
        <w:tab/>
      </w:r>
    </w:p>
    <w:bookmarkStart w:id="6" w:name="_Toc197248830" w:displacedByCustomXml="next"/>
    <w:bookmarkStart w:id="7" w:name="_Hlk195963650" w:displacedByCustomXml="next"/>
    <w:sdt>
      <w:sdtPr>
        <w:rPr>
          <w:rFonts w:ascii="Arial" w:eastAsiaTheme="minorEastAsia" w:hAnsi="Arial" w:cstheme="minorBidi"/>
          <w:b w:val="0"/>
          <w:bCs w:val="0"/>
          <w:noProof w:val="0"/>
          <w:color w:val="auto"/>
          <w:spacing w:val="0"/>
          <w:sz w:val="22"/>
          <w:szCs w:val="22"/>
          <w:lang w:val="es-BO"/>
        </w:rPr>
        <w:id w:val="235220077"/>
        <w:docPartObj>
          <w:docPartGallery w:val="Table of Contents"/>
          <w:docPartUnique/>
        </w:docPartObj>
      </w:sdtPr>
      <w:sdtContent>
        <w:p w14:paraId="682A1964" w14:textId="77777777" w:rsidR="002E6C74" w:rsidRDefault="002E6C74" w:rsidP="001978D5">
          <w:pPr>
            <w:pStyle w:val="Ttulo1"/>
          </w:pPr>
          <w:r>
            <w:t>Contenido</w:t>
          </w:r>
          <w:bookmarkEnd w:id="6"/>
        </w:p>
        <w:p w14:paraId="20D16388" w14:textId="5FA8A314" w:rsidR="004C27C9" w:rsidRDefault="00CA2F63">
          <w:pPr>
            <w:pStyle w:val="TDC1"/>
            <w:tabs>
              <w:tab w:val="right" w:leader="dot" w:pos="9282"/>
            </w:tabs>
            <w:rPr>
              <w:rFonts w:asciiTheme="minorHAnsi" w:hAnsiTheme="minorHAnsi"/>
              <w:b w:val="0"/>
              <w:noProof/>
              <w:color w:val="auto"/>
              <w:kern w:val="2"/>
              <w:sz w:val="24"/>
              <w:szCs w:val="24"/>
              <w:lang w:eastAsia="es-BO"/>
              <w14:ligatures w14:val="standardContextual"/>
            </w:rPr>
          </w:pPr>
          <w:r>
            <w:fldChar w:fldCharType="begin"/>
          </w:r>
          <w:r>
            <w:instrText xml:space="preserve"> TOC \o "1-4" \h \z \u </w:instrText>
          </w:r>
          <w:r>
            <w:fldChar w:fldCharType="separate"/>
          </w:r>
          <w:hyperlink w:anchor="_Toc197248828" w:history="1">
            <w:r w:rsidR="004C27C9" w:rsidRPr="00C52C71">
              <w:rPr>
                <w:rStyle w:val="Hipervnculo"/>
                <w:rFonts w:eastAsia="Times New Roman"/>
                <w:noProof/>
              </w:rPr>
              <w:t>Presentación</w:t>
            </w:r>
            <w:r w:rsidR="004C27C9">
              <w:rPr>
                <w:noProof/>
                <w:webHidden/>
              </w:rPr>
              <w:tab/>
            </w:r>
            <w:r w:rsidR="004C27C9">
              <w:rPr>
                <w:noProof/>
                <w:webHidden/>
              </w:rPr>
              <w:fldChar w:fldCharType="begin"/>
            </w:r>
            <w:r w:rsidR="004C27C9">
              <w:rPr>
                <w:noProof/>
                <w:webHidden/>
              </w:rPr>
              <w:instrText xml:space="preserve"> PAGEREF _Toc197248828 \h </w:instrText>
            </w:r>
            <w:r w:rsidR="004C27C9">
              <w:rPr>
                <w:noProof/>
                <w:webHidden/>
              </w:rPr>
            </w:r>
            <w:r w:rsidR="004C27C9">
              <w:rPr>
                <w:noProof/>
                <w:webHidden/>
              </w:rPr>
              <w:fldChar w:fldCharType="separate"/>
            </w:r>
            <w:r w:rsidR="00B75518">
              <w:rPr>
                <w:noProof/>
                <w:webHidden/>
              </w:rPr>
              <w:t>ii</w:t>
            </w:r>
            <w:r w:rsidR="004C27C9">
              <w:rPr>
                <w:noProof/>
                <w:webHidden/>
              </w:rPr>
              <w:fldChar w:fldCharType="end"/>
            </w:r>
          </w:hyperlink>
        </w:p>
        <w:p w14:paraId="1BE42729" w14:textId="37ECCD1D"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829" w:history="1">
            <w:r w:rsidRPr="00C52C71">
              <w:rPr>
                <w:rStyle w:val="Hipervnculo"/>
                <w:noProof/>
              </w:rPr>
              <w:t>Sinopsis</w:t>
            </w:r>
            <w:r>
              <w:rPr>
                <w:noProof/>
                <w:webHidden/>
              </w:rPr>
              <w:tab/>
            </w:r>
            <w:r>
              <w:rPr>
                <w:noProof/>
                <w:webHidden/>
              </w:rPr>
              <w:fldChar w:fldCharType="begin"/>
            </w:r>
            <w:r>
              <w:rPr>
                <w:noProof/>
                <w:webHidden/>
              </w:rPr>
              <w:instrText xml:space="preserve"> PAGEREF _Toc197248829 \h </w:instrText>
            </w:r>
            <w:r>
              <w:rPr>
                <w:noProof/>
                <w:webHidden/>
              </w:rPr>
            </w:r>
            <w:r>
              <w:rPr>
                <w:noProof/>
                <w:webHidden/>
              </w:rPr>
              <w:fldChar w:fldCharType="separate"/>
            </w:r>
            <w:r w:rsidR="00B75518">
              <w:rPr>
                <w:noProof/>
                <w:webHidden/>
              </w:rPr>
              <w:t>iii</w:t>
            </w:r>
            <w:r>
              <w:rPr>
                <w:noProof/>
                <w:webHidden/>
              </w:rPr>
              <w:fldChar w:fldCharType="end"/>
            </w:r>
          </w:hyperlink>
        </w:p>
        <w:p w14:paraId="1ABEFFB4" w14:textId="2E5404CE"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830" w:history="1">
            <w:r w:rsidRPr="00C52C71">
              <w:rPr>
                <w:rStyle w:val="Hipervnculo"/>
                <w:noProof/>
              </w:rPr>
              <w:t>Contenido</w:t>
            </w:r>
            <w:r>
              <w:rPr>
                <w:noProof/>
                <w:webHidden/>
              </w:rPr>
              <w:tab/>
            </w:r>
            <w:r>
              <w:rPr>
                <w:noProof/>
                <w:webHidden/>
              </w:rPr>
              <w:fldChar w:fldCharType="begin"/>
            </w:r>
            <w:r>
              <w:rPr>
                <w:noProof/>
                <w:webHidden/>
              </w:rPr>
              <w:instrText xml:space="preserve"> PAGEREF _Toc197248830 \h </w:instrText>
            </w:r>
            <w:r>
              <w:rPr>
                <w:noProof/>
                <w:webHidden/>
              </w:rPr>
            </w:r>
            <w:r>
              <w:rPr>
                <w:noProof/>
                <w:webHidden/>
              </w:rPr>
              <w:fldChar w:fldCharType="separate"/>
            </w:r>
            <w:r w:rsidR="00B75518">
              <w:rPr>
                <w:noProof/>
                <w:webHidden/>
              </w:rPr>
              <w:t>v</w:t>
            </w:r>
            <w:r>
              <w:rPr>
                <w:noProof/>
                <w:webHidden/>
              </w:rPr>
              <w:fldChar w:fldCharType="end"/>
            </w:r>
          </w:hyperlink>
        </w:p>
        <w:p w14:paraId="2C644B86" w14:textId="58C84B97"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831" w:history="1">
            <w:r w:rsidRPr="00C52C71">
              <w:rPr>
                <w:rStyle w:val="Hipervnculo"/>
                <w:noProof/>
              </w:rPr>
              <w:t>TEMA 1 : EVOLUCIÓN Y GENERACIÓN DE COMPUTADORAS</w:t>
            </w:r>
            <w:r>
              <w:rPr>
                <w:noProof/>
                <w:webHidden/>
              </w:rPr>
              <w:tab/>
            </w:r>
            <w:r>
              <w:rPr>
                <w:noProof/>
                <w:webHidden/>
              </w:rPr>
              <w:fldChar w:fldCharType="begin"/>
            </w:r>
            <w:r>
              <w:rPr>
                <w:noProof/>
                <w:webHidden/>
              </w:rPr>
              <w:instrText xml:space="preserve"> PAGEREF _Toc197248831 \h </w:instrText>
            </w:r>
            <w:r>
              <w:rPr>
                <w:noProof/>
                <w:webHidden/>
              </w:rPr>
            </w:r>
            <w:r>
              <w:rPr>
                <w:noProof/>
                <w:webHidden/>
              </w:rPr>
              <w:fldChar w:fldCharType="separate"/>
            </w:r>
            <w:r w:rsidR="00B75518">
              <w:rPr>
                <w:noProof/>
                <w:webHidden/>
              </w:rPr>
              <w:t>1</w:t>
            </w:r>
            <w:r>
              <w:rPr>
                <w:noProof/>
                <w:webHidden/>
              </w:rPr>
              <w:fldChar w:fldCharType="end"/>
            </w:r>
          </w:hyperlink>
        </w:p>
        <w:p w14:paraId="1EB210D3" w14:textId="45BFE837"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32" w:history="1">
            <w:r w:rsidRPr="00C52C71">
              <w:rPr>
                <w:rStyle w:val="Hipervnculo"/>
                <w:noProof/>
              </w:rPr>
              <w:t>PRÁCTICA</w:t>
            </w:r>
            <w:r>
              <w:rPr>
                <w:noProof/>
                <w:webHidden/>
              </w:rPr>
              <w:tab/>
            </w:r>
            <w:r>
              <w:rPr>
                <w:noProof/>
                <w:webHidden/>
              </w:rPr>
              <w:fldChar w:fldCharType="begin"/>
            </w:r>
            <w:r>
              <w:rPr>
                <w:noProof/>
                <w:webHidden/>
              </w:rPr>
              <w:instrText xml:space="preserve"> PAGEREF _Toc197248832 \h </w:instrText>
            </w:r>
            <w:r>
              <w:rPr>
                <w:noProof/>
                <w:webHidden/>
              </w:rPr>
            </w:r>
            <w:r>
              <w:rPr>
                <w:noProof/>
                <w:webHidden/>
              </w:rPr>
              <w:fldChar w:fldCharType="separate"/>
            </w:r>
            <w:r w:rsidR="00B75518">
              <w:rPr>
                <w:noProof/>
                <w:webHidden/>
              </w:rPr>
              <w:t>1</w:t>
            </w:r>
            <w:r>
              <w:rPr>
                <w:noProof/>
                <w:webHidden/>
              </w:rPr>
              <w:fldChar w:fldCharType="end"/>
            </w:r>
          </w:hyperlink>
        </w:p>
        <w:p w14:paraId="303C2A85" w14:textId="1BC4DD84" w:rsidR="004C27C9" w:rsidRDefault="004C27C9">
          <w:pPr>
            <w:pStyle w:val="TDC3"/>
            <w:tabs>
              <w:tab w:val="left" w:pos="1200"/>
              <w:tab w:val="right" w:leader="dot" w:pos="9282"/>
            </w:tabs>
            <w:rPr>
              <w:rFonts w:asciiTheme="minorHAnsi" w:hAnsiTheme="minorHAnsi"/>
              <w:noProof/>
              <w:color w:val="auto"/>
              <w:kern w:val="2"/>
              <w:sz w:val="24"/>
              <w:szCs w:val="24"/>
              <w:lang w:eastAsia="es-BO"/>
              <w14:ligatures w14:val="standardContextual"/>
            </w:rPr>
          </w:pPr>
          <w:hyperlink w:anchor="_Toc197248833" w:history="1">
            <w:r w:rsidRPr="00C52C71">
              <w:rPr>
                <w:rStyle w:val="Hipervnculo"/>
                <w:noProof/>
                <w:lang w:eastAsia="es-BO"/>
              </w:rPr>
              <w:t>1.1.</w:t>
            </w:r>
            <w:r>
              <w:rPr>
                <w:rFonts w:asciiTheme="minorHAnsi" w:hAnsiTheme="minorHAnsi"/>
                <w:noProof/>
                <w:color w:val="auto"/>
                <w:kern w:val="2"/>
                <w:sz w:val="24"/>
                <w:szCs w:val="24"/>
                <w:lang w:eastAsia="es-BO"/>
                <w14:ligatures w14:val="standardContextual"/>
              </w:rPr>
              <w:tab/>
            </w:r>
            <w:r w:rsidRPr="00C52C71">
              <w:rPr>
                <w:rStyle w:val="Hipervnculo"/>
                <w:noProof/>
                <w:lang w:eastAsia="es-BO"/>
              </w:rPr>
              <w:t>Actividad para el Participante</w:t>
            </w:r>
            <w:r>
              <w:rPr>
                <w:noProof/>
                <w:webHidden/>
              </w:rPr>
              <w:tab/>
            </w:r>
            <w:r>
              <w:rPr>
                <w:noProof/>
                <w:webHidden/>
              </w:rPr>
              <w:fldChar w:fldCharType="begin"/>
            </w:r>
            <w:r>
              <w:rPr>
                <w:noProof/>
                <w:webHidden/>
              </w:rPr>
              <w:instrText xml:space="preserve"> PAGEREF _Toc197248833 \h </w:instrText>
            </w:r>
            <w:r>
              <w:rPr>
                <w:noProof/>
                <w:webHidden/>
              </w:rPr>
            </w:r>
            <w:r>
              <w:rPr>
                <w:noProof/>
                <w:webHidden/>
              </w:rPr>
              <w:fldChar w:fldCharType="separate"/>
            </w:r>
            <w:r w:rsidR="00B75518">
              <w:rPr>
                <w:noProof/>
                <w:webHidden/>
              </w:rPr>
              <w:t>1</w:t>
            </w:r>
            <w:r>
              <w:rPr>
                <w:noProof/>
                <w:webHidden/>
              </w:rPr>
              <w:fldChar w:fldCharType="end"/>
            </w:r>
          </w:hyperlink>
        </w:p>
        <w:p w14:paraId="0F380F2E" w14:textId="542AD07D"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34" w:history="1">
            <w:r w:rsidRPr="00C52C71">
              <w:rPr>
                <w:rStyle w:val="Hipervnculo"/>
                <w:noProof/>
              </w:rPr>
              <w:t>TEORÍA</w:t>
            </w:r>
            <w:r>
              <w:rPr>
                <w:noProof/>
                <w:webHidden/>
              </w:rPr>
              <w:tab/>
            </w:r>
            <w:r>
              <w:rPr>
                <w:noProof/>
                <w:webHidden/>
              </w:rPr>
              <w:fldChar w:fldCharType="begin"/>
            </w:r>
            <w:r>
              <w:rPr>
                <w:noProof/>
                <w:webHidden/>
              </w:rPr>
              <w:instrText xml:space="preserve"> PAGEREF _Toc197248834 \h </w:instrText>
            </w:r>
            <w:r>
              <w:rPr>
                <w:noProof/>
                <w:webHidden/>
              </w:rPr>
            </w:r>
            <w:r>
              <w:rPr>
                <w:noProof/>
                <w:webHidden/>
              </w:rPr>
              <w:fldChar w:fldCharType="separate"/>
            </w:r>
            <w:r w:rsidR="00B75518">
              <w:rPr>
                <w:noProof/>
                <w:webHidden/>
              </w:rPr>
              <w:t>2</w:t>
            </w:r>
            <w:r>
              <w:rPr>
                <w:noProof/>
                <w:webHidden/>
              </w:rPr>
              <w:fldChar w:fldCharType="end"/>
            </w:r>
          </w:hyperlink>
        </w:p>
        <w:p w14:paraId="74AB0989" w14:textId="07D20ECE" w:rsidR="004C27C9" w:rsidRDefault="004C27C9">
          <w:pPr>
            <w:pStyle w:val="TDC3"/>
            <w:tabs>
              <w:tab w:val="left" w:pos="1200"/>
              <w:tab w:val="right" w:leader="dot" w:pos="9282"/>
            </w:tabs>
            <w:rPr>
              <w:rFonts w:asciiTheme="minorHAnsi" w:hAnsiTheme="minorHAnsi"/>
              <w:noProof/>
              <w:color w:val="auto"/>
              <w:kern w:val="2"/>
              <w:sz w:val="24"/>
              <w:szCs w:val="24"/>
              <w:lang w:eastAsia="es-BO"/>
              <w14:ligatures w14:val="standardContextual"/>
            </w:rPr>
          </w:pPr>
          <w:hyperlink w:anchor="_Toc197248835" w:history="1">
            <w:r w:rsidRPr="00C52C71">
              <w:rPr>
                <w:rStyle w:val="Hipervnculo"/>
                <w:rFonts w:eastAsia="Times New Roman"/>
                <w:noProof/>
                <w:lang w:eastAsia="es-BO"/>
              </w:rPr>
              <w:t>1.2.</w:t>
            </w:r>
            <w:r>
              <w:rPr>
                <w:rFonts w:asciiTheme="minorHAnsi" w:hAnsiTheme="minorHAnsi"/>
                <w:noProof/>
                <w:color w:val="auto"/>
                <w:kern w:val="2"/>
                <w:sz w:val="24"/>
                <w:szCs w:val="24"/>
                <w:lang w:eastAsia="es-BO"/>
                <w14:ligatures w14:val="standardContextual"/>
              </w:rPr>
              <w:tab/>
            </w:r>
            <w:r w:rsidRPr="00C52C71">
              <w:rPr>
                <w:rStyle w:val="Hipervnculo"/>
                <w:rFonts w:eastAsia="Times New Roman"/>
                <w:noProof/>
                <w:lang w:eastAsia="es-BO"/>
              </w:rPr>
              <w:t>Evolución y Generación de Computadoras</w:t>
            </w:r>
            <w:r>
              <w:rPr>
                <w:noProof/>
                <w:webHidden/>
              </w:rPr>
              <w:tab/>
            </w:r>
            <w:r>
              <w:rPr>
                <w:noProof/>
                <w:webHidden/>
              </w:rPr>
              <w:fldChar w:fldCharType="begin"/>
            </w:r>
            <w:r>
              <w:rPr>
                <w:noProof/>
                <w:webHidden/>
              </w:rPr>
              <w:instrText xml:space="preserve"> PAGEREF _Toc197248835 \h </w:instrText>
            </w:r>
            <w:r>
              <w:rPr>
                <w:noProof/>
                <w:webHidden/>
              </w:rPr>
            </w:r>
            <w:r>
              <w:rPr>
                <w:noProof/>
                <w:webHidden/>
              </w:rPr>
              <w:fldChar w:fldCharType="separate"/>
            </w:r>
            <w:r w:rsidR="00B75518">
              <w:rPr>
                <w:noProof/>
                <w:webHidden/>
              </w:rPr>
              <w:t>2</w:t>
            </w:r>
            <w:r>
              <w:rPr>
                <w:noProof/>
                <w:webHidden/>
              </w:rPr>
              <w:fldChar w:fldCharType="end"/>
            </w:r>
          </w:hyperlink>
        </w:p>
        <w:p w14:paraId="6099C4F4" w14:textId="1A6BE74A"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36" w:history="1">
            <w:r w:rsidRPr="00C52C71">
              <w:rPr>
                <w:rStyle w:val="Hipervnculo"/>
                <w:noProof/>
              </w:rPr>
              <w:t>1.2.1. ¿Qué es una Computadora?</w:t>
            </w:r>
            <w:r>
              <w:rPr>
                <w:noProof/>
                <w:webHidden/>
              </w:rPr>
              <w:tab/>
            </w:r>
            <w:r>
              <w:rPr>
                <w:noProof/>
                <w:webHidden/>
              </w:rPr>
              <w:fldChar w:fldCharType="begin"/>
            </w:r>
            <w:r>
              <w:rPr>
                <w:noProof/>
                <w:webHidden/>
              </w:rPr>
              <w:instrText xml:space="preserve"> PAGEREF _Toc197248836 \h </w:instrText>
            </w:r>
            <w:r>
              <w:rPr>
                <w:noProof/>
                <w:webHidden/>
              </w:rPr>
            </w:r>
            <w:r>
              <w:rPr>
                <w:noProof/>
                <w:webHidden/>
              </w:rPr>
              <w:fldChar w:fldCharType="separate"/>
            </w:r>
            <w:r w:rsidR="00B75518">
              <w:rPr>
                <w:noProof/>
                <w:webHidden/>
              </w:rPr>
              <w:t>2</w:t>
            </w:r>
            <w:r>
              <w:rPr>
                <w:noProof/>
                <w:webHidden/>
              </w:rPr>
              <w:fldChar w:fldCharType="end"/>
            </w:r>
          </w:hyperlink>
        </w:p>
        <w:p w14:paraId="0625ABF8" w14:textId="403CEB3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37" w:history="1">
            <w:r w:rsidRPr="00C52C71">
              <w:rPr>
                <w:rStyle w:val="Hipervnculo"/>
                <w:noProof/>
              </w:rPr>
              <w:t>1.2.2. Evolución de Computadoras</w:t>
            </w:r>
            <w:r>
              <w:rPr>
                <w:noProof/>
                <w:webHidden/>
              </w:rPr>
              <w:tab/>
            </w:r>
            <w:r>
              <w:rPr>
                <w:noProof/>
                <w:webHidden/>
              </w:rPr>
              <w:fldChar w:fldCharType="begin"/>
            </w:r>
            <w:r>
              <w:rPr>
                <w:noProof/>
                <w:webHidden/>
              </w:rPr>
              <w:instrText xml:space="preserve"> PAGEREF _Toc197248837 \h </w:instrText>
            </w:r>
            <w:r>
              <w:rPr>
                <w:noProof/>
                <w:webHidden/>
              </w:rPr>
            </w:r>
            <w:r>
              <w:rPr>
                <w:noProof/>
                <w:webHidden/>
              </w:rPr>
              <w:fldChar w:fldCharType="separate"/>
            </w:r>
            <w:r w:rsidR="00B75518">
              <w:rPr>
                <w:noProof/>
                <w:webHidden/>
              </w:rPr>
              <w:t>3</w:t>
            </w:r>
            <w:r>
              <w:rPr>
                <w:noProof/>
                <w:webHidden/>
              </w:rPr>
              <w:fldChar w:fldCharType="end"/>
            </w:r>
          </w:hyperlink>
        </w:p>
        <w:p w14:paraId="6E430F13" w14:textId="4847130B"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38" w:history="1">
            <w:r w:rsidRPr="00C52C71">
              <w:rPr>
                <w:rStyle w:val="Hipervnculo"/>
                <w:noProof/>
              </w:rPr>
              <w:t>1.2.3. Generación de Computadoras</w:t>
            </w:r>
            <w:r>
              <w:rPr>
                <w:noProof/>
                <w:webHidden/>
              </w:rPr>
              <w:tab/>
            </w:r>
            <w:r>
              <w:rPr>
                <w:noProof/>
                <w:webHidden/>
              </w:rPr>
              <w:fldChar w:fldCharType="begin"/>
            </w:r>
            <w:r>
              <w:rPr>
                <w:noProof/>
                <w:webHidden/>
              </w:rPr>
              <w:instrText xml:space="preserve"> PAGEREF _Toc197248838 \h </w:instrText>
            </w:r>
            <w:r>
              <w:rPr>
                <w:noProof/>
                <w:webHidden/>
              </w:rPr>
            </w:r>
            <w:r>
              <w:rPr>
                <w:noProof/>
                <w:webHidden/>
              </w:rPr>
              <w:fldChar w:fldCharType="separate"/>
            </w:r>
            <w:r w:rsidR="00B75518">
              <w:rPr>
                <w:noProof/>
                <w:webHidden/>
              </w:rPr>
              <w:t>4</w:t>
            </w:r>
            <w:r>
              <w:rPr>
                <w:noProof/>
                <w:webHidden/>
              </w:rPr>
              <w:fldChar w:fldCharType="end"/>
            </w:r>
          </w:hyperlink>
        </w:p>
        <w:p w14:paraId="1DA63EC5" w14:textId="7BC3F58D"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39" w:history="1">
            <w:r w:rsidRPr="00C52C71">
              <w:rPr>
                <w:rStyle w:val="Hipervnculo"/>
                <w:noProof/>
              </w:rPr>
              <w:t>Conclusión</w:t>
            </w:r>
            <w:r>
              <w:rPr>
                <w:noProof/>
                <w:webHidden/>
              </w:rPr>
              <w:tab/>
            </w:r>
            <w:r>
              <w:rPr>
                <w:noProof/>
                <w:webHidden/>
              </w:rPr>
              <w:fldChar w:fldCharType="begin"/>
            </w:r>
            <w:r>
              <w:rPr>
                <w:noProof/>
                <w:webHidden/>
              </w:rPr>
              <w:instrText xml:space="preserve"> PAGEREF _Toc197248839 \h </w:instrText>
            </w:r>
            <w:r>
              <w:rPr>
                <w:noProof/>
                <w:webHidden/>
              </w:rPr>
            </w:r>
            <w:r>
              <w:rPr>
                <w:noProof/>
                <w:webHidden/>
              </w:rPr>
              <w:fldChar w:fldCharType="separate"/>
            </w:r>
            <w:r w:rsidR="00B75518">
              <w:rPr>
                <w:noProof/>
                <w:webHidden/>
              </w:rPr>
              <w:t>6</w:t>
            </w:r>
            <w:r>
              <w:rPr>
                <w:noProof/>
                <w:webHidden/>
              </w:rPr>
              <w:fldChar w:fldCharType="end"/>
            </w:r>
          </w:hyperlink>
        </w:p>
        <w:p w14:paraId="0DC2D094" w14:textId="27D8675E"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40" w:history="1">
            <w:r w:rsidRPr="00C52C71">
              <w:rPr>
                <w:rStyle w:val="Hipervnculo"/>
                <w:noProof/>
              </w:rPr>
              <w:t>VALORACIÓN</w:t>
            </w:r>
            <w:r>
              <w:rPr>
                <w:noProof/>
                <w:webHidden/>
              </w:rPr>
              <w:tab/>
            </w:r>
            <w:r>
              <w:rPr>
                <w:noProof/>
                <w:webHidden/>
              </w:rPr>
              <w:fldChar w:fldCharType="begin"/>
            </w:r>
            <w:r>
              <w:rPr>
                <w:noProof/>
                <w:webHidden/>
              </w:rPr>
              <w:instrText xml:space="preserve"> PAGEREF _Toc197248840 \h </w:instrText>
            </w:r>
            <w:r>
              <w:rPr>
                <w:noProof/>
                <w:webHidden/>
              </w:rPr>
            </w:r>
            <w:r>
              <w:rPr>
                <w:noProof/>
                <w:webHidden/>
              </w:rPr>
              <w:fldChar w:fldCharType="separate"/>
            </w:r>
            <w:r w:rsidR="00B75518">
              <w:rPr>
                <w:noProof/>
                <w:webHidden/>
              </w:rPr>
              <w:t>7</w:t>
            </w:r>
            <w:r>
              <w:rPr>
                <w:noProof/>
                <w:webHidden/>
              </w:rPr>
              <w:fldChar w:fldCharType="end"/>
            </w:r>
          </w:hyperlink>
        </w:p>
        <w:p w14:paraId="05C87C69" w14:textId="57FC5E01"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41" w:history="1">
            <w:r w:rsidRPr="00C52C71">
              <w:rPr>
                <w:rStyle w:val="Hipervnculo"/>
                <w:noProof/>
              </w:rPr>
              <w:t>1.3. La Épica Aventura de las Computadoras: De la Idea a la Innovación</w:t>
            </w:r>
            <w:r>
              <w:rPr>
                <w:noProof/>
                <w:webHidden/>
              </w:rPr>
              <w:tab/>
            </w:r>
            <w:r>
              <w:rPr>
                <w:noProof/>
                <w:webHidden/>
              </w:rPr>
              <w:fldChar w:fldCharType="begin"/>
            </w:r>
            <w:r>
              <w:rPr>
                <w:noProof/>
                <w:webHidden/>
              </w:rPr>
              <w:instrText xml:space="preserve"> PAGEREF _Toc197248841 \h </w:instrText>
            </w:r>
            <w:r>
              <w:rPr>
                <w:noProof/>
                <w:webHidden/>
              </w:rPr>
            </w:r>
            <w:r>
              <w:rPr>
                <w:noProof/>
                <w:webHidden/>
              </w:rPr>
              <w:fldChar w:fldCharType="separate"/>
            </w:r>
            <w:r w:rsidR="00B75518">
              <w:rPr>
                <w:noProof/>
                <w:webHidden/>
              </w:rPr>
              <w:t>7</w:t>
            </w:r>
            <w:r>
              <w:rPr>
                <w:noProof/>
                <w:webHidden/>
              </w:rPr>
              <w:fldChar w:fldCharType="end"/>
            </w:r>
          </w:hyperlink>
        </w:p>
        <w:p w14:paraId="775975EC" w14:textId="68F9E0CA"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42" w:history="1">
            <w:r w:rsidRPr="00C52C71">
              <w:rPr>
                <w:rStyle w:val="Hipervnculo"/>
                <w:noProof/>
              </w:rPr>
              <w:t>Historia Corta</w:t>
            </w:r>
            <w:r>
              <w:rPr>
                <w:noProof/>
                <w:webHidden/>
              </w:rPr>
              <w:tab/>
            </w:r>
            <w:r>
              <w:rPr>
                <w:noProof/>
                <w:webHidden/>
              </w:rPr>
              <w:fldChar w:fldCharType="begin"/>
            </w:r>
            <w:r>
              <w:rPr>
                <w:noProof/>
                <w:webHidden/>
              </w:rPr>
              <w:instrText xml:space="preserve"> PAGEREF _Toc197248842 \h </w:instrText>
            </w:r>
            <w:r>
              <w:rPr>
                <w:noProof/>
                <w:webHidden/>
              </w:rPr>
            </w:r>
            <w:r>
              <w:rPr>
                <w:noProof/>
                <w:webHidden/>
              </w:rPr>
              <w:fldChar w:fldCharType="separate"/>
            </w:r>
            <w:r w:rsidR="00B75518">
              <w:rPr>
                <w:noProof/>
                <w:webHidden/>
              </w:rPr>
              <w:t>7</w:t>
            </w:r>
            <w:r>
              <w:rPr>
                <w:noProof/>
                <w:webHidden/>
              </w:rPr>
              <w:fldChar w:fldCharType="end"/>
            </w:r>
          </w:hyperlink>
        </w:p>
        <w:p w14:paraId="3E0DDE43" w14:textId="6896CC1B"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43" w:history="1">
            <w:r w:rsidRPr="00C52C71">
              <w:rPr>
                <w:rStyle w:val="Hipervnculo"/>
                <w:noProof/>
              </w:rPr>
              <w:t>Mitos y Realidades</w:t>
            </w:r>
            <w:r>
              <w:rPr>
                <w:noProof/>
                <w:webHidden/>
              </w:rPr>
              <w:tab/>
            </w:r>
            <w:r>
              <w:rPr>
                <w:noProof/>
                <w:webHidden/>
              </w:rPr>
              <w:fldChar w:fldCharType="begin"/>
            </w:r>
            <w:r>
              <w:rPr>
                <w:noProof/>
                <w:webHidden/>
              </w:rPr>
              <w:instrText xml:space="preserve"> PAGEREF _Toc197248843 \h </w:instrText>
            </w:r>
            <w:r>
              <w:rPr>
                <w:noProof/>
                <w:webHidden/>
              </w:rPr>
            </w:r>
            <w:r>
              <w:rPr>
                <w:noProof/>
                <w:webHidden/>
              </w:rPr>
              <w:fldChar w:fldCharType="separate"/>
            </w:r>
            <w:r w:rsidR="00B75518">
              <w:rPr>
                <w:noProof/>
                <w:webHidden/>
              </w:rPr>
              <w:t>7</w:t>
            </w:r>
            <w:r>
              <w:rPr>
                <w:noProof/>
                <w:webHidden/>
              </w:rPr>
              <w:fldChar w:fldCharType="end"/>
            </w:r>
          </w:hyperlink>
        </w:p>
        <w:p w14:paraId="3514902D" w14:textId="1EEEEDEE"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44" w:history="1">
            <w:r w:rsidRPr="00C52C71">
              <w:rPr>
                <w:rStyle w:val="Hipervnculo"/>
                <w:noProof/>
              </w:rPr>
              <w:t>Impacto en la Vida Diaria</w:t>
            </w:r>
            <w:r>
              <w:rPr>
                <w:noProof/>
                <w:webHidden/>
              </w:rPr>
              <w:tab/>
            </w:r>
            <w:r>
              <w:rPr>
                <w:noProof/>
                <w:webHidden/>
              </w:rPr>
              <w:fldChar w:fldCharType="begin"/>
            </w:r>
            <w:r>
              <w:rPr>
                <w:noProof/>
                <w:webHidden/>
              </w:rPr>
              <w:instrText xml:space="preserve"> PAGEREF _Toc197248844 \h </w:instrText>
            </w:r>
            <w:r>
              <w:rPr>
                <w:noProof/>
                <w:webHidden/>
              </w:rPr>
            </w:r>
            <w:r>
              <w:rPr>
                <w:noProof/>
                <w:webHidden/>
              </w:rPr>
              <w:fldChar w:fldCharType="separate"/>
            </w:r>
            <w:r w:rsidR="00B75518">
              <w:rPr>
                <w:noProof/>
                <w:webHidden/>
              </w:rPr>
              <w:t>7</w:t>
            </w:r>
            <w:r>
              <w:rPr>
                <w:noProof/>
                <w:webHidden/>
              </w:rPr>
              <w:fldChar w:fldCharType="end"/>
            </w:r>
          </w:hyperlink>
        </w:p>
        <w:p w14:paraId="70EBCE09" w14:textId="2AE269B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45" w:history="1">
            <w:r w:rsidRPr="00C52C71">
              <w:rPr>
                <w:rStyle w:val="Hipervnculo"/>
                <w:noProof/>
              </w:rPr>
              <w:t>Reflexión Final</w:t>
            </w:r>
            <w:r>
              <w:rPr>
                <w:noProof/>
                <w:webHidden/>
              </w:rPr>
              <w:tab/>
            </w:r>
            <w:r>
              <w:rPr>
                <w:noProof/>
                <w:webHidden/>
              </w:rPr>
              <w:fldChar w:fldCharType="begin"/>
            </w:r>
            <w:r>
              <w:rPr>
                <w:noProof/>
                <w:webHidden/>
              </w:rPr>
              <w:instrText xml:space="preserve"> PAGEREF _Toc197248845 \h </w:instrText>
            </w:r>
            <w:r>
              <w:rPr>
                <w:noProof/>
                <w:webHidden/>
              </w:rPr>
            </w:r>
            <w:r>
              <w:rPr>
                <w:noProof/>
                <w:webHidden/>
              </w:rPr>
              <w:fldChar w:fldCharType="separate"/>
            </w:r>
            <w:r w:rsidR="00B75518">
              <w:rPr>
                <w:noProof/>
                <w:webHidden/>
              </w:rPr>
              <w:t>7</w:t>
            </w:r>
            <w:r>
              <w:rPr>
                <w:noProof/>
                <w:webHidden/>
              </w:rPr>
              <w:fldChar w:fldCharType="end"/>
            </w:r>
          </w:hyperlink>
        </w:p>
        <w:p w14:paraId="214C183F" w14:textId="0E2E29D5"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46" w:history="1">
            <w:r w:rsidRPr="00C52C71">
              <w:rPr>
                <w:rStyle w:val="Hipervnculo"/>
                <w:noProof/>
              </w:rPr>
              <w:t>PRODUCCIÓN</w:t>
            </w:r>
            <w:r>
              <w:rPr>
                <w:noProof/>
                <w:webHidden/>
              </w:rPr>
              <w:tab/>
            </w:r>
            <w:r>
              <w:rPr>
                <w:noProof/>
                <w:webHidden/>
              </w:rPr>
              <w:fldChar w:fldCharType="begin"/>
            </w:r>
            <w:r>
              <w:rPr>
                <w:noProof/>
                <w:webHidden/>
              </w:rPr>
              <w:instrText xml:space="preserve"> PAGEREF _Toc197248846 \h </w:instrText>
            </w:r>
            <w:r>
              <w:rPr>
                <w:noProof/>
                <w:webHidden/>
              </w:rPr>
            </w:r>
            <w:r>
              <w:rPr>
                <w:noProof/>
                <w:webHidden/>
              </w:rPr>
              <w:fldChar w:fldCharType="separate"/>
            </w:r>
            <w:r w:rsidR="00B75518">
              <w:rPr>
                <w:noProof/>
                <w:webHidden/>
              </w:rPr>
              <w:t>8</w:t>
            </w:r>
            <w:r>
              <w:rPr>
                <w:noProof/>
                <w:webHidden/>
              </w:rPr>
              <w:fldChar w:fldCharType="end"/>
            </w:r>
          </w:hyperlink>
        </w:p>
        <w:p w14:paraId="7F4AEECB" w14:textId="655A9140"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47" w:history="1">
            <w:r w:rsidRPr="00C52C71">
              <w:rPr>
                <w:rStyle w:val="Hipervnculo"/>
                <w:noProof/>
              </w:rPr>
              <w:t>1.4. Cuestionario sobre Evolución y Generación de Computadoras</w:t>
            </w:r>
            <w:r>
              <w:rPr>
                <w:noProof/>
                <w:webHidden/>
              </w:rPr>
              <w:tab/>
            </w:r>
            <w:r>
              <w:rPr>
                <w:noProof/>
                <w:webHidden/>
              </w:rPr>
              <w:fldChar w:fldCharType="begin"/>
            </w:r>
            <w:r>
              <w:rPr>
                <w:noProof/>
                <w:webHidden/>
              </w:rPr>
              <w:instrText xml:space="preserve"> PAGEREF _Toc197248847 \h </w:instrText>
            </w:r>
            <w:r>
              <w:rPr>
                <w:noProof/>
                <w:webHidden/>
              </w:rPr>
            </w:r>
            <w:r>
              <w:rPr>
                <w:noProof/>
                <w:webHidden/>
              </w:rPr>
              <w:fldChar w:fldCharType="separate"/>
            </w:r>
            <w:r w:rsidR="00B75518">
              <w:rPr>
                <w:noProof/>
                <w:webHidden/>
              </w:rPr>
              <w:t>8</w:t>
            </w:r>
            <w:r>
              <w:rPr>
                <w:noProof/>
                <w:webHidden/>
              </w:rPr>
              <w:fldChar w:fldCharType="end"/>
            </w:r>
          </w:hyperlink>
        </w:p>
        <w:p w14:paraId="78B7CDA4" w14:textId="67C722C8"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48" w:history="1">
            <w:r w:rsidRPr="00C52C71">
              <w:rPr>
                <w:rStyle w:val="Hipervnculo"/>
                <w:noProof/>
              </w:rPr>
              <w:t>Preguntas Abiertas</w:t>
            </w:r>
            <w:r>
              <w:rPr>
                <w:noProof/>
                <w:webHidden/>
              </w:rPr>
              <w:tab/>
            </w:r>
            <w:r>
              <w:rPr>
                <w:noProof/>
                <w:webHidden/>
              </w:rPr>
              <w:fldChar w:fldCharType="begin"/>
            </w:r>
            <w:r>
              <w:rPr>
                <w:noProof/>
                <w:webHidden/>
              </w:rPr>
              <w:instrText xml:space="preserve"> PAGEREF _Toc197248848 \h </w:instrText>
            </w:r>
            <w:r>
              <w:rPr>
                <w:noProof/>
                <w:webHidden/>
              </w:rPr>
            </w:r>
            <w:r>
              <w:rPr>
                <w:noProof/>
                <w:webHidden/>
              </w:rPr>
              <w:fldChar w:fldCharType="separate"/>
            </w:r>
            <w:r w:rsidR="00B75518">
              <w:rPr>
                <w:noProof/>
                <w:webHidden/>
              </w:rPr>
              <w:t>8</w:t>
            </w:r>
            <w:r>
              <w:rPr>
                <w:noProof/>
                <w:webHidden/>
              </w:rPr>
              <w:fldChar w:fldCharType="end"/>
            </w:r>
          </w:hyperlink>
        </w:p>
        <w:p w14:paraId="3E58FBFF" w14:textId="37E55568"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49" w:history="1">
            <w:r w:rsidRPr="00C52C71">
              <w:rPr>
                <w:rStyle w:val="Hipervnculo"/>
                <w:noProof/>
              </w:rPr>
              <w:t>Selección Múltiple</w:t>
            </w:r>
            <w:r>
              <w:rPr>
                <w:noProof/>
                <w:webHidden/>
              </w:rPr>
              <w:tab/>
            </w:r>
            <w:r>
              <w:rPr>
                <w:noProof/>
                <w:webHidden/>
              </w:rPr>
              <w:fldChar w:fldCharType="begin"/>
            </w:r>
            <w:r>
              <w:rPr>
                <w:noProof/>
                <w:webHidden/>
              </w:rPr>
              <w:instrText xml:space="preserve"> PAGEREF _Toc197248849 \h </w:instrText>
            </w:r>
            <w:r>
              <w:rPr>
                <w:noProof/>
                <w:webHidden/>
              </w:rPr>
            </w:r>
            <w:r>
              <w:rPr>
                <w:noProof/>
                <w:webHidden/>
              </w:rPr>
              <w:fldChar w:fldCharType="separate"/>
            </w:r>
            <w:r w:rsidR="00B75518">
              <w:rPr>
                <w:noProof/>
                <w:webHidden/>
              </w:rPr>
              <w:t>8</w:t>
            </w:r>
            <w:r>
              <w:rPr>
                <w:noProof/>
                <w:webHidden/>
              </w:rPr>
              <w:fldChar w:fldCharType="end"/>
            </w:r>
          </w:hyperlink>
        </w:p>
        <w:p w14:paraId="76C8435E" w14:textId="47D8570F"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50" w:history="1">
            <w:r w:rsidRPr="00C52C71">
              <w:rPr>
                <w:rStyle w:val="Hipervnculo"/>
                <w:noProof/>
              </w:rPr>
              <w:t>Verdadero o Falso</w:t>
            </w:r>
            <w:r>
              <w:rPr>
                <w:noProof/>
                <w:webHidden/>
              </w:rPr>
              <w:tab/>
            </w:r>
            <w:r>
              <w:rPr>
                <w:noProof/>
                <w:webHidden/>
              </w:rPr>
              <w:fldChar w:fldCharType="begin"/>
            </w:r>
            <w:r>
              <w:rPr>
                <w:noProof/>
                <w:webHidden/>
              </w:rPr>
              <w:instrText xml:space="preserve"> PAGEREF _Toc197248850 \h </w:instrText>
            </w:r>
            <w:r>
              <w:rPr>
                <w:noProof/>
                <w:webHidden/>
              </w:rPr>
            </w:r>
            <w:r>
              <w:rPr>
                <w:noProof/>
                <w:webHidden/>
              </w:rPr>
              <w:fldChar w:fldCharType="separate"/>
            </w:r>
            <w:r w:rsidR="00B75518">
              <w:rPr>
                <w:noProof/>
                <w:webHidden/>
              </w:rPr>
              <w:t>9</w:t>
            </w:r>
            <w:r>
              <w:rPr>
                <w:noProof/>
                <w:webHidden/>
              </w:rPr>
              <w:fldChar w:fldCharType="end"/>
            </w:r>
          </w:hyperlink>
        </w:p>
        <w:p w14:paraId="7BCD7644" w14:textId="36EE51BB"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51" w:history="1">
            <w:r w:rsidRPr="00C52C71">
              <w:rPr>
                <w:rStyle w:val="Hipervnculo"/>
                <w:noProof/>
              </w:rPr>
              <w:t>Escala con Indicadores</w:t>
            </w:r>
            <w:r>
              <w:rPr>
                <w:noProof/>
                <w:webHidden/>
              </w:rPr>
              <w:tab/>
            </w:r>
            <w:r>
              <w:rPr>
                <w:noProof/>
                <w:webHidden/>
              </w:rPr>
              <w:fldChar w:fldCharType="begin"/>
            </w:r>
            <w:r>
              <w:rPr>
                <w:noProof/>
                <w:webHidden/>
              </w:rPr>
              <w:instrText xml:space="preserve"> PAGEREF _Toc197248851 \h </w:instrText>
            </w:r>
            <w:r>
              <w:rPr>
                <w:noProof/>
                <w:webHidden/>
              </w:rPr>
            </w:r>
            <w:r>
              <w:rPr>
                <w:noProof/>
                <w:webHidden/>
              </w:rPr>
              <w:fldChar w:fldCharType="separate"/>
            </w:r>
            <w:r w:rsidR="00B75518">
              <w:rPr>
                <w:noProof/>
                <w:webHidden/>
              </w:rPr>
              <w:t>9</w:t>
            </w:r>
            <w:r>
              <w:rPr>
                <w:noProof/>
                <w:webHidden/>
              </w:rPr>
              <w:fldChar w:fldCharType="end"/>
            </w:r>
          </w:hyperlink>
        </w:p>
        <w:p w14:paraId="143EF821" w14:textId="07EC08F0"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52" w:history="1">
            <w:r w:rsidRPr="00C52C71">
              <w:rPr>
                <w:rStyle w:val="Hipervnculo"/>
                <w:noProof/>
              </w:rPr>
              <w:t>Preguntas Reflexivas</w:t>
            </w:r>
            <w:r>
              <w:rPr>
                <w:noProof/>
                <w:webHidden/>
              </w:rPr>
              <w:tab/>
            </w:r>
            <w:r>
              <w:rPr>
                <w:noProof/>
                <w:webHidden/>
              </w:rPr>
              <w:fldChar w:fldCharType="begin"/>
            </w:r>
            <w:r>
              <w:rPr>
                <w:noProof/>
                <w:webHidden/>
              </w:rPr>
              <w:instrText xml:space="preserve"> PAGEREF _Toc197248852 \h </w:instrText>
            </w:r>
            <w:r>
              <w:rPr>
                <w:noProof/>
                <w:webHidden/>
              </w:rPr>
            </w:r>
            <w:r>
              <w:rPr>
                <w:noProof/>
                <w:webHidden/>
              </w:rPr>
              <w:fldChar w:fldCharType="separate"/>
            </w:r>
            <w:r w:rsidR="00B75518">
              <w:rPr>
                <w:noProof/>
                <w:webHidden/>
              </w:rPr>
              <w:t>9</w:t>
            </w:r>
            <w:r>
              <w:rPr>
                <w:noProof/>
                <w:webHidden/>
              </w:rPr>
              <w:fldChar w:fldCharType="end"/>
            </w:r>
          </w:hyperlink>
        </w:p>
        <w:p w14:paraId="4EC1D358" w14:textId="290AC142"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853" w:history="1">
            <w:r w:rsidRPr="00C52C71">
              <w:rPr>
                <w:rStyle w:val="Hipervnculo"/>
                <w:noProof/>
              </w:rPr>
              <w:t>TEMA 2 : PARTES DE UNA COMPUTADORA</w:t>
            </w:r>
            <w:r>
              <w:rPr>
                <w:noProof/>
                <w:webHidden/>
              </w:rPr>
              <w:tab/>
            </w:r>
            <w:r>
              <w:rPr>
                <w:noProof/>
                <w:webHidden/>
              </w:rPr>
              <w:fldChar w:fldCharType="begin"/>
            </w:r>
            <w:r>
              <w:rPr>
                <w:noProof/>
                <w:webHidden/>
              </w:rPr>
              <w:instrText xml:space="preserve"> PAGEREF _Toc197248853 \h </w:instrText>
            </w:r>
            <w:r>
              <w:rPr>
                <w:noProof/>
                <w:webHidden/>
              </w:rPr>
            </w:r>
            <w:r>
              <w:rPr>
                <w:noProof/>
                <w:webHidden/>
              </w:rPr>
              <w:fldChar w:fldCharType="separate"/>
            </w:r>
            <w:r w:rsidR="00B75518">
              <w:rPr>
                <w:noProof/>
                <w:webHidden/>
              </w:rPr>
              <w:t>11</w:t>
            </w:r>
            <w:r>
              <w:rPr>
                <w:noProof/>
                <w:webHidden/>
              </w:rPr>
              <w:fldChar w:fldCharType="end"/>
            </w:r>
          </w:hyperlink>
        </w:p>
        <w:p w14:paraId="7CD5AA23" w14:textId="76FEC88D"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54" w:history="1">
            <w:r w:rsidRPr="00C52C71">
              <w:rPr>
                <w:rStyle w:val="Hipervnculo"/>
                <w:noProof/>
              </w:rPr>
              <w:t>PRÁCTICA</w:t>
            </w:r>
            <w:r>
              <w:rPr>
                <w:noProof/>
                <w:webHidden/>
              </w:rPr>
              <w:tab/>
            </w:r>
            <w:r>
              <w:rPr>
                <w:noProof/>
                <w:webHidden/>
              </w:rPr>
              <w:fldChar w:fldCharType="begin"/>
            </w:r>
            <w:r>
              <w:rPr>
                <w:noProof/>
                <w:webHidden/>
              </w:rPr>
              <w:instrText xml:space="preserve"> PAGEREF _Toc197248854 \h </w:instrText>
            </w:r>
            <w:r>
              <w:rPr>
                <w:noProof/>
                <w:webHidden/>
              </w:rPr>
            </w:r>
            <w:r>
              <w:rPr>
                <w:noProof/>
                <w:webHidden/>
              </w:rPr>
              <w:fldChar w:fldCharType="separate"/>
            </w:r>
            <w:r w:rsidR="00B75518">
              <w:rPr>
                <w:noProof/>
                <w:webHidden/>
              </w:rPr>
              <w:t>11</w:t>
            </w:r>
            <w:r>
              <w:rPr>
                <w:noProof/>
                <w:webHidden/>
              </w:rPr>
              <w:fldChar w:fldCharType="end"/>
            </w:r>
          </w:hyperlink>
        </w:p>
        <w:p w14:paraId="2BECF262" w14:textId="432859DE"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55" w:history="1">
            <w:r w:rsidRPr="00C52C71">
              <w:rPr>
                <w:rStyle w:val="Hipervnculo"/>
                <w:noProof/>
                <w:lang w:eastAsia="es-BO"/>
              </w:rPr>
              <w:t>2.1. Actividad para el Participante</w:t>
            </w:r>
            <w:r>
              <w:rPr>
                <w:noProof/>
                <w:webHidden/>
              </w:rPr>
              <w:tab/>
            </w:r>
            <w:r>
              <w:rPr>
                <w:noProof/>
                <w:webHidden/>
              </w:rPr>
              <w:fldChar w:fldCharType="begin"/>
            </w:r>
            <w:r>
              <w:rPr>
                <w:noProof/>
                <w:webHidden/>
              </w:rPr>
              <w:instrText xml:space="preserve"> PAGEREF _Toc197248855 \h </w:instrText>
            </w:r>
            <w:r>
              <w:rPr>
                <w:noProof/>
                <w:webHidden/>
              </w:rPr>
            </w:r>
            <w:r>
              <w:rPr>
                <w:noProof/>
                <w:webHidden/>
              </w:rPr>
              <w:fldChar w:fldCharType="separate"/>
            </w:r>
            <w:r w:rsidR="00B75518">
              <w:rPr>
                <w:noProof/>
                <w:webHidden/>
              </w:rPr>
              <w:t>11</w:t>
            </w:r>
            <w:r>
              <w:rPr>
                <w:noProof/>
                <w:webHidden/>
              </w:rPr>
              <w:fldChar w:fldCharType="end"/>
            </w:r>
          </w:hyperlink>
        </w:p>
        <w:p w14:paraId="3C1B6235" w14:textId="3E9D753F"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56" w:history="1">
            <w:r w:rsidRPr="00C52C71">
              <w:rPr>
                <w:rStyle w:val="Hipervnculo"/>
                <w:noProof/>
              </w:rPr>
              <w:t>TEORÍA</w:t>
            </w:r>
            <w:r>
              <w:rPr>
                <w:noProof/>
                <w:webHidden/>
              </w:rPr>
              <w:tab/>
            </w:r>
            <w:r>
              <w:rPr>
                <w:noProof/>
                <w:webHidden/>
              </w:rPr>
              <w:fldChar w:fldCharType="begin"/>
            </w:r>
            <w:r>
              <w:rPr>
                <w:noProof/>
                <w:webHidden/>
              </w:rPr>
              <w:instrText xml:space="preserve"> PAGEREF _Toc197248856 \h </w:instrText>
            </w:r>
            <w:r>
              <w:rPr>
                <w:noProof/>
                <w:webHidden/>
              </w:rPr>
            </w:r>
            <w:r>
              <w:rPr>
                <w:noProof/>
                <w:webHidden/>
              </w:rPr>
              <w:fldChar w:fldCharType="separate"/>
            </w:r>
            <w:r w:rsidR="00B75518">
              <w:rPr>
                <w:noProof/>
                <w:webHidden/>
              </w:rPr>
              <w:t>12</w:t>
            </w:r>
            <w:r>
              <w:rPr>
                <w:noProof/>
                <w:webHidden/>
              </w:rPr>
              <w:fldChar w:fldCharType="end"/>
            </w:r>
          </w:hyperlink>
        </w:p>
        <w:p w14:paraId="01936579" w14:textId="75003316"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57" w:history="1">
            <w:r w:rsidRPr="00C52C71">
              <w:rPr>
                <w:rStyle w:val="Hipervnculo"/>
                <w:rFonts w:eastAsia="Times New Roman"/>
                <w:noProof/>
                <w:lang w:eastAsia="es-BO"/>
              </w:rPr>
              <w:t>2.2. Partes de una Computadora</w:t>
            </w:r>
            <w:r>
              <w:rPr>
                <w:noProof/>
                <w:webHidden/>
              </w:rPr>
              <w:tab/>
            </w:r>
            <w:r>
              <w:rPr>
                <w:noProof/>
                <w:webHidden/>
              </w:rPr>
              <w:fldChar w:fldCharType="begin"/>
            </w:r>
            <w:r>
              <w:rPr>
                <w:noProof/>
                <w:webHidden/>
              </w:rPr>
              <w:instrText xml:space="preserve"> PAGEREF _Toc197248857 \h </w:instrText>
            </w:r>
            <w:r>
              <w:rPr>
                <w:noProof/>
                <w:webHidden/>
              </w:rPr>
            </w:r>
            <w:r>
              <w:rPr>
                <w:noProof/>
                <w:webHidden/>
              </w:rPr>
              <w:fldChar w:fldCharType="separate"/>
            </w:r>
            <w:r w:rsidR="00B75518">
              <w:rPr>
                <w:noProof/>
                <w:webHidden/>
              </w:rPr>
              <w:t>12</w:t>
            </w:r>
            <w:r>
              <w:rPr>
                <w:noProof/>
                <w:webHidden/>
              </w:rPr>
              <w:fldChar w:fldCharType="end"/>
            </w:r>
          </w:hyperlink>
        </w:p>
        <w:p w14:paraId="0EA87ABF" w14:textId="675CA1D8"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58" w:history="1">
            <w:r w:rsidRPr="00C52C71">
              <w:rPr>
                <w:rStyle w:val="Hipervnculo"/>
                <w:noProof/>
              </w:rPr>
              <w:t>2.2.1. Procesadores</w:t>
            </w:r>
            <w:r>
              <w:rPr>
                <w:noProof/>
                <w:webHidden/>
              </w:rPr>
              <w:tab/>
            </w:r>
            <w:r>
              <w:rPr>
                <w:noProof/>
                <w:webHidden/>
              </w:rPr>
              <w:fldChar w:fldCharType="begin"/>
            </w:r>
            <w:r>
              <w:rPr>
                <w:noProof/>
                <w:webHidden/>
              </w:rPr>
              <w:instrText xml:space="preserve"> PAGEREF _Toc197248858 \h </w:instrText>
            </w:r>
            <w:r>
              <w:rPr>
                <w:noProof/>
                <w:webHidden/>
              </w:rPr>
            </w:r>
            <w:r>
              <w:rPr>
                <w:noProof/>
                <w:webHidden/>
              </w:rPr>
              <w:fldChar w:fldCharType="separate"/>
            </w:r>
            <w:r w:rsidR="00B75518">
              <w:rPr>
                <w:noProof/>
                <w:webHidden/>
              </w:rPr>
              <w:t>12</w:t>
            </w:r>
            <w:r>
              <w:rPr>
                <w:noProof/>
                <w:webHidden/>
              </w:rPr>
              <w:fldChar w:fldCharType="end"/>
            </w:r>
          </w:hyperlink>
        </w:p>
        <w:p w14:paraId="7079B62B" w14:textId="5F38D226"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59" w:history="1">
            <w:r w:rsidRPr="00C52C71">
              <w:rPr>
                <w:rStyle w:val="Hipervnculo"/>
                <w:noProof/>
              </w:rPr>
              <w:t>2.2.2. Tarjeta Madre</w:t>
            </w:r>
            <w:r>
              <w:rPr>
                <w:noProof/>
                <w:webHidden/>
              </w:rPr>
              <w:tab/>
            </w:r>
            <w:r>
              <w:rPr>
                <w:noProof/>
                <w:webHidden/>
              </w:rPr>
              <w:fldChar w:fldCharType="begin"/>
            </w:r>
            <w:r>
              <w:rPr>
                <w:noProof/>
                <w:webHidden/>
              </w:rPr>
              <w:instrText xml:space="preserve"> PAGEREF _Toc197248859 \h </w:instrText>
            </w:r>
            <w:r>
              <w:rPr>
                <w:noProof/>
                <w:webHidden/>
              </w:rPr>
            </w:r>
            <w:r>
              <w:rPr>
                <w:noProof/>
                <w:webHidden/>
              </w:rPr>
              <w:fldChar w:fldCharType="separate"/>
            </w:r>
            <w:r w:rsidR="00B75518">
              <w:rPr>
                <w:noProof/>
                <w:webHidden/>
              </w:rPr>
              <w:t>12</w:t>
            </w:r>
            <w:r>
              <w:rPr>
                <w:noProof/>
                <w:webHidden/>
              </w:rPr>
              <w:fldChar w:fldCharType="end"/>
            </w:r>
          </w:hyperlink>
        </w:p>
        <w:p w14:paraId="084E9197" w14:textId="16DA44BA"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0" w:history="1">
            <w:r w:rsidRPr="00C52C71">
              <w:rPr>
                <w:rStyle w:val="Hipervnculo"/>
                <w:noProof/>
              </w:rPr>
              <w:t>2.2.3. Tarjeta de Video</w:t>
            </w:r>
            <w:r>
              <w:rPr>
                <w:noProof/>
                <w:webHidden/>
              </w:rPr>
              <w:tab/>
            </w:r>
            <w:r>
              <w:rPr>
                <w:noProof/>
                <w:webHidden/>
              </w:rPr>
              <w:fldChar w:fldCharType="begin"/>
            </w:r>
            <w:r>
              <w:rPr>
                <w:noProof/>
                <w:webHidden/>
              </w:rPr>
              <w:instrText xml:space="preserve"> PAGEREF _Toc197248860 \h </w:instrText>
            </w:r>
            <w:r>
              <w:rPr>
                <w:noProof/>
                <w:webHidden/>
              </w:rPr>
            </w:r>
            <w:r>
              <w:rPr>
                <w:noProof/>
                <w:webHidden/>
              </w:rPr>
              <w:fldChar w:fldCharType="separate"/>
            </w:r>
            <w:r w:rsidR="00B75518">
              <w:rPr>
                <w:noProof/>
                <w:webHidden/>
              </w:rPr>
              <w:t>13</w:t>
            </w:r>
            <w:r>
              <w:rPr>
                <w:noProof/>
                <w:webHidden/>
              </w:rPr>
              <w:fldChar w:fldCharType="end"/>
            </w:r>
          </w:hyperlink>
        </w:p>
        <w:p w14:paraId="4933F066" w14:textId="52B26C31"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1" w:history="1">
            <w:r w:rsidRPr="00C52C71">
              <w:rPr>
                <w:rStyle w:val="Hipervnculo"/>
                <w:noProof/>
              </w:rPr>
              <w:t>2.2.4. Memoria RAM</w:t>
            </w:r>
            <w:r>
              <w:rPr>
                <w:noProof/>
                <w:webHidden/>
              </w:rPr>
              <w:tab/>
            </w:r>
            <w:r>
              <w:rPr>
                <w:noProof/>
                <w:webHidden/>
              </w:rPr>
              <w:fldChar w:fldCharType="begin"/>
            </w:r>
            <w:r>
              <w:rPr>
                <w:noProof/>
                <w:webHidden/>
              </w:rPr>
              <w:instrText xml:space="preserve"> PAGEREF _Toc197248861 \h </w:instrText>
            </w:r>
            <w:r>
              <w:rPr>
                <w:noProof/>
                <w:webHidden/>
              </w:rPr>
            </w:r>
            <w:r>
              <w:rPr>
                <w:noProof/>
                <w:webHidden/>
              </w:rPr>
              <w:fldChar w:fldCharType="separate"/>
            </w:r>
            <w:r w:rsidR="00B75518">
              <w:rPr>
                <w:noProof/>
                <w:webHidden/>
              </w:rPr>
              <w:t>13</w:t>
            </w:r>
            <w:r>
              <w:rPr>
                <w:noProof/>
                <w:webHidden/>
              </w:rPr>
              <w:fldChar w:fldCharType="end"/>
            </w:r>
          </w:hyperlink>
        </w:p>
        <w:p w14:paraId="689A48C7" w14:textId="2CC4DC0E"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2" w:history="1">
            <w:r w:rsidRPr="00C52C71">
              <w:rPr>
                <w:rStyle w:val="Hipervnculo"/>
                <w:noProof/>
              </w:rPr>
              <w:t>2.2.5. Discos Duros</w:t>
            </w:r>
            <w:r>
              <w:rPr>
                <w:noProof/>
                <w:webHidden/>
              </w:rPr>
              <w:tab/>
            </w:r>
            <w:r>
              <w:rPr>
                <w:noProof/>
                <w:webHidden/>
              </w:rPr>
              <w:fldChar w:fldCharType="begin"/>
            </w:r>
            <w:r>
              <w:rPr>
                <w:noProof/>
                <w:webHidden/>
              </w:rPr>
              <w:instrText xml:space="preserve"> PAGEREF _Toc197248862 \h </w:instrText>
            </w:r>
            <w:r>
              <w:rPr>
                <w:noProof/>
                <w:webHidden/>
              </w:rPr>
            </w:r>
            <w:r>
              <w:rPr>
                <w:noProof/>
                <w:webHidden/>
              </w:rPr>
              <w:fldChar w:fldCharType="separate"/>
            </w:r>
            <w:r w:rsidR="00B75518">
              <w:rPr>
                <w:noProof/>
                <w:webHidden/>
              </w:rPr>
              <w:t>13</w:t>
            </w:r>
            <w:r>
              <w:rPr>
                <w:noProof/>
                <w:webHidden/>
              </w:rPr>
              <w:fldChar w:fldCharType="end"/>
            </w:r>
          </w:hyperlink>
        </w:p>
        <w:p w14:paraId="01E6DE54" w14:textId="43B5D340"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3" w:history="1">
            <w:r w:rsidRPr="00C52C71">
              <w:rPr>
                <w:rStyle w:val="Hipervnculo"/>
                <w:noProof/>
              </w:rPr>
              <w:t>2.2.6. Refrigeración</w:t>
            </w:r>
            <w:r>
              <w:rPr>
                <w:noProof/>
                <w:webHidden/>
              </w:rPr>
              <w:tab/>
            </w:r>
            <w:r>
              <w:rPr>
                <w:noProof/>
                <w:webHidden/>
              </w:rPr>
              <w:fldChar w:fldCharType="begin"/>
            </w:r>
            <w:r>
              <w:rPr>
                <w:noProof/>
                <w:webHidden/>
              </w:rPr>
              <w:instrText xml:space="preserve"> PAGEREF _Toc197248863 \h </w:instrText>
            </w:r>
            <w:r>
              <w:rPr>
                <w:noProof/>
                <w:webHidden/>
              </w:rPr>
            </w:r>
            <w:r>
              <w:rPr>
                <w:noProof/>
                <w:webHidden/>
              </w:rPr>
              <w:fldChar w:fldCharType="separate"/>
            </w:r>
            <w:r w:rsidR="00B75518">
              <w:rPr>
                <w:noProof/>
                <w:webHidden/>
              </w:rPr>
              <w:t>14</w:t>
            </w:r>
            <w:r>
              <w:rPr>
                <w:noProof/>
                <w:webHidden/>
              </w:rPr>
              <w:fldChar w:fldCharType="end"/>
            </w:r>
          </w:hyperlink>
        </w:p>
        <w:p w14:paraId="10EBDC70" w14:textId="1AF1573F"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4" w:history="1">
            <w:r w:rsidRPr="00C52C71">
              <w:rPr>
                <w:rStyle w:val="Hipervnculo"/>
                <w:noProof/>
              </w:rPr>
              <w:t>2.2.7. Case</w:t>
            </w:r>
            <w:r>
              <w:rPr>
                <w:noProof/>
                <w:webHidden/>
              </w:rPr>
              <w:tab/>
            </w:r>
            <w:r>
              <w:rPr>
                <w:noProof/>
                <w:webHidden/>
              </w:rPr>
              <w:fldChar w:fldCharType="begin"/>
            </w:r>
            <w:r>
              <w:rPr>
                <w:noProof/>
                <w:webHidden/>
              </w:rPr>
              <w:instrText xml:space="preserve"> PAGEREF _Toc197248864 \h </w:instrText>
            </w:r>
            <w:r>
              <w:rPr>
                <w:noProof/>
                <w:webHidden/>
              </w:rPr>
            </w:r>
            <w:r>
              <w:rPr>
                <w:noProof/>
                <w:webHidden/>
              </w:rPr>
              <w:fldChar w:fldCharType="separate"/>
            </w:r>
            <w:r w:rsidR="00B75518">
              <w:rPr>
                <w:noProof/>
                <w:webHidden/>
              </w:rPr>
              <w:t>14</w:t>
            </w:r>
            <w:r>
              <w:rPr>
                <w:noProof/>
                <w:webHidden/>
              </w:rPr>
              <w:fldChar w:fldCharType="end"/>
            </w:r>
          </w:hyperlink>
        </w:p>
        <w:p w14:paraId="437476B4" w14:textId="794A438C"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5" w:history="1">
            <w:r w:rsidRPr="00C52C71">
              <w:rPr>
                <w:rStyle w:val="Hipervnculo"/>
                <w:noProof/>
              </w:rPr>
              <w:t>2.2.8. Conexiones</w:t>
            </w:r>
            <w:r>
              <w:rPr>
                <w:noProof/>
                <w:webHidden/>
              </w:rPr>
              <w:tab/>
            </w:r>
            <w:r>
              <w:rPr>
                <w:noProof/>
                <w:webHidden/>
              </w:rPr>
              <w:fldChar w:fldCharType="begin"/>
            </w:r>
            <w:r>
              <w:rPr>
                <w:noProof/>
                <w:webHidden/>
              </w:rPr>
              <w:instrText xml:space="preserve"> PAGEREF _Toc197248865 \h </w:instrText>
            </w:r>
            <w:r>
              <w:rPr>
                <w:noProof/>
                <w:webHidden/>
              </w:rPr>
            </w:r>
            <w:r>
              <w:rPr>
                <w:noProof/>
                <w:webHidden/>
              </w:rPr>
              <w:fldChar w:fldCharType="separate"/>
            </w:r>
            <w:r w:rsidR="00B75518">
              <w:rPr>
                <w:noProof/>
                <w:webHidden/>
              </w:rPr>
              <w:t>14</w:t>
            </w:r>
            <w:r>
              <w:rPr>
                <w:noProof/>
                <w:webHidden/>
              </w:rPr>
              <w:fldChar w:fldCharType="end"/>
            </w:r>
          </w:hyperlink>
        </w:p>
        <w:p w14:paraId="65FAA2D7" w14:textId="0ECAD1D7"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6" w:history="1">
            <w:r w:rsidRPr="00C52C71">
              <w:rPr>
                <w:rStyle w:val="Hipervnculo"/>
                <w:noProof/>
              </w:rPr>
              <w:t>2.2.9. Accesorios</w:t>
            </w:r>
            <w:r>
              <w:rPr>
                <w:noProof/>
                <w:webHidden/>
              </w:rPr>
              <w:tab/>
            </w:r>
            <w:r>
              <w:rPr>
                <w:noProof/>
                <w:webHidden/>
              </w:rPr>
              <w:fldChar w:fldCharType="begin"/>
            </w:r>
            <w:r>
              <w:rPr>
                <w:noProof/>
                <w:webHidden/>
              </w:rPr>
              <w:instrText xml:space="preserve"> PAGEREF _Toc197248866 \h </w:instrText>
            </w:r>
            <w:r>
              <w:rPr>
                <w:noProof/>
                <w:webHidden/>
              </w:rPr>
            </w:r>
            <w:r>
              <w:rPr>
                <w:noProof/>
                <w:webHidden/>
              </w:rPr>
              <w:fldChar w:fldCharType="separate"/>
            </w:r>
            <w:r w:rsidR="00B75518">
              <w:rPr>
                <w:noProof/>
                <w:webHidden/>
              </w:rPr>
              <w:t>15</w:t>
            </w:r>
            <w:r>
              <w:rPr>
                <w:noProof/>
                <w:webHidden/>
              </w:rPr>
              <w:fldChar w:fldCharType="end"/>
            </w:r>
          </w:hyperlink>
        </w:p>
        <w:p w14:paraId="5B460EEF" w14:textId="6DD33E72"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67" w:history="1">
            <w:r w:rsidRPr="00C52C71">
              <w:rPr>
                <w:rStyle w:val="Hipervnculo"/>
                <w:noProof/>
              </w:rPr>
              <w:t>Conclusión</w:t>
            </w:r>
            <w:r>
              <w:rPr>
                <w:noProof/>
                <w:webHidden/>
              </w:rPr>
              <w:tab/>
            </w:r>
            <w:r>
              <w:rPr>
                <w:noProof/>
                <w:webHidden/>
              </w:rPr>
              <w:fldChar w:fldCharType="begin"/>
            </w:r>
            <w:r>
              <w:rPr>
                <w:noProof/>
                <w:webHidden/>
              </w:rPr>
              <w:instrText xml:space="preserve"> PAGEREF _Toc197248867 \h </w:instrText>
            </w:r>
            <w:r>
              <w:rPr>
                <w:noProof/>
                <w:webHidden/>
              </w:rPr>
            </w:r>
            <w:r>
              <w:rPr>
                <w:noProof/>
                <w:webHidden/>
              </w:rPr>
              <w:fldChar w:fldCharType="separate"/>
            </w:r>
            <w:r w:rsidR="00B75518">
              <w:rPr>
                <w:noProof/>
                <w:webHidden/>
              </w:rPr>
              <w:t>15</w:t>
            </w:r>
            <w:r>
              <w:rPr>
                <w:noProof/>
                <w:webHidden/>
              </w:rPr>
              <w:fldChar w:fldCharType="end"/>
            </w:r>
          </w:hyperlink>
        </w:p>
        <w:p w14:paraId="29B7D831" w14:textId="5B174D7F"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68" w:history="1">
            <w:r w:rsidRPr="00C52C71">
              <w:rPr>
                <w:rStyle w:val="Hipervnculo"/>
                <w:noProof/>
              </w:rPr>
              <w:t>VALORACIÓN</w:t>
            </w:r>
            <w:r>
              <w:rPr>
                <w:noProof/>
                <w:webHidden/>
              </w:rPr>
              <w:tab/>
            </w:r>
            <w:r>
              <w:rPr>
                <w:noProof/>
                <w:webHidden/>
              </w:rPr>
              <w:fldChar w:fldCharType="begin"/>
            </w:r>
            <w:r>
              <w:rPr>
                <w:noProof/>
                <w:webHidden/>
              </w:rPr>
              <w:instrText xml:space="preserve"> PAGEREF _Toc197248868 \h </w:instrText>
            </w:r>
            <w:r>
              <w:rPr>
                <w:noProof/>
                <w:webHidden/>
              </w:rPr>
            </w:r>
            <w:r>
              <w:rPr>
                <w:noProof/>
                <w:webHidden/>
              </w:rPr>
              <w:fldChar w:fldCharType="separate"/>
            </w:r>
            <w:r w:rsidR="00B75518">
              <w:rPr>
                <w:noProof/>
                <w:webHidden/>
              </w:rPr>
              <w:t>16</w:t>
            </w:r>
            <w:r>
              <w:rPr>
                <w:noProof/>
                <w:webHidden/>
              </w:rPr>
              <w:fldChar w:fldCharType="end"/>
            </w:r>
          </w:hyperlink>
        </w:p>
        <w:p w14:paraId="0CEDA2D3" w14:textId="5DD8946A"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69" w:history="1">
            <w:r w:rsidRPr="00C52C71">
              <w:rPr>
                <w:rStyle w:val="Hipervnculo"/>
                <w:noProof/>
              </w:rPr>
              <w:t>2.3. El Corazón de la Tecnología: Descubriendo las Partes de una Computadora</w:t>
            </w:r>
            <w:r>
              <w:rPr>
                <w:noProof/>
                <w:webHidden/>
              </w:rPr>
              <w:tab/>
            </w:r>
            <w:r>
              <w:rPr>
                <w:noProof/>
                <w:webHidden/>
              </w:rPr>
              <w:fldChar w:fldCharType="begin"/>
            </w:r>
            <w:r>
              <w:rPr>
                <w:noProof/>
                <w:webHidden/>
              </w:rPr>
              <w:instrText xml:space="preserve"> PAGEREF _Toc197248869 \h </w:instrText>
            </w:r>
            <w:r>
              <w:rPr>
                <w:noProof/>
                <w:webHidden/>
              </w:rPr>
            </w:r>
            <w:r>
              <w:rPr>
                <w:noProof/>
                <w:webHidden/>
              </w:rPr>
              <w:fldChar w:fldCharType="separate"/>
            </w:r>
            <w:r w:rsidR="00B75518">
              <w:rPr>
                <w:noProof/>
                <w:webHidden/>
              </w:rPr>
              <w:t>16</w:t>
            </w:r>
            <w:r>
              <w:rPr>
                <w:noProof/>
                <w:webHidden/>
              </w:rPr>
              <w:fldChar w:fldCharType="end"/>
            </w:r>
          </w:hyperlink>
        </w:p>
        <w:p w14:paraId="138C3606" w14:textId="38698C04"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0" w:history="1">
            <w:r w:rsidRPr="00C52C71">
              <w:rPr>
                <w:rStyle w:val="Hipervnculo"/>
                <w:noProof/>
              </w:rPr>
              <w:t>Historia Corta</w:t>
            </w:r>
            <w:r>
              <w:rPr>
                <w:noProof/>
                <w:webHidden/>
              </w:rPr>
              <w:tab/>
            </w:r>
            <w:r>
              <w:rPr>
                <w:noProof/>
                <w:webHidden/>
              </w:rPr>
              <w:fldChar w:fldCharType="begin"/>
            </w:r>
            <w:r>
              <w:rPr>
                <w:noProof/>
                <w:webHidden/>
              </w:rPr>
              <w:instrText xml:space="preserve"> PAGEREF _Toc197248870 \h </w:instrText>
            </w:r>
            <w:r>
              <w:rPr>
                <w:noProof/>
                <w:webHidden/>
              </w:rPr>
            </w:r>
            <w:r>
              <w:rPr>
                <w:noProof/>
                <w:webHidden/>
              </w:rPr>
              <w:fldChar w:fldCharType="separate"/>
            </w:r>
            <w:r w:rsidR="00B75518">
              <w:rPr>
                <w:noProof/>
                <w:webHidden/>
              </w:rPr>
              <w:t>16</w:t>
            </w:r>
            <w:r>
              <w:rPr>
                <w:noProof/>
                <w:webHidden/>
              </w:rPr>
              <w:fldChar w:fldCharType="end"/>
            </w:r>
          </w:hyperlink>
        </w:p>
        <w:p w14:paraId="05012E98" w14:textId="155C8F0E"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1" w:history="1">
            <w:r w:rsidRPr="00C52C71">
              <w:rPr>
                <w:rStyle w:val="Hipervnculo"/>
                <w:noProof/>
              </w:rPr>
              <w:t>Mitos y Realidades</w:t>
            </w:r>
            <w:r>
              <w:rPr>
                <w:noProof/>
                <w:webHidden/>
              </w:rPr>
              <w:tab/>
            </w:r>
            <w:r>
              <w:rPr>
                <w:noProof/>
                <w:webHidden/>
              </w:rPr>
              <w:fldChar w:fldCharType="begin"/>
            </w:r>
            <w:r>
              <w:rPr>
                <w:noProof/>
                <w:webHidden/>
              </w:rPr>
              <w:instrText xml:space="preserve"> PAGEREF _Toc197248871 \h </w:instrText>
            </w:r>
            <w:r>
              <w:rPr>
                <w:noProof/>
                <w:webHidden/>
              </w:rPr>
            </w:r>
            <w:r>
              <w:rPr>
                <w:noProof/>
                <w:webHidden/>
              </w:rPr>
              <w:fldChar w:fldCharType="separate"/>
            </w:r>
            <w:r w:rsidR="00B75518">
              <w:rPr>
                <w:noProof/>
                <w:webHidden/>
              </w:rPr>
              <w:t>16</w:t>
            </w:r>
            <w:r>
              <w:rPr>
                <w:noProof/>
                <w:webHidden/>
              </w:rPr>
              <w:fldChar w:fldCharType="end"/>
            </w:r>
          </w:hyperlink>
        </w:p>
        <w:p w14:paraId="1965295B" w14:textId="70CA094C"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2" w:history="1">
            <w:r w:rsidRPr="00C52C71">
              <w:rPr>
                <w:rStyle w:val="Hipervnculo"/>
                <w:noProof/>
              </w:rPr>
              <w:t>Impacto en la Vida Diaria</w:t>
            </w:r>
            <w:r>
              <w:rPr>
                <w:noProof/>
                <w:webHidden/>
              </w:rPr>
              <w:tab/>
            </w:r>
            <w:r>
              <w:rPr>
                <w:noProof/>
                <w:webHidden/>
              </w:rPr>
              <w:fldChar w:fldCharType="begin"/>
            </w:r>
            <w:r>
              <w:rPr>
                <w:noProof/>
                <w:webHidden/>
              </w:rPr>
              <w:instrText xml:space="preserve"> PAGEREF _Toc197248872 \h </w:instrText>
            </w:r>
            <w:r>
              <w:rPr>
                <w:noProof/>
                <w:webHidden/>
              </w:rPr>
            </w:r>
            <w:r>
              <w:rPr>
                <w:noProof/>
                <w:webHidden/>
              </w:rPr>
              <w:fldChar w:fldCharType="separate"/>
            </w:r>
            <w:r w:rsidR="00B75518">
              <w:rPr>
                <w:noProof/>
                <w:webHidden/>
              </w:rPr>
              <w:t>16</w:t>
            </w:r>
            <w:r>
              <w:rPr>
                <w:noProof/>
                <w:webHidden/>
              </w:rPr>
              <w:fldChar w:fldCharType="end"/>
            </w:r>
          </w:hyperlink>
        </w:p>
        <w:p w14:paraId="58F03B02" w14:textId="7E1A3B3D"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3" w:history="1">
            <w:r w:rsidRPr="00C52C71">
              <w:rPr>
                <w:rStyle w:val="Hipervnculo"/>
                <w:noProof/>
              </w:rPr>
              <w:t>Reflexión Final</w:t>
            </w:r>
            <w:r>
              <w:rPr>
                <w:noProof/>
                <w:webHidden/>
              </w:rPr>
              <w:tab/>
            </w:r>
            <w:r>
              <w:rPr>
                <w:noProof/>
                <w:webHidden/>
              </w:rPr>
              <w:fldChar w:fldCharType="begin"/>
            </w:r>
            <w:r>
              <w:rPr>
                <w:noProof/>
                <w:webHidden/>
              </w:rPr>
              <w:instrText xml:space="preserve"> PAGEREF _Toc197248873 \h </w:instrText>
            </w:r>
            <w:r>
              <w:rPr>
                <w:noProof/>
                <w:webHidden/>
              </w:rPr>
            </w:r>
            <w:r>
              <w:rPr>
                <w:noProof/>
                <w:webHidden/>
              </w:rPr>
              <w:fldChar w:fldCharType="separate"/>
            </w:r>
            <w:r w:rsidR="00B75518">
              <w:rPr>
                <w:noProof/>
                <w:webHidden/>
              </w:rPr>
              <w:t>16</w:t>
            </w:r>
            <w:r>
              <w:rPr>
                <w:noProof/>
                <w:webHidden/>
              </w:rPr>
              <w:fldChar w:fldCharType="end"/>
            </w:r>
          </w:hyperlink>
        </w:p>
        <w:p w14:paraId="1314A95A" w14:textId="1DCDE954"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74" w:history="1">
            <w:r w:rsidRPr="00C52C71">
              <w:rPr>
                <w:rStyle w:val="Hipervnculo"/>
                <w:noProof/>
              </w:rPr>
              <w:t>PRODUCCIÓN</w:t>
            </w:r>
            <w:r>
              <w:rPr>
                <w:noProof/>
                <w:webHidden/>
              </w:rPr>
              <w:tab/>
            </w:r>
            <w:r>
              <w:rPr>
                <w:noProof/>
                <w:webHidden/>
              </w:rPr>
              <w:fldChar w:fldCharType="begin"/>
            </w:r>
            <w:r>
              <w:rPr>
                <w:noProof/>
                <w:webHidden/>
              </w:rPr>
              <w:instrText xml:space="preserve"> PAGEREF _Toc197248874 \h </w:instrText>
            </w:r>
            <w:r>
              <w:rPr>
                <w:noProof/>
                <w:webHidden/>
              </w:rPr>
            </w:r>
            <w:r>
              <w:rPr>
                <w:noProof/>
                <w:webHidden/>
              </w:rPr>
              <w:fldChar w:fldCharType="separate"/>
            </w:r>
            <w:r w:rsidR="00B75518">
              <w:rPr>
                <w:noProof/>
                <w:webHidden/>
              </w:rPr>
              <w:t>17</w:t>
            </w:r>
            <w:r>
              <w:rPr>
                <w:noProof/>
                <w:webHidden/>
              </w:rPr>
              <w:fldChar w:fldCharType="end"/>
            </w:r>
          </w:hyperlink>
        </w:p>
        <w:p w14:paraId="1AB18B35" w14:textId="79F454E5"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75" w:history="1">
            <w:r w:rsidRPr="00C52C71">
              <w:rPr>
                <w:rStyle w:val="Hipervnculo"/>
                <w:noProof/>
              </w:rPr>
              <w:t>2.4. Cuestionario sobre las Partes de una Computadora</w:t>
            </w:r>
            <w:r>
              <w:rPr>
                <w:noProof/>
                <w:webHidden/>
              </w:rPr>
              <w:tab/>
            </w:r>
            <w:r>
              <w:rPr>
                <w:noProof/>
                <w:webHidden/>
              </w:rPr>
              <w:fldChar w:fldCharType="begin"/>
            </w:r>
            <w:r>
              <w:rPr>
                <w:noProof/>
                <w:webHidden/>
              </w:rPr>
              <w:instrText xml:space="preserve"> PAGEREF _Toc197248875 \h </w:instrText>
            </w:r>
            <w:r>
              <w:rPr>
                <w:noProof/>
                <w:webHidden/>
              </w:rPr>
            </w:r>
            <w:r>
              <w:rPr>
                <w:noProof/>
                <w:webHidden/>
              </w:rPr>
              <w:fldChar w:fldCharType="separate"/>
            </w:r>
            <w:r w:rsidR="00B75518">
              <w:rPr>
                <w:noProof/>
                <w:webHidden/>
              </w:rPr>
              <w:t>17</w:t>
            </w:r>
            <w:r>
              <w:rPr>
                <w:noProof/>
                <w:webHidden/>
              </w:rPr>
              <w:fldChar w:fldCharType="end"/>
            </w:r>
          </w:hyperlink>
        </w:p>
        <w:p w14:paraId="28363BDC" w14:textId="4F7A1D7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6" w:history="1">
            <w:r w:rsidRPr="00C52C71">
              <w:rPr>
                <w:rStyle w:val="Hipervnculo"/>
                <w:noProof/>
              </w:rPr>
              <w:t>Preguntas Abiertas</w:t>
            </w:r>
            <w:r>
              <w:rPr>
                <w:noProof/>
                <w:webHidden/>
              </w:rPr>
              <w:tab/>
            </w:r>
            <w:r>
              <w:rPr>
                <w:noProof/>
                <w:webHidden/>
              </w:rPr>
              <w:fldChar w:fldCharType="begin"/>
            </w:r>
            <w:r>
              <w:rPr>
                <w:noProof/>
                <w:webHidden/>
              </w:rPr>
              <w:instrText xml:space="preserve"> PAGEREF _Toc197248876 \h </w:instrText>
            </w:r>
            <w:r>
              <w:rPr>
                <w:noProof/>
                <w:webHidden/>
              </w:rPr>
            </w:r>
            <w:r>
              <w:rPr>
                <w:noProof/>
                <w:webHidden/>
              </w:rPr>
              <w:fldChar w:fldCharType="separate"/>
            </w:r>
            <w:r w:rsidR="00B75518">
              <w:rPr>
                <w:noProof/>
                <w:webHidden/>
              </w:rPr>
              <w:t>17</w:t>
            </w:r>
            <w:r>
              <w:rPr>
                <w:noProof/>
                <w:webHidden/>
              </w:rPr>
              <w:fldChar w:fldCharType="end"/>
            </w:r>
          </w:hyperlink>
        </w:p>
        <w:p w14:paraId="43A324F6" w14:textId="27FF4BE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7" w:history="1">
            <w:r w:rsidRPr="00C52C71">
              <w:rPr>
                <w:rStyle w:val="Hipervnculo"/>
                <w:noProof/>
              </w:rPr>
              <w:t>Selección Múltiple</w:t>
            </w:r>
            <w:r>
              <w:rPr>
                <w:noProof/>
                <w:webHidden/>
              </w:rPr>
              <w:tab/>
            </w:r>
            <w:r>
              <w:rPr>
                <w:noProof/>
                <w:webHidden/>
              </w:rPr>
              <w:fldChar w:fldCharType="begin"/>
            </w:r>
            <w:r>
              <w:rPr>
                <w:noProof/>
                <w:webHidden/>
              </w:rPr>
              <w:instrText xml:space="preserve"> PAGEREF _Toc197248877 \h </w:instrText>
            </w:r>
            <w:r>
              <w:rPr>
                <w:noProof/>
                <w:webHidden/>
              </w:rPr>
            </w:r>
            <w:r>
              <w:rPr>
                <w:noProof/>
                <w:webHidden/>
              </w:rPr>
              <w:fldChar w:fldCharType="separate"/>
            </w:r>
            <w:r w:rsidR="00B75518">
              <w:rPr>
                <w:noProof/>
                <w:webHidden/>
              </w:rPr>
              <w:t>17</w:t>
            </w:r>
            <w:r>
              <w:rPr>
                <w:noProof/>
                <w:webHidden/>
              </w:rPr>
              <w:fldChar w:fldCharType="end"/>
            </w:r>
          </w:hyperlink>
        </w:p>
        <w:p w14:paraId="64CDDA7D" w14:textId="4E8F52AD"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8" w:history="1">
            <w:r w:rsidRPr="00C52C71">
              <w:rPr>
                <w:rStyle w:val="Hipervnculo"/>
                <w:noProof/>
              </w:rPr>
              <w:t>Verdadero o Falso</w:t>
            </w:r>
            <w:r>
              <w:rPr>
                <w:noProof/>
                <w:webHidden/>
              </w:rPr>
              <w:tab/>
            </w:r>
            <w:r>
              <w:rPr>
                <w:noProof/>
                <w:webHidden/>
              </w:rPr>
              <w:fldChar w:fldCharType="begin"/>
            </w:r>
            <w:r>
              <w:rPr>
                <w:noProof/>
                <w:webHidden/>
              </w:rPr>
              <w:instrText xml:space="preserve"> PAGEREF _Toc197248878 \h </w:instrText>
            </w:r>
            <w:r>
              <w:rPr>
                <w:noProof/>
                <w:webHidden/>
              </w:rPr>
            </w:r>
            <w:r>
              <w:rPr>
                <w:noProof/>
                <w:webHidden/>
              </w:rPr>
              <w:fldChar w:fldCharType="separate"/>
            </w:r>
            <w:r w:rsidR="00B75518">
              <w:rPr>
                <w:noProof/>
                <w:webHidden/>
              </w:rPr>
              <w:t>18</w:t>
            </w:r>
            <w:r>
              <w:rPr>
                <w:noProof/>
                <w:webHidden/>
              </w:rPr>
              <w:fldChar w:fldCharType="end"/>
            </w:r>
          </w:hyperlink>
        </w:p>
        <w:p w14:paraId="4843E78B" w14:textId="6941B89C"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79" w:history="1">
            <w:r w:rsidRPr="00C52C71">
              <w:rPr>
                <w:rStyle w:val="Hipervnculo"/>
                <w:noProof/>
              </w:rPr>
              <w:t>Escala con Indicadores</w:t>
            </w:r>
            <w:r>
              <w:rPr>
                <w:noProof/>
                <w:webHidden/>
              </w:rPr>
              <w:tab/>
            </w:r>
            <w:r>
              <w:rPr>
                <w:noProof/>
                <w:webHidden/>
              </w:rPr>
              <w:fldChar w:fldCharType="begin"/>
            </w:r>
            <w:r>
              <w:rPr>
                <w:noProof/>
                <w:webHidden/>
              </w:rPr>
              <w:instrText xml:space="preserve"> PAGEREF _Toc197248879 \h </w:instrText>
            </w:r>
            <w:r>
              <w:rPr>
                <w:noProof/>
                <w:webHidden/>
              </w:rPr>
            </w:r>
            <w:r>
              <w:rPr>
                <w:noProof/>
                <w:webHidden/>
              </w:rPr>
              <w:fldChar w:fldCharType="separate"/>
            </w:r>
            <w:r w:rsidR="00B75518">
              <w:rPr>
                <w:noProof/>
                <w:webHidden/>
              </w:rPr>
              <w:t>18</w:t>
            </w:r>
            <w:r>
              <w:rPr>
                <w:noProof/>
                <w:webHidden/>
              </w:rPr>
              <w:fldChar w:fldCharType="end"/>
            </w:r>
          </w:hyperlink>
        </w:p>
        <w:p w14:paraId="70169C2E" w14:textId="4EBABF2F"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80" w:history="1">
            <w:r w:rsidRPr="00C52C71">
              <w:rPr>
                <w:rStyle w:val="Hipervnculo"/>
                <w:noProof/>
              </w:rPr>
              <w:t>Preguntas Reflexivas</w:t>
            </w:r>
            <w:r>
              <w:rPr>
                <w:noProof/>
                <w:webHidden/>
              </w:rPr>
              <w:tab/>
            </w:r>
            <w:r>
              <w:rPr>
                <w:noProof/>
                <w:webHidden/>
              </w:rPr>
              <w:fldChar w:fldCharType="begin"/>
            </w:r>
            <w:r>
              <w:rPr>
                <w:noProof/>
                <w:webHidden/>
              </w:rPr>
              <w:instrText xml:space="preserve"> PAGEREF _Toc197248880 \h </w:instrText>
            </w:r>
            <w:r>
              <w:rPr>
                <w:noProof/>
                <w:webHidden/>
              </w:rPr>
            </w:r>
            <w:r>
              <w:rPr>
                <w:noProof/>
                <w:webHidden/>
              </w:rPr>
              <w:fldChar w:fldCharType="separate"/>
            </w:r>
            <w:r w:rsidR="00B75518">
              <w:rPr>
                <w:noProof/>
                <w:webHidden/>
              </w:rPr>
              <w:t>18</w:t>
            </w:r>
            <w:r>
              <w:rPr>
                <w:noProof/>
                <w:webHidden/>
              </w:rPr>
              <w:fldChar w:fldCharType="end"/>
            </w:r>
          </w:hyperlink>
        </w:p>
        <w:p w14:paraId="2E728500" w14:textId="1857517D"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881" w:history="1">
            <w:r w:rsidRPr="00C52C71">
              <w:rPr>
                <w:rStyle w:val="Hipervnculo"/>
                <w:noProof/>
              </w:rPr>
              <w:t>TEMA 3 : INSTALACIÓN DE SISTEMAS OPERATIVOS</w:t>
            </w:r>
            <w:r>
              <w:rPr>
                <w:noProof/>
                <w:webHidden/>
              </w:rPr>
              <w:tab/>
            </w:r>
            <w:r>
              <w:rPr>
                <w:noProof/>
                <w:webHidden/>
              </w:rPr>
              <w:fldChar w:fldCharType="begin"/>
            </w:r>
            <w:r>
              <w:rPr>
                <w:noProof/>
                <w:webHidden/>
              </w:rPr>
              <w:instrText xml:space="preserve"> PAGEREF _Toc197248881 \h </w:instrText>
            </w:r>
            <w:r>
              <w:rPr>
                <w:noProof/>
                <w:webHidden/>
              </w:rPr>
            </w:r>
            <w:r>
              <w:rPr>
                <w:noProof/>
                <w:webHidden/>
              </w:rPr>
              <w:fldChar w:fldCharType="separate"/>
            </w:r>
            <w:r w:rsidR="00B75518">
              <w:rPr>
                <w:noProof/>
                <w:webHidden/>
              </w:rPr>
              <w:t>20</w:t>
            </w:r>
            <w:r>
              <w:rPr>
                <w:noProof/>
                <w:webHidden/>
              </w:rPr>
              <w:fldChar w:fldCharType="end"/>
            </w:r>
          </w:hyperlink>
        </w:p>
        <w:p w14:paraId="7A65273D" w14:textId="2590BF60"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82" w:history="1">
            <w:r w:rsidRPr="00C52C71">
              <w:rPr>
                <w:rStyle w:val="Hipervnculo"/>
                <w:noProof/>
              </w:rPr>
              <w:t>PRÁCTICA</w:t>
            </w:r>
            <w:r>
              <w:rPr>
                <w:noProof/>
                <w:webHidden/>
              </w:rPr>
              <w:tab/>
            </w:r>
            <w:r>
              <w:rPr>
                <w:noProof/>
                <w:webHidden/>
              </w:rPr>
              <w:fldChar w:fldCharType="begin"/>
            </w:r>
            <w:r>
              <w:rPr>
                <w:noProof/>
                <w:webHidden/>
              </w:rPr>
              <w:instrText xml:space="preserve"> PAGEREF _Toc197248882 \h </w:instrText>
            </w:r>
            <w:r>
              <w:rPr>
                <w:noProof/>
                <w:webHidden/>
              </w:rPr>
            </w:r>
            <w:r>
              <w:rPr>
                <w:noProof/>
                <w:webHidden/>
              </w:rPr>
              <w:fldChar w:fldCharType="separate"/>
            </w:r>
            <w:r w:rsidR="00B75518">
              <w:rPr>
                <w:noProof/>
                <w:webHidden/>
              </w:rPr>
              <w:t>20</w:t>
            </w:r>
            <w:r>
              <w:rPr>
                <w:noProof/>
                <w:webHidden/>
              </w:rPr>
              <w:fldChar w:fldCharType="end"/>
            </w:r>
          </w:hyperlink>
        </w:p>
        <w:p w14:paraId="159F51FD" w14:textId="59705A3E"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83" w:history="1">
            <w:r w:rsidRPr="00C52C71">
              <w:rPr>
                <w:rStyle w:val="Hipervnculo"/>
                <w:noProof/>
                <w:lang w:eastAsia="es-BO"/>
              </w:rPr>
              <w:t>3.1. Actividad para el Participante</w:t>
            </w:r>
            <w:r>
              <w:rPr>
                <w:noProof/>
                <w:webHidden/>
              </w:rPr>
              <w:tab/>
            </w:r>
            <w:r>
              <w:rPr>
                <w:noProof/>
                <w:webHidden/>
              </w:rPr>
              <w:fldChar w:fldCharType="begin"/>
            </w:r>
            <w:r>
              <w:rPr>
                <w:noProof/>
                <w:webHidden/>
              </w:rPr>
              <w:instrText xml:space="preserve"> PAGEREF _Toc197248883 \h </w:instrText>
            </w:r>
            <w:r>
              <w:rPr>
                <w:noProof/>
                <w:webHidden/>
              </w:rPr>
            </w:r>
            <w:r>
              <w:rPr>
                <w:noProof/>
                <w:webHidden/>
              </w:rPr>
              <w:fldChar w:fldCharType="separate"/>
            </w:r>
            <w:r w:rsidR="00B75518">
              <w:rPr>
                <w:noProof/>
                <w:webHidden/>
              </w:rPr>
              <w:t>20</w:t>
            </w:r>
            <w:r>
              <w:rPr>
                <w:noProof/>
                <w:webHidden/>
              </w:rPr>
              <w:fldChar w:fldCharType="end"/>
            </w:r>
          </w:hyperlink>
        </w:p>
        <w:p w14:paraId="1C191015" w14:textId="0C298AD7"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84" w:history="1">
            <w:r w:rsidRPr="00C52C71">
              <w:rPr>
                <w:rStyle w:val="Hipervnculo"/>
                <w:noProof/>
              </w:rPr>
              <w:t>TEORÍA</w:t>
            </w:r>
            <w:r>
              <w:rPr>
                <w:noProof/>
                <w:webHidden/>
              </w:rPr>
              <w:tab/>
            </w:r>
            <w:r>
              <w:rPr>
                <w:noProof/>
                <w:webHidden/>
              </w:rPr>
              <w:fldChar w:fldCharType="begin"/>
            </w:r>
            <w:r>
              <w:rPr>
                <w:noProof/>
                <w:webHidden/>
              </w:rPr>
              <w:instrText xml:space="preserve"> PAGEREF _Toc197248884 \h </w:instrText>
            </w:r>
            <w:r>
              <w:rPr>
                <w:noProof/>
                <w:webHidden/>
              </w:rPr>
            </w:r>
            <w:r>
              <w:rPr>
                <w:noProof/>
                <w:webHidden/>
              </w:rPr>
              <w:fldChar w:fldCharType="separate"/>
            </w:r>
            <w:r w:rsidR="00B75518">
              <w:rPr>
                <w:noProof/>
                <w:webHidden/>
              </w:rPr>
              <w:t>21</w:t>
            </w:r>
            <w:r>
              <w:rPr>
                <w:noProof/>
                <w:webHidden/>
              </w:rPr>
              <w:fldChar w:fldCharType="end"/>
            </w:r>
          </w:hyperlink>
        </w:p>
        <w:p w14:paraId="088ABFD0" w14:textId="555F8192"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85" w:history="1">
            <w:r w:rsidRPr="00C52C71">
              <w:rPr>
                <w:rStyle w:val="Hipervnculo"/>
                <w:rFonts w:eastAsia="Times New Roman"/>
                <w:noProof/>
                <w:lang w:eastAsia="es-BO"/>
              </w:rPr>
              <w:t>3.2. Instalación de Sistemas Operativos</w:t>
            </w:r>
            <w:r>
              <w:rPr>
                <w:noProof/>
                <w:webHidden/>
              </w:rPr>
              <w:tab/>
            </w:r>
            <w:r>
              <w:rPr>
                <w:noProof/>
                <w:webHidden/>
              </w:rPr>
              <w:fldChar w:fldCharType="begin"/>
            </w:r>
            <w:r>
              <w:rPr>
                <w:noProof/>
                <w:webHidden/>
              </w:rPr>
              <w:instrText xml:space="preserve"> PAGEREF _Toc197248885 \h </w:instrText>
            </w:r>
            <w:r>
              <w:rPr>
                <w:noProof/>
                <w:webHidden/>
              </w:rPr>
            </w:r>
            <w:r>
              <w:rPr>
                <w:noProof/>
                <w:webHidden/>
              </w:rPr>
              <w:fldChar w:fldCharType="separate"/>
            </w:r>
            <w:r w:rsidR="00B75518">
              <w:rPr>
                <w:noProof/>
                <w:webHidden/>
              </w:rPr>
              <w:t>21</w:t>
            </w:r>
            <w:r>
              <w:rPr>
                <w:noProof/>
                <w:webHidden/>
              </w:rPr>
              <w:fldChar w:fldCharType="end"/>
            </w:r>
          </w:hyperlink>
        </w:p>
        <w:p w14:paraId="4DED3B4B" w14:textId="6BB7B55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86" w:history="1">
            <w:r w:rsidRPr="00C52C71">
              <w:rPr>
                <w:rStyle w:val="Hipervnculo"/>
                <w:noProof/>
              </w:rPr>
              <w:t>3.2.1. ¿Qué es un Sistema Operativo?</w:t>
            </w:r>
            <w:r>
              <w:rPr>
                <w:noProof/>
                <w:webHidden/>
              </w:rPr>
              <w:tab/>
            </w:r>
            <w:r>
              <w:rPr>
                <w:noProof/>
                <w:webHidden/>
              </w:rPr>
              <w:fldChar w:fldCharType="begin"/>
            </w:r>
            <w:r>
              <w:rPr>
                <w:noProof/>
                <w:webHidden/>
              </w:rPr>
              <w:instrText xml:space="preserve"> PAGEREF _Toc197248886 \h </w:instrText>
            </w:r>
            <w:r>
              <w:rPr>
                <w:noProof/>
                <w:webHidden/>
              </w:rPr>
            </w:r>
            <w:r>
              <w:rPr>
                <w:noProof/>
                <w:webHidden/>
              </w:rPr>
              <w:fldChar w:fldCharType="separate"/>
            </w:r>
            <w:r w:rsidR="00B75518">
              <w:rPr>
                <w:noProof/>
                <w:webHidden/>
              </w:rPr>
              <w:t>21</w:t>
            </w:r>
            <w:r>
              <w:rPr>
                <w:noProof/>
                <w:webHidden/>
              </w:rPr>
              <w:fldChar w:fldCharType="end"/>
            </w:r>
          </w:hyperlink>
        </w:p>
        <w:p w14:paraId="210896F2" w14:textId="03AF04E1"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87" w:history="1">
            <w:r w:rsidRPr="00C52C71">
              <w:rPr>
                <w:rStyle w:val="Hipervnculo"/>
                <w:noProof/>
              </w:rPr>
              <w:t>3.2.2. Instalación del Sistema Operativo</w:t>
            </w:r>
            <w:r>
              <w:rPr>
                <w:noProof/>
                <w:webHidden/>
              </w:rPr>
              <w:tab/>
            </w:r>
            <w:r>
              <w:rPr>
                <w:noProof/>
                <w:webHidden/>
              </w:rPr>
              <w:fldChar w:fldCharType="begin"/>
            </w:r>
            <w:r>
              <w:rPr>
                <w:noProof/>
                <w:webHidden/>
              </w:rPr>
              <w:instrText xml:space="preserve"> PAGEREF _Toc197248887 \h </w:instrText>
            </w:r>
            <w:r>
              <w:rPr>
                <w:noProof/>
                <w:webHidden/>
              </w:rPr>
            </w:r>
            <w:r>
              <w:rPr>
                <w:noProof/>
                <w:webHidden/>
              </w:rPr>
              <w:fldChar w:fldCharType="separate"/>
            </w:r>
            <w:r w:rsidR="00B75518">
              <w:rPr>
                <w:noProof/>
                <w:webHidden/>
              </w:rPr>
              <w:t>22</w:t>
            </w:r>
            <w:r>
              <w:rPr>
                <w:noProof/>
                <w:webHidden/>
              </w:rPr>
              <w:fldChar w:fldCharType="end"/>
            </w:r>
          </w:hyperlink>
        </w:p>
        <w:p w14:paraId="61938E90" w14:textId="777F6F22"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88" w:history="1">
            <w:r w:rsidRPr="00C52C71">
              <w:rPr>
                <w:rStyle w:val="Hipervnculo"/>
                <w:noProof/>
              </w:rPr>
              <w:t>3.2.3. Configuración e Instalación de Controladores</w:t>
            </w:r>
            <w:r>
              <w:rPr>
                <w:noProof/>
                <w:webHidden/>
              </w:rPr>
              <w:tab/>
            </w:r>
            <w:r>
              <w:rPr>
                <w:noProof/>
                <w:webHidden/>
              </w:rPr>
              <w:fldChar w:fldCharType="begin"/>
            </w:r>
            <w:r>
              <w:rPr>
                <w:noProof/>
                <w:webHidden/>
              </w:rPr>
              <w:instrText xml:space="preserve"> PAGEREF _Toc197248888 \h </w:instrText>
            </w:r>
            <w:r>
              <w:rPr>
                <w:noProof/>
                <w:webHidden/>
              </w:rPr>
            </w:r>
            <w:r>
              <w:rPr>
                <w:noProof/>
                <w:webHidden/>
              </w:rPr>
              <w:fldChar w:fldCharType="separate"/>
            </w:r>
            <w:r w:rsidR="00B75518">
              <w:rPr>
                <w:noProof/>
                <w:webHidden/>
              </w:rPr>
              <w:t>24</w:t>
            </w:r>
            <w:r>
              <w:rPr>
                <w:noProof/>
                <w:webHidden/>
              </w:rPr>
              <w:fldChar w:fldCharType="end"/>
            </w:r>
          </w:hyperlink>
        </w:p>
        <w:p w14:paraId="74D1238B" w14:textId="5574A44D"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89" w:history="1">
            <w:r w:rsidRPr="00C52C71">
              <w:rPr>
                <w:rStyle w:val="Hipervnculo"/>
                <w:noProof/>
              </w:rPr>
              <w:t>3.2.4. Instalación de Software de Aplicación</w:t>
            </w:r>
            <w:r>
              <w:rPr>
                <w:noProof/>
                <w:webHidden/>
              </w:rPr>
              <w:tab/>
            </w:r>
            <w:r>
              <w:rPr>
                <w:noProof/>
                <w:webHidden/>
              </w:rPr>
              <w:fldChar w:fldCharType="begin"/>
            </w:r>
            <w:r>
              <w:rPr>
                <w:noProof/>
                <w:webHidden/>
              </w:rPr>
              <w:instrText xml:space="preserve"> PAGEREF _Toc197248889 \h </w:instrText>
            </w:r>
            <w:r>
              <w:rPr>
                <w:noProof/>
                <w:webHidden/>
              </w:rPr>
            </w:r>
            <w:r>
              <w:rPr>
                <w:noProof/>
                <w:webHidden/>
              </w:rPr>
              <w:fldChar w:fldCharType="separate"/>
            </w:r>
            <w:r w:rsidR="00B75518">
              <w:rPr>
                <w:noProof/>
                <w:webHidden/>
              </w:rPr>
              <w:t>25</w:t>
            </w:r>
            <w:r>
              <w:rPr>
                <w:noProof/>
                <w:webHidden/>
              </w:rPr>
              <w:fldChar w:fldCharType="end"/>
            </w:r>
          </w:hyperlink>
        </w:p>
        <w:p w14:paraId="164D87A8" w14:textId="27620A32"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90" w:history="1">
            <w:r w:rsidRPr="00C52C71">
              <w:rPr>
                <w:rStyle w:val="Hipervnculo"/>
                <w:noProof/>
              </w:rPr>
              <w:t>3.2.5. Instalación de Antivirus</w:t>
            </w:r>
            <w:r>
              <w:rPr>
                <w:noProof/>
                <w:webHidden/>
              </w:rPr>
              <w:tab/>
            </w:r>
            <w:r>
              <w:rPr>
                <w:noProof/>
                <w:webHidden/>
              </w:rPr>
              <w:fldChar w:fldCharType="begin"/>
            </w:r>
            <w:r>
              <w:rPr>
                <w:noProof/>
                <w:webHidden/>
              </w:rPr>
              <w:instrText xml:space="preserve"> PAGEREF _Toc197248890 \h </w:instrText>
            </w:r>
            <w:r>
              <w:rPr>
                <w:noProof/>
                <w:webHidden/>
              </w:rPr>
            </w:r>
            <w:r>
              <w:rPr>
                <w:noProof/>
                <w:webHidden/>
              </w:rPr>
              <w:fldChar w:fldCharType="separate"/>
            </w:r>
            <w:r w:rsidR="00B75518">
              <w:rPr>
                <w:noProof/>
                <w:webHidden/>
              </w:rPr>
              <w:t>26</w:t>
            </w:r>
            <w:r>
              <w:rPr>
                <w:noProof/>
                <w:webHidden/>
              </w:rPr>
              <w:fldChar w:fldCharType="end"/>
            </w:r>
          </w:hyperlink>
        </w:p>
        <w:p w14:paraId="3759EAC2" w14:textId="386CDA97"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91" w:history="1">
            <w:r w:rsidRPr="00C52C71">
              <w:rPr>
                <w:rStyle w:val="Hipervnculo"/>
                <w:noProof/>
              </w:rPr>
              <w:t>Conclusión</w:t>
            </w:r>
            <w:r>
              <w:rPr>
                <w:noProof/>
                <w:webHidden/>
              </w:rPr>
              <w:tab/>
            </w:r>
            <w:r>
              <w:rPr>
                <w:noProof/>
                <w:webHidden/>
              </w:rPr>
              <w:fldChar w:fldCharType="begin"/>
            </w:r>
            <w:r>
              <w:rPr>
                <w:noProof/>
                <w:webHidden/>
              </w:rPr>
              <w:instrText xml:space="preserve"> PAGEREF _Toc197248891 \h </w:instrText>
            </w:r>
            <w:r>
              <w:rPr>
                <w:noProof/>
                <w:webHidden/>
              </w:rPr>
            </w:r>
            <w:r>
              <w:rPr>
                <w:noProof/>
                <w:webHidden/>
              </w:rPr>
              <w:fldChar w:fldCharType="separate"/>
            </w:r>
            <w:r w:rsidR="00B75518">
              <w:rPr>
                <w:noProof/>
                <w:webHidden/>
              </w:rPr>
              <w:t>27</w:t>
            </w:r>
            <w:r>
              <w:rPr>
                <w:noProof/>
                <w:webHidden/>
              </w:rPr>
              <w:fldChar w:fldCharType="end"/>
            </w:r>
          </w:hyperlink>
        </w:p>
        <w:p w14:paraId="0F8FED32" w14:textId="0A148B69"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92" w:history="1">
            <w:r w:rsidRPr="00C52C71">
              <w:rPr>
                <w:rStyle w:val="Hipervnculo"/>
                <w:noProof/>
              </w:rPr>
              <w:t>VALORACIÓN</w:t>
            </w:r>
            <w:r>
              <w:rPr>
                <w:noProof/>
                <w:webHidden/>
              </w:rPr>
              <w:tab/>
            </w:r>
            <w:r>
              <w:rPr>
                <w:noProof/>
                <w:webHidden/>
              </w:rPr>
              <w:fldChar w:fldCharType="begin"/>
            </w:r>
            <w:r>
              <w:rPr>
                <w:noProof/>
                <w:webHidden/>
              </w:rPr>
              <w:instrText xml:space="preserve"> PAGEREF _Toc197248892 \h </w:instrText>
            </w:r>
            <w:r>
              <w:rPr>
                <w:noProof/>
                <w:webHidden/>
              </w:rPr>
            </w:r>
            <w:r>
              <w:rPr>
                <w:noProof/>
                <w:webHidden/>
              </w:rPr>
              <w:fldChar w:fldCharType="separate"/>
            </w:r>
            <w:r w:rsidR="00B75518">
              <w:rPr>
                <w:noProof/>
                <w:webHidden/>
              </w:rPr>
              <w:t>28</w:t>
            </w:r>
            <w:r>
              <w:rPr>
                <w:noProof/>
                <w:webHidden/>
              </w:rPr>
              <w:fldChar w:fldCharType="end"/>
            </w:r>
          </w:hyperlink>
        </w:p>
        <w:p w14:paraId="1F8B4D0A" w14:textId="77AA504F"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93" w:history="1">
            <w:r w:rsidRPr="00C52C71">
              <w:rPr>
                <w:rStyle w:val="Hipervnculo"/>
                <w:noProof/>
              </w:rPr>
              <w:t>3.3. La Aventura de Instalar un Sistema Operativo: Más Allá de la Pantalla</w:t>
            </w:r>
            <w:r>
              <w:rPr>
                <w:noProof/>
                <w:webHidden/>
              </w:rPr>
              <w:tab/>
            </w:r>
            <w:r>
              <w:rPr>
                <w:noProof/>
                <w:webHidden/>
              </w:rPr>
              <w:fldChar w:fldCharType="begin"/>
            </w:r>
            <w:r>
              <w:rPr>
                <w:noProof/>
                <w:webHidden/>
              </w:rPr>
              <w:instrText xml:space="preserve"> PAGEREF _Toc197248893 \h </w:instrText>
            </w:r>
            <w:r>
              <w:rPr>
                <w:noProof/>
                <w:webHidden/>
              </w:rPr>
            </w:r>
            <w:r>
              <w:rPr>
                <w:noProof/>
                <w:webHidden/>
              </w:rPr>
              <w:fldChar w:fldCharType="separate"/>
            </w:r>
            <w:r w:rsidR="00B75518">
              <w:rPr>
                <w:noProof/>
                <w:webHidden/>
              </w:rPr>
              <w:t>28</w:t>
            </w:r>
            <w:r>
              <w:rPr>
                <w:noProof/>
                <w:webHidden/>
              </w:rPr>
              <w:fldChar w:fldCharType="end"/>
            </w:r>
          </w:hyperlink>
        </w:p>
        <w:p w14:paraId="3E17431D" w14:textId="03520E39"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94" w:history="1">
            <w:r w:rsidRPr="00C52C71">
              <w:rPr>
                <w:rStyle w:val="Hipervnculo"/>
                <w:noProof/>
              </w:rPr>
              <w:t>Historia Corta</w:t>
            </w:r>
            <w:r>
              <w:rPr>
                <w:noProof/>
                <w:webHidden/>
              </w:rPr>
              <w:tab/>
            </w:r>
            <w:r>
              <w:rPr>
                <w:noProof/>
                <w:webHidden/>
              </w:rPr>
              <w:fldChar w:fldCharType="begin"/>
            </w:r>
            <w:r>
              <w:rPr>
                <w:noProof/>
                <w:webHidden/>
              </w:rPr>
              <w:instrText xml:space="preserve"> PAGEREF _Toc197248894 \h </w:instrText>
            </w:r>
            <w:r>
              <w:rPr>
                <w:noProof/>
                <w:webHidden/>
              </w:rPr>
            </w:r>
            <w:r>
              <w:rPr>
                <w:noProof/>
                <w:webHidden/>
              </w:rPr>
              <w:fldChar w:fldCharType="separate"/>
            </w:r>
            <w:r w:rsidR="00B75518">
              <w:rPr>
                <w:noProof/>
                <w:webHidden/>
              </w:rPr>
              <w:t>28</w:t>
            </w:r>
            <w:r>
              <w:rPr>
                <w:noProof/>
                <w:webHidden/>
              </w:rPr>
              <w:fldChar w:fldCharType="end"/>
            </w:r>
          </w:hyperlink>
        </w:p>
        <w:p w14:paraId="1D767825" w14:textId="3A4C860D"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95" w:history="1">
            <w:r w:rsidRPr="00C52C71">
              <w:rPr>
                <w:rStyle w:val="Hipervnculo"/>
                <w:noProof/>
              </w:rPr>
              <w:t>Mitos y Realidades</w:t>
            </w:r>
            <w:r>
              <w:rPr>
                <w:noProof/>
                <w:webHidden/>
              </w:rPr>
              <w:tab/>
            </w:r>
            <w:r>
              <w:rPr>
                <w:noProof/>
                <w:webHidden/>
              </w:rPr>
              <w:fldChar w:fldCharType="begin"/>
            </w:r>
            <w:r>
              <w:rPr>
                <w:noProof/>
                <w:webHidden/>
              </w:rPr>
              <w:instrText xml:space="preserve"> PAGEREF _Toc197248895 \h </w:instrText>
            </w:r>
            <w:r>
              <w:rPr>
                <w:noProof/>
                <w:webHidden/>
              </w:rPr>
            </w:r>
            <w:r>
              <w:rPr>
                <w:noProof/>
                <w:webHidden/>
              </w:rPr>
              <w:fldChar w:fldCharType="separate"/>
            </w:r>
            <w:r w:rsidR="00B75518">
              <w:rPr>
                <w:noProof/>
                <w:webHidden/>
              </w:rPr>
              <w:t>28</w:t>
            </w:r>
            <w:r>
              <w:rPr>
                <w:noProof/>
                <w:webHidden/>
              </w:rPr>
              <w:fldChar w:fldCharType="end"/>
            </w:r>
          </w:hyperlink>
        </w:p>
        <w:p w14:paraId="64EBD74A" w14:textId="60C23880"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96" w:history="1">
            <w:r w:rsidRPr="00C52C71">
              <w:rPr>
                <w:rStyle w:val="Hipervnculo"/>
                <w:noProof/>
              </w:rPr>
              <w:t>Impacto en la Vida Diaria</w:t>
            </w:r>
            <w:r>
              <w:rPr>
                <w:noProof/>
                <w:webHidden/>
              </w:rPr>
              <w:tab/>
            </w:r>
            <w:r>
              <w:rPr>
                <w:noProof/>
                <w:webHidden/>
              </w:rPr>
              <w:fldChar w:fldCharType="begin"/>
            </w:r>
            <w:r>
              <w:rPr>
                <w:noProof/>
                <w:webHidden/>
              </w:rPr>
              <w:instrText xml:space="preserve"> PAGEREF _Toc197248896 \h </w:instrText>
            </w:r>
            <w:r>
              <w:rPr>
                <w:noProof/>
                <w:webHidden/>
              </w:rPr>
            </w:r>
            <w:r>
              <w:rPr>
                <w:noProof/>
                <w:webHidden/>
              </w:rPr>
              <w:fldChar w:fldCharType="separate"/>
            </w:r>
            <w:r w:rsidR="00B75518">
              <w:rPr>
                <w:noProof/>
                <w:webHidden/>
              </w:rPr>
              <w:t>28</w:t>
            </w:r>
            <w:r>
              <w:rPr>
                <w:noProof/>
                <w:webHidden/>
              </w:rPr>
              <w:fldChar w:fldCharType="end"/>
            </w:r>
          </w:hyperlink>
        </w:p>
        <w:p w14:paraId="46AF2665" w14:textId="5D29DF9A"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897" w:history="1">
            <w:r w:rsidRPr="00C52C71">
              <w:rPr>
                <w:rStyle w:val="Hipervnculo"/>
                <w:noProof/>
              </w:rPr>
              <w:t>Reflexión Final</w:t>
            </w:r>
            <w:r>
              <w:rPr>
                <w:noProof/>
                <w:webHidden/>
              </w:rPr>
              <w:tab/>
            </w:r>
            <w:r>
              <w:rPr>
                <w:noProof/>
                <w:webHidden/>
              </w:rPr>
              <w:fldChar w:fldCharType="begin"/>
            </w:r>
            <w:r>
              <w:rPr>
                <w:noProof/>
                <w:webHidden/>
              </w:rPr>
              <w:instrText xml:space="preserve"> PAGEREF _Toc197248897 \h </w:instrText>
            </w:r>
            <w:r>
              <w:rPr>
                <w:noProof/>
                <w:webHidden/>
              </w:rPr>
            </w:r>
            <w:r>
              <w:rPr>
                <w:noProof/>
                <w:webHidden/>
              </w:rPr>
              <w:fldChar w:fldCharType="separate"/>
            </w:r>
            <w:r w:rsidR="00B75518">
              <w:rPr>
                <w:noProof/>
                <w:webHidden/>
              </w:rPr>
              <w:t>28</w:t>
            </w:r>
            <w:r>
              <w:rPr>
                <w:noProof/>
                <w:webHidden/>
              </w:rPr>
              <w:fldChar w:fldCharType="end"/>
            </w:r>
          </w:hyperlink>
        </w:p>
        <w:p w14:paraId="4860DBD7" w14:textId="3CE920B1"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898" w:history="1">
            <w:r w:rsidRPr="00C52C71">
              <w:rPr>
                <w:rStyle w:val="Hipervnculo"/>
                <w:noProof/>
              </w:rPr>
              <w:t>PRODUCCIÓN</w:t>
            </w:r>
            <w:r>
              <w:rPr>
                <w:noProof/>
                <w:webHidden/>
              </w:rPr>
              <w:tab/>
            </w:r>
            <w:r>
              <w:rPr>
                <w:noProof/>
                <w:webHidden/>
              </w:rPr>
              <w:fldChar w:fldCharType="begin"/>
            </w:r>
            <w:r>
              <w:rPr>
                <w:noProof/>
                <w:webHidden/>
              </w:rPr>
              <w:instrText xml:space="preserve"> PAGEREF _Toc197248898 \h </w:instrText>
            </w:r>
            <w:r>
              <w:rPr>
                <w:noProof/>
                <w:webHidden/>
              </w:rPr>
            </w:r>
            <w:r>
              <w:rPr>
                <w:noProof/>
                <w:webHidden/>
              </w:rPr>
              <w:fldChar w:fldCharType="separate"/>
            </w:r>
            <w:r w:rsidR="00B75518">
              <w:rPr>
                <w:noProof/>
                <w:webHidden/>
              </w:rPr>
              <w:t>29</w:t>
            </w:r>
            <w:r>
              <w:rPr>
                <w:noProof/>
                <w:webHidden/>
              </w:rPr>
              <w:fldChar w:fldCharType="end"/>
            </w:r>
          </w:hyperlink>
        </w:p>
        <w:p w14:paraId="46DE9734" w14:textId="2038F787"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899" w:history="1">
            <w:r w:rsidRPr="00C52C71">
              <w:rPr>
                <w:rStyle w:val="Hipervnculo"/>
                <w:noProof/>
              </w:rPr>
              <w:t>3.4. Cuestionario sobre Instalación de Sistemas Operativos</w:t>
            </w:r>
            <w:r>
              <w:rPr>
                <w:noProof/>
                <w:webHidden/>
              </w:rPr>
              <w:tab/>
            </w:r>
            <w:r>
              <w:rPr>
                <w:noProof/>
                <w:webHidden/>
              </w:rPr>
              <w:fldChar w:fldCharType="begin"/>
            </w:r>
            <w:r>
              <w:rPr>
                <w:noProof/>
                <w:webHidden/>
              </w:rPr>
              <w:instrText xml:space="preserve"> PAGEREF _Toc197248899 \h </w:instrText>
            </w:r>
            <w:r>
              <w:rPr>
                <w:noProof/>
                <w:webHidden/>
              </w:rPr>
            </w:r>
            <w:r>
              <w:rPr>
                <w:noProof/>
                <w:webHidden/>
              </w:rPr>
              <w:fldChar w:fldCharType="separate"/>
            </w:r>
            <w:r w:rsidR="00B75518">
              <w:rPr>
                <w:noProof/>
                <w:webHidden/>
              </w:rPr>
              <w:t>29</w:t>
            </w:r>
            <w:r>
              <w:rPr>
                <w:noProof/>
                <w:webHidden/>
              </w:rPr>
              <w:fldChar w:fldCharType="end"/>
            </w:r>
          </w:hyperlink>
        </w:p>
        <w:p w14:paraId="645B8665" w14:textId="01237B17"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00" w:history="1">
            <w:r w:rsidRPr="00C52C71">
              <w:rPr>
                <w:rStyle w:val="Hipervnculo"/>
                <w:noProof/>
              </w:rPr>
              <w:t>Preguntas Abiertas</w:t>
            </w:r>
            <w:r>
              <w:rPr>
                <w:noProof/>
                <w:webHidden/>
              </w:rPr>
              <w:tab/>
            </w:r>
            <w:r>
              <w:rPr>
                <w:noProof/>
                <w:webHidden/>
              </w:rPr>
              <w:fldChar w:fldCharType="begin"/>
            </w:r>
            <w:r>
              <w:rPr>
                <w:noProof/>
                <w:webHidden/>
              </w:rPr>
              <w:instrText xml:space="preserve"> PAGEREF _Toc197248900 \h </w:instrText>
            </w:r>
            <w:r>
              <w:rPr>
                <w:noProof/>
                <w:webHidden/>
              </w:rPr>
            </w:r>
            <w:r>
              <w:rPr>
                <w:noProof/>
                <w:webHidden/>
              </w:rPr>
              <w:fldChar w:fldCharType="separate"/>
            </w:r>
            <w:r w:rsidR="00B75518">
              <w:rPr>
                <w:noProof/>
                <w:webHidden/>
              </w:rPr>
              <w:t>29</w:t>
            </w:r>
            <w:r>
              <w:rPr>
                <w:noProof/>
                <w:webHidden/>
              </w:rPr>
              <w:fldChar w:fldCharType="end"/>
            </w:r>
          </w:hyperlink>
        </w:p>
        <w:p w14:paraId="263FCF19" w14:textId="3240F4E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01" w:history="1">
            <w:r w:rsidRPr="00C52C71">
              <w:rPr>
                <w:rStyle w:val="Hipervnculo"/>
                <w:noProof/>
              </w:rPr>
              <w:t>Selección Múltiple</w:t>
            </w:r>
            <w:r>
              <w:rPr>
                <w:noProof/>
                <w:webHidden/>
              </w:rPr>
              <w:tab/>
            </w:r>
            <w:r>
              <w:rPr>
                <w:noProof/>
                <w:webHidden/>
              </w:rPr>
              <w:fldChar w:fldCharType="begin"/>
            </w:r>
            <w:r>
              <w:rPr>
                <w:noProof/>
                <w:webHidden/>
              </w:rPr>
              <w:instrText xml:space="preserve"> PAGEREF _Toc197248901 \h </w:instrText>
            </w:r>
            <w:r>
              <w:rPr>
                <w:noProof/>
                <w:webHidden/>
              </w:rPr>
            </w:r>
            <w:r>
              <w:rPr>
                <w:noProof/>
                <w:webHidden/>
              </w:rPr>
              <w:fldChar w:fldCharType="separate"/>
            </w:r>
            <w:r w:rsidR="00B75518">
              <w:rPr>
                <w:noProof/>
                <w:webHidden/>
              </w:rPr>
              <w:t>29</w:t>
            </w:r>
            <w:r>
              <w:rPr>
                <w:noProof/>
                <w:webHidden/>
              </w:rPr>
              <w:fldChar w:fldCharType="end"/>
            </w:r>
          </w:hyperlink>
        </w:p>
        <w:p w14:paraId="78F8B5F7" w14:textId="71CD0B08"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02" w:history="1">
            <w:r w:rsidRPr="00C52C71">
              <w:rPr>
                <w:rStyle w:val="Hipervnculo"/>
                <w:noProof/>
              </w:rPr>
              <w:t>Verdadero o Falso</w:t>
            </w:r>
            <w:r>
              <w:rPr>
                <w:noProof/>
                <w:webHidden/>
              </w:rPr>
              <w:tab/>
            </w:r>
            <w:r>
              <w:rPr>
                <w:noProof/>
                <w:webHidden/>
              </w:rPr>
              <w:fldChar w:fldCharType="begin"/>
            </w:r>
            <w:r>
              <w:rPr>
                <w:noProof/>
                <w:webHidden/>
              </w:rPr>
              <w:instrText xml:space="preserve"> PAGEREF _Toc197248902 \h </w:instrText>
            </w:r>
            <w:r>
              <w:rPr>
                <w:noProof/>
                <w:webHidden/>
              </w:rPr>
            </w:r>
            <w:r>
              <w:rPr>
                <w:noProof/>
                <w:webHidden/>
              </w:rPr>
              <w:fldChar w:fldCharType="separate"/>
            </w:r>
            <w:r w:rsidR="00B75518">
              <w:rPr>
                <w:noProof/>
                <w:webHidden/>
              </w:rPr>
              <w:t>30</w:t>
            </w:r>
            <w:r>
              <w:rPr>
                <w:noProof/>
                <w:webHidden/>
              </w:rPr>
              <w:fldChar w:fldCharType="end"/>
            </w:r>
          </w:hyperlink>
        </w:p>
        <w:p w14:paraId="7869B44C" w14:textId="786CF5F6"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03" w:history="1">
            <w:r w:rsidRPr="00C52C71">
              <w:rPr>
                <w:rStyle w:val="Hipervnculo"/>
                <w:noProof/>
              </w:rPr>
              <w:t>Escala con Indicadores</w:t>
            </w:r>
            <w:r>
              <w:rPr>
                <w:noProof/>
                <w:webHidden/>
              </w:rPr>
              <w:tab/>
            </w:r>
            <w:r>
              <w:rPr>
                <w:noProof/>
                <w:webHidden/>
              </w:rPr>
              <w:fldChar w:fldCharType="begin"/>
            </w:r>
            <w:r>
              <w:rPr>
                <w:noProof/>
                <w:webHidden/>
              </w:rPr>
              <w:instrText xml:space="preserve"> PAGEREF _Toc197248903 \h </w:instrText>
            </w:r>
            <w:r>
              <w:rPr>
                <w:noProof/>
                <w:webHidden/>
              </w:rPr>
            </w:r>
            <w:r>
              <w:rPr>
                <w:noProof/>
                <w:webHidden/>
              </w:rPr>
              <w:fldChar w:fldCharType="separate"/>
            </w:r>
            <w:r w:rsidR="00B75518">
              <w:rPr>
                <w:noProof/>
                <w:webHidden/>
              </w:rPr>
              <w:t>30</w:t>
            </w:r>
            <w:r>
              <w:rPr>
                <w:noProof/>
                <w:webHidden/>
              </w:rPr>
              <w:fldChar w:fldCharType="end"/>
            </w:r>
          </w:hyperlink>
        </w:p>
        <w:p w14:paraId="0A36B349" w14:textId="2AC38CA6"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04" w:history="1">
            <w:r w:rsidRPr="00C52C71">
              <w:rPr>
                <w:rStyle w:val="Hipervnculo"/>
                <w:noProof/>
              </w:rPr>
              <w:t>Preguntas Reflexivas</w:t>
            </w:r>
            <w:r>
              <w:rPr>
                <w:noProof/>
                <w:webHidden/>
              </w:rPr>
              <w:tab/>
            </w:r>
            <w:r>
              <w:rPr>
                <w:noProof/>
                <w:webHidden/>
              </w:rPr>
              <w:fldChar w:fldCharType="begin"/>
            </w:r>
            <w:r>
              <w:rPr>
                <w:noProof/>
                <w:webHidden/>
              </w:rPr>
              <w:instrText xml:space="preserve"> PAGEREF _Toc197248904 \h </w:instrText>
            </w:r>
            <w:r>
              <w:rPr>
                <w:noProof/>
                <w:webHidden/>
              </w:rPr>
            </w:r>
            <w:r>
              <w:rPr>
                <w:noProof/>
                <w:webHidden/>
              </w:rPr>
              <w:fldChar w:fldCharType="separate"/>
            </w:r>
            <w:r w:rsidR="00B75518">
              <w:rPr>
                <w:noProof/>
                <w:webHidden/>
              </w:rPr>
              <w:t>30</w:t>
            </w:r>
            <w:r>
              <w:rPr>
                <w:noProof/>
                <w:webHidden/>
              </w:rPr>
              <w:fldChar w:fldCharType="end"/>
            </w:r>
          </w:hyperlink>
        </w:p>
        <w:p w14:paraId="6F88ABBE" w14:textId="760E8935"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905" w:history="1">
            <w:r w:rsidRPr="00C52C71">
              <w:rPr>
                <w:rStyle w:val="Hipervnculo"/>
                <w:noProof/>
              </w:rPr>
              <w:t>TEMA 4 : INTERNET DE LAS COSAS (I o T)</w:t>
            </w:r>
            <w:r>
              <w:rPr>
                <w:noProof/>
                <w:webHidden/>
              </w:rPr>
              <w:tab/>
            </w:r>
            <w:r>
              <w:rPr>
                <w:noProof/>
                <w:webHidden/>
              </w:rPr>
              <w:fldChar w:fldCharType="begin"/>
            </w:r>
            <w:r>
              <w:rPr>
                <w:noProof/>
                <w:webHidden/>
              </w:rPr>
              <w:instrText xml:space="preserve"> PAGEREF _Toc197248905 \h </w:instrText>
            </w:r>
            <w:r>
              <w:rPr>
                <w:noProof/>
                <w:webHidden/>
              </w:rPr>
            </w:r>
            <w:r>
              <w:rPr>
                <w:noProof/>
                <w:webHidden/>
              </w:rPr>
              <w:fldChar w:fldCharType="separate"/>
            </w:r>
            <w:r w:rsidR="00B75518">
              <w:rPr>
                <w:noProof/>
                <w:webHidden/>
              </w:rPr>
              <w:t>32</w:t>
            </w:r>
            <w:r>
              <w:rPr>
                <w:noProof/>
                <w:webHidden/>
              </w:rPr>
              <w:fldChar w:fldCharType="end"/>
            </w:r>
          </w:hyperlink>
        </w:p>
        <w:p w14:paraId="69318903" w14:textId="2F50EC39"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906" w:history="1">
            <w:r w:rsidRPr="00C52C71">
              <w:rPr>
                <w:rStyle w:val="Hipervnculo"/>
                <w:noProof/>
              </w:rPr>
              <w:t>PRÁCTICA</w:t>
            </w:r>
            <w:r>
              <w:rPr>
                <w:noProof/>
                <w:webHidden/>
              </w:rPr>
              <w:tab/>
            </w:r>
            <w:r>
              <w:rPr>
                <w:noProof/>
                <w:webHidden/>
              </w:rPr>
              <w:fldChar w:fldCharType="begin"/>
            </w:r>
            <w:r>
              <w:rPr>
                <w:noProof/>
                <w:webHidden/>
              </w:rPr>
              <w:instrText xml:space="preserve"> PAGEREF _Toc197248906 \h </w:instrText>
            </w:r>
            <w:r>
              <w:rPr>
                <w:noProof/>
                <w:webHidden/>
              </w:rPr>
            </w:r>
            <w:r>
              <w:rPr>
                <w:noProof/>
                <w:webHidden/>
              </w:rPr>
              <w:fldChar w:fldCharType="separate"/>
            </w:r>
            <w:r w:rsidR="00B75518">
              <w:rPr>
                <w:noProof/>
                <w:webHidden/>
              </w:rPr>
              <w:t>32</w:t>
            </w:r>
            <w:r>
              <w:rPr>
                <w:noProof/>
                <w:webHidden/>
              </w:rPr>
              <w:fldChar w:fldCharType="end"/>
            </w:r>
          </w:hyperlink>
        </w:p>
        <w:p w14:paraId="2C6234FF" w14:textId="1570A476"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907" w:history="1">
            <w:r w:rsidRPr="00C52C71">
              <w:rPr>
                <w:rStyle w:val="Hipervnculo"/>
                <w:noProof/>
                <w:lang w:eastAsia="es-BO"/>
              </w:rPr>
              <w:t>4.1. Actividad para el Participante</w:t>
            </w:r>
            <w:r>
              <w:rPr>
                <w:noProof/>
                <w:webHidden/>
              </w:rPr>
              <w:tab/>
            </w:r>
            <w:r>
              <w:rPr>
                <w:noProof/>
                <w:webHidden/>
              </w:rPr>
              <w:fldChar w:fldCharType="begin"/>
            </w:r>
            <w:r>
              <w:rPr>
                <w:noProof/>
                <w:webHidden/>
              </w:rPr>
              <w:instrText xml:space="preserve"> PAGEREF _Toc197248907 \h </w:instrText>
            </w:r>
            <w:r>
              <w:rPr>
                <w:noProof/>
                <w:webHidden/>
              </w:rPr>
            </w:r>
            <w:r>
              <w:rPr>
                <w:noProof/>
                <w:webHidden/>
              </w:rPr>
              <w:fldChar w:fldCharType="separate"/>
            </w:r>
            <w:r w:rsidR="00B75518">
              <w:rPr>
                <w:noProof/>
                <w:webHidden/>
              </w:rPr>
              <w:t>32</w:t>
            </w:r>
            <w:r>
              <w:rPr>
                <w:noProof/>
                <w:webHidden/>
              </w:rPr>
              <w:fldChar w:fldCharType="end"/>
            </w:r>
          </w:hyperlink>
        </w:p>
        <w:p w14:paraId="4E97EC9C" w14:textId="516848D2"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908" w:history="1">
            <w:r w:rsidRPr="00C52C71">
              <w:rPr>
                <w:rStyle w:val="Hipervnculo"/>
                <w:noProof/>
              </w:rPr>
              <w:t>TEORÍA</w:t>
            </w:r>
            <w:r>
              <w:rPr>
                <w:noProof/>
                <w:webHidden/>
              </w:rPr>
              <w:tab/>
            </w:r>
            <w:r>
              <w:rPr>
                <w:noProof/>
                <w:webHidden/>
              </w:rPr>
              <w:fldChar w:fldCharType="begin"/>
            </w:r>
            <w:r>
              <w:rPr>
                <w:noProof/>
                <w:webHidden/>
              </w:rPr>
              <w:instrText xml:space="preserve"> PAGEREF _Toc197248908 \h </w:instrText>
            </w:r>
            <w:r>
              <w:rPr>
                <w:noProof/>
                <w:webHidden/>
              </w:rPr>
            </w:r>
            <w:r>
              <w:rPr>
                <w:noProof/>
                <w:webHidden/>
              </w:rPr>
              <w:fldChar w:fldCharType="separate"/>
            </w:r>
            <w:r w:rsidR="00B75518">
              <w:rPr>
                <w:noProof/>
                <w:webHidden/>
              </w:rPr>
              <w:t>33</w:t>
            </w:r>
            <w:r>
              <w:rPr>
                <w:noProof/>
                <w:webHidden/>
              </w:rPr>
              <w:fldChar w:fldCharType="end"/>
            </w:r>
          </w:hyperlink>
        </w:p>
        <w:p w14:paraId="355CEB93" w14:textId="31E98CEC"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909" w:history="1">
            <w:r w:rsidRPr="00C52C71">
              <w:rPr>
                <w:rStyle w:val="Hipervnculo"/>
                <w:rFonts w:eastAsia="Times New Roman"/>
                <w:noProof/>
                <w:lang w:eastAsia="es-BO"/>
              </w:rPr>
              <w:t>4.2. Internet de las Cosas (IoT)</w:t>
            </w:r>
            <w:r>
              <w:rPr>
                <w:noProof/>
                <w:webHidden/>
              </w:rPr>
              <w:tab/>
            </w:r>
            <w:r>
              <w:rPr>
                <w:noProof/>
                <w:webHidden/>
              </w:rPr>
              <w:fldChar w:fldCharType="begin"/>
            </w:r>
            <w:r>
              <w:rPr>
                <w:noProof/>
                <w:webHidden/>
              </w:rPr>
              <w:instrText xml:space="preserve"> PAGEREF _Toc197248909 \h </w:instrText>
            </w:r>
            <w:r>
              <w:rPr>
                <w:noProof/>
                <w:webHidden/>
              </w:rPr>
            </w:r>
            <w:r>
              <w:rPr>
                <w:noProof/>
                <w:webHidden/>
              </w:rPr>
              <w:fldChar w:fldCharType="separate"/>
            </w:r>
            <w:r w:rsidR="00B75518">
              <w:rPr>
                <w:noProof/>
                <w:webHidden/>
              </w:rPr>
              <w:t>33</w:t>
            </w:r>
            <w:r>
              <w:rPr>
                <w:noProof/>
                <w:webHidden/>
              </w:rPr>
              <w:fldChar w:fldCharType="end"/>
            </w:r>
          </w:hyperlink>
        </w:p>
        <w:p w14:paraId="48C62425" w14:textId="3569161E"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0" w:history="1">
            <w:r w:rsidRPr="00C52C71">
              <w:rPr>
                <w:rStyle w:val="Hipervnculo"/>
                <w:noProof/>
              </w:rPr>
              <w:t>4.2.1. Sistemas Ciberfísicos (CPS) en la Visión Industria 4.0</w:t>
            </w:r>
            <w:r>
              <w:rPr>
                <w:noProof/>
                <w:webHidden/>
              </w:rPr>
              <w:tab/>
            </w:r>
            <w:r>
              <w:rPr>
                <w:noProof/>
                <w:webHidden/>
              </w:rPr>
              <w:fldChar w:fldCharType="begin"/>
            </w:r>
            <w:r>
              <w:rPr>
                <w:noProof/>
                <w:webHidden/>
              </w:rPr>
              <w:instrText xml:space="preserve"> PAGEREF _Toc197248910 \h </w:instrText>
            </w:r>
            <w:r>
              <w:rPr>
                <w:noProof/>
                <w:webHidden/>
              </w:rPr>
            </w:r>
            <w:r>
              <w:rPr>
                <w:noProof/>
                <w:webHidden/>
              </w:rPr>
              <w:fldChar w:fldCharType="separate"/>
            </w:r>
            <w:r w:rsidR="00B75518">
              <w:rPr>
                <w:noProof/>
                <w:webHidden/>
              </w:rPr>
              <w:t>33</w:t>
            </w:r>
            <w:r>
              <w:rPr>
                <w:noProof/>
                <w:webHidden/>
              </w:rPr>
              <w:fldChar w:fldCharType="end"/>
            </w:r>
          </w:hyperlink>
        </w:p>
        <w:p w14:paraId="74656CB1" w14:textId="70A5951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1" w:history="1">
            <w:r w:rsidRPr="00C52C71">
              <w:rPr>
                <w:rStyle w:val="Hipervnculo"/>
                <w:noProof/>
              </w:rPr>
              <w:t>4.2.2. Internet de las Cosas y Sistemas Ciberfísicos</w:t>
            </w:r>
            <w:r>
              <w:rPr>
                <w:noProof/>
                <w:webHidden/>
              </w:rPr>
              <w:tab/>
            </w:r>
            <w:r>
              <w:rPr>
                <w:noProof/>
                <w:webHidden/>
              </w:rPr>
              <w:fldChar w:fldCharType="begin"/>
            </w:r>
            <w:r>
              <w:rPr>
                <w:noProof/>
                <w:webHidden/>
              </w:rPr>
              <w:instrText xml:space="preserve"> PAGEREF _Toc197248911 \h </w:instrText>
            </w:r>
            <w:r>
              <w:rPr>
                <w:noProof/>
                <w:webHidden/>
              </w:rPr>
            </w:r>
            <w:r>
              <w:rPr>
                <w:noProof/>
                <w:webHidden/>
              </w:rPr>
              <w:fldChar w:fldCharType="separate"/>
            </w:r>
            <w:r w:rsidR="00B75518">
              <w:rPr>
                <w:noProof/>
                <w:webHidden/>
              </w:rPr>
              <w:t>33</w:t>
            </w:r>
            <w:r>
              <w:rPr>
                <w:noProof/>
                <w:webHidden/>
              </w:rPr>
              <w:fldChar w:fldCharType="end"/>
            </w:r>
          </w:hyperlink>
        </w:p>
        <w:p w14:paraId="7207A68D" w14:textId="2F0A27E4"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2" w:history="1">
            <w:r w:rsidRPr="00C52C71">
              <w:rPr>
                <w:rStyle w:val="Hipervnculo"/>
                <w:noProof/>
              </w:rPr>
              <w:t>4.2.3. Ecosistema de Dispositivos</w:t>
            </w:r>
            <w:r>
              <w:rPr>
                <w:noProof/>
                <w:webHidden/>
              </w:rPr>
              <w:tab/>
            </w:r>
            <w:r>
              <w:rPr>
                <w:noProof/>
                <w:webHidden/>
              </w:rPr>
              <w:fldChar w:fldCharType="begin"/>
            </w:r>
            <w:r>
              <w:rPr>
                <w:noProof/>
                <w:webHidden/>
              </w:rPr>
              <w:instrText xml:space="preserve"> PAGEREF _Toc197248912 \h </w:instrText>
            </w:r>
            <w:r>
              <w:rPr>
                <w:noProof/>
                <w:webHidden/>
              </w:rPr>
            </w:r>
            <w:r>
              <w:rPr>
                <w:noProof/>
                <w:webHidden/>
              </w:rPr>
              <w:fldChar w:fldCharType="separate"/>
            </w:r>
            <w:r w:rsidR="00B75518">
              <w:rPr>
                <w:noProof/>
                <w:webHidden/>
              </w:rPr>
              <w:t>34</w:t>
            </w:r>
            <w:r>
              <w:rPr>
                <w:noProof/>
                <w:webHidden/>
              </w:rPr>
              <w:fldChar w:fldCharType="end"/>
            </w:r>
          </w:hyperlink>
        </w:p>
        <w:p w14:paraId="2A8D70ED" w14:textId="7C43288A"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3" w:history="1">
            <w:r w:rsidRPr="00C52C71">
              <w:rPr>
                <w:rStyle w:val="Hipervnculo"/>
                <w:noProof/>
              </w:rPr>
              <w:t>4.2.4. Plataformas IoT y Su Arquitectura</w:t>
            </w:r>
            <w:r>
              <w:rPr>
                <w:noProof/>
                <w:webHidden/>
              </w:rPr>
              <w:tab/>
            </w:r>
            <w:r>
              <w:rPr>
                <w:noProof/>
                <w:webHidden/>
              </w:rPr>
              <w:fldChar w:fldCharType="begin"/>
            </w:r>
            <w:r>
              <w:rPr>
                <w:noProof/>
                <w:webHidden/>
              </w:rPr>
              <w:instrText xml:space="preserve"> PAGEREF _Toc197248913 \h </w:instrText>
            </w:r>
            <w:r>
              <w:rPr>
                <w:noProof/>
                <w:webHidden/>
              </w:rPr>
            </w:r>
            <w:r>
              <w:rPr>
                <w:noProof/>
                <w:webHidden/>
              </w:rPr>
              <w:fldChar w:fldCharType="separate"/>
            </w:r>
            <w:r w:rsidR="00B75518">
              <w:rPr>
                <w:noProof/>
                <w:webHidden/>
              </w:rPr>
              <w:t>34</w:t>
            </w:r>
            <w:r>
              <w:rPr>
                <w:noProof/>
                <w:webHidden/>
              </w:rPr>
              <w:fldChar w:fldCharType="end"/>
            </w:r>
          </w:hyperlink>
        </w:p>
        <w:p w14:paraId="0F31F7C3" w14:textId="7404AC0F"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4" w:history="1">
            <w:r w:rsidRPr="00C52C71">
              <w:rPr>
                <w:rStyle w:val="Hipervnculo"/>
                <w:noProof/>
              </w:rPr>
              <w:t>4.2.5. Sistemas de Seguridad Inteligentes</w:t>
            </w:r>
            <w:r>
              <w:rPr>
                <w:noProof/>
                <w:webHidden/>
              </w:rPr>
              <w:tab/>
            </w:r>
            <w:r>
              <w:rPr>
                <w:noProof/>
                <w:webHidden/>
              </w:rPr>
              <w:fldChar w:fldCharType="begin"/>
            </w:r>
            <w:r>
              <w:rPr>
                <w:noProof/>
                <w:webHidden/>
              </w:rPr>
              <w:instrText xml:space="preserve"> PAGEREF _Toc197248914 \h </w:instrText>
            </w:r>
            <w:r>
              <w:rPr>
                <w:noProof/>
                <w:webHidden/>
              </w:rPr>
            </w:r>
            <w:r>
              <w:rPr>
                <w:noProof/>
                <w:webHidden/>
              </w:rPr>
              <w:fldChar w:fldCharType="separate"/>
            </w:r>
            <w:r w:rsidR="00B75518">
              <w:rPr>
                <w:noProof/>
                <w:webHidden/>
              </w:rPr>
              <w:t>35</w:t>
            </w:r>
            <w:r>
              <w:rPr>
                <w:noProof/>
                <w:webHidden/>
              </w:rPr>
              <w:fldChar w:fldCharType="end"/>
            </w:r>
          </w:hyperlink>
        </w:p>
        <w:p w14:paraId="0AFAA825" w14:textId="0DA3162E"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5" w:history="1">
            <w:r w:rsidRPr="00C52C71">
              <w:rPr>
                <w:rStyle w:val="Hipervnculo"/>
                <w:noProof/>
              </w:rPr>
              <w:t>4.2.6. Seguridad en las Plataformas IoT e IIoT</w:t>
            </w:r>
            <w:r>
              <w:rPr>
                <w:noProof/>
                <w:webHidden/>
              </w:rPr>
              <w:tab/>
            </w:r>
            <w:r>
              <w:rPr>
                <w:noProof/>
                <w:webHidden/>
              </w:rPr>
              <w:fldChar w:fldCharType="begin"/>
            </w:r>
            <w:r>
              <w:rPr>
                <w:noProof/>
                <w:webHidden/>
              </w:rPr>
              <w:instrText xml:space="preserve"> PAGEREF _Toc197248915 \h </w:instrText>
            </w:r>
            <w:r>
              <w:rPr>
                <w:noProof/>
                <w:webHidden/>
              </w:rPr>
            </w:r>
            <w:r>
              <w:rPr>
                <w:noProof/>
                <w:webHidden/>
              </w:rPr>
              <w:fldChar w:fldCharType="separate"/>
            </w:r>
            <w:r w:rsidR="00B75518">
              <w:rPr>
                <w:noProof/>
                <w:webHidden/>
              </w:rPr>
              <w:t>35</w:t>
            </w:r>
            <w:r>
              <w:rPr>
                <w:noProof/>
                <w:webHidden/>
              </w:rPr>
              <w:fldChar w:fldCharType="end"/>
            </w:r>
          </w:hyperlink>
        </w:p>
        <w:p w14:paraId="4D113EAD" w14:textId="60CFF850"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6" w:history="1">
            <w:r w:rsidRPr="00C52C71">
              <w:rPr>
                <w:rStyle w:val="Hipervnculo"/>
                <w:noProof/>
              </w:rPr>
              <w:t>4.2.7. Implementación de una API para Interactuar con una Plataforma</w:t>
            </w:r>
            <w:r>
              <w:rPr>
                <w:noProof/>
                <w:webHidden/>
              </w:rPr>
              <w:tab/>
            </w:r>
            <w:r>
              <w:rPr>
                <w:noProof/>
                <w:webHidden/>
              </w:rPr>
              <w:fldChar w:fldCharType="begin"/>
            </w:r>
            <w:r>
              <w:rPr>
                <w:noProof/>
                <w:webHidden/>
              </w:rPr>
              <w:instrText xml:space="preserve"> PAGEREF _Toc197248916 \h </w:instrText>
            </w:r>
            <w:r>
              <w:rPr>
                <w:noProof/>
                <w:webHidden/>
              </w:rPr>
            </w:r>
            <w:r>
              <w:rPr>
                <w:noProof/>
                <w:webHidden/>
              </w:rPr>
              <w:fldChar w:fldCharType="separate"/>
            </w:r>
            <w:r w:rsidR="00B75518">
              <w:rPr>
                <w:noProof/>
                <w:webHidden/>
              </w:rPr>
              <w:t>35</w:t>
            </w:r>
            <w:r>
              <w:rPr>
                <w:noProof/>
                <w:webHidden/>
              </w:rPr>
              <w:fldChar w:fldCharType="end"/>
            </w:r>
          </w:hyperlink>
        </w:p>
        <w:p w14:paraId="299E4545" w14:textId="3C48F854"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17" w:history="1">
            <w:r w:rsidRPr="00C52C71">
              <w:rPr>
                <w:rStyle w:val="Hipervnculo"/>
                <w:noProof/>
              </w:rPr>
              <w:t>Conclusión</w:t>
            </w:r>
            <w:r>
              <w:rPr>
                <w:noProof/>
                <w:webHidden/>
              </w:rPr>
              <w:tab/>
            </w:r>
            <w:r>
              <w:rPr>
                <w:noProof/>
                <w:webHidden/>
              </w:rPr>
              <w:fldChar w:fldCharType="begin"/>
            </w:r>
            <w:r>
              <w:rPr>
                <w:noProof/>
                <w:webHidden/>
              </w:rPr>
              <w:instrText xml:space="preserve"> PAGEREF _Toc197248917 \h </w:instrText>
            </w:r>
            <w:r>
              <w:rPr>
                <w:noProof/>
                <w:webHidden/>
              </w:rPr>
            </w:r>
            <w:r>
              <w:rPr>
                <w:noProof/>
                <w:webHidden/>
              </w:rPr>
              <w:fldChar w:fldCharType="separate"/>
            </w:r>
            <w:r w:rsidR="00B75518">
              <w:rPr>
                <w:noProof/>
                <w:webHidden/>
              </w:rPr>
              <w:t>36</w:t>
            </w:r>
            <w:r>
              <w:rPr>
                <w:noProof/>
                <w:webHidden/>
              </w:rPr>
              <w:fldChar w:fldCharType="end"/>
            </w:r>
          </w:hyperlink>
        </w:p>
        <w:p w14:paraId="37D43A6A" w14:textId="72DA0514"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918" w:history="1">
            <w:r w:rsidRPr="00C52C71">
              <w:rPr>
                <w:rStyle w:val="Hipervnculo"/>
                <w:noProof/>
              </w:rPr>
              <w:t>VALORACIÓN</w:t>
            </w:r>
            <w:r>
              <w:rPr>
                <w:noProof/>
                <w:webHidden/>
              </w:rPr>
              <w:tab/>
            </w:r>
            <w:r>
              <w:rPr>
                <w:noProof/>
                <w:webHidden/>
              </w:rPr>
              <w:fldChar w:fldCharType="begin"/>
            </w:r>
            <w:r>
              <w:rPr>
                <w:noProof/>
                <w:webHidden/>
              </w:rPr>
              <w:instrText xml:space="preserve"> PAGEREF _Toc197248918 \h </w:instrText>
            </w:r>
            <w:r>
              <w:rPr>
                <w:noProof/>
                <w:webHidden/>
              </w:rPr>
            </w:r>
            <w:r>
              <w:rPr>
                <w:noProof/>
                <w:webHidden/>
              </w:rPr>
              <w:fldChar w:fldCharType="separate"/>
            </w:r>
            <w:r w:rsidR="00B75518">
              <w:rPr>
                <w:noProof/>
                <w:webHidden/>
              </w:rPr>
              <w:t>37</w:t>
            </w:r>
            <w:r>
              <w:rPr>
                <w:noProof/>
                <w:webHidden/>
              </w:rPr>
              <w:fldChar w:fldCharType="end"/>
            </w:r>
          </w:hyperlink>
        </w:p>
        <w:p w14:paraId="63D1BFE2" w14:textId="2ACD3E31"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919" w:history="1">
            <w:r w:rsidRPr="00C52C71">
              <w:rPr>
                <w:rStyle w:val="Hipervnculo"/>
                <w:noProof/>
              </w:rPr>
              <w:t>4.3. Conectando el Futuro: El Fascinante Mundo del Internet de las Cosas</w:t>
            </w:r>
            <w:r>
              <w:rPr>
                <w:noProof/>
                <w:webHidden/>
              </w:rPr>
              <w:tab/>
            </w:r>
            <w:r>
              <w:rPr>
                <w:noProof/>
                <w:webHidden/>
              </w:rPr>
              <w:fldChar w:fldCharType="begin"/>
            </w:r>
            <w:r>
              <w:rPr>
                <w:noProof/>
                <w:webHidden/>
              </w:rPr>
              <w:instrText xml:space="preserve"> PAGEREF _Toc197248919 \h </w:instrText>
            </w:r>
            <w:r>
              <w:rPr>
                <w:noProof/>
                <w:webHidden/>
              </w:rPr>
            </w:r>
            <w:r>
              <w:rPr>
                <w:noProof/>
                <w:webHidden/>
              </w:rPr>
              <w:fldChar w:fldCharType="separate"/>
            </w:r>
            <w:r w:rsidR="00B75518">
              <w:rPr>
                <w:noProof/>
                <w:webHidden/>
              </w:rPr>
              <w:t>37</w:t>
            </w:r>
            <w:r>
              <w:rPr>
                <w:noProof/>
                <w:webHidden/>
              </w:rPr>
              <w:fldChar w:fldCharType="end"/>
            </w:r>
          </w:hyperlink>
        </w:p>
        <w:p w14:paraId="00BB36F8" w14:textId="518AE455"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0" w:history="1">
            <w:r w:rsidRPr="00C52C71">
              <w:rPr>
                <w:rStyle w:val="Hipervnculo"/>
                <w:noProof/>
              </w:rPr>
              <w:t>Historia Corta</w:t>
            </w:r>
            <w:r>
              <w:rPr>
                <w:noProof/>
                <w:webHidden/>
              </w:rPr>
              <w:tab/>
            </w:r>
            <w:r>
              <w:rPr>
                <w:noProof/>
                <w:webHidden/>
              </w:rPr>
              <w:fldChar w:fldCharType="begin"/>
            </w:r>
            <w:r>
              <w:rPr>
                <w:noProof/>
                <w:webHidden/>
              </w:rPr>
              <w:instrText xml:space="preserve"> PAGEREF _Toc197248920 \h </w:instrText>
            </w:r>
            <w:r>
              <w:rPr>
                <w:noProof/>
                <w:webHidden/>
              </w:rPr>
            </w:r>
            <w:r>
              <w:rPr>
                <w:noProof/>
                <w:webHidden/>
              </w:rPr>
              <w:fldChar w:fldCharType="separate"/>
            </w:r>
            <w:r w:rsidR="00B75518">
              <w:rPr>
                <w:noProof/>
                <w:webHidden/>
              </w:rPr>
              <w:t>37</w:t>
            </w:r>
            <w:r>
              <w:rPr>
                <w:noProof/>
                <w:webHidden/>
              </w:rPr>
              <w:fldChar w:fldCharType="end"/>
            </w:r>
          </w:hyperlink>
        </w:p>
        <w:p w14:paraId="293870DB" w14:textId="6BDC893B"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1" w:history="1">
            <w:r w:rsidRPr="00C52C71">
              <w:rPr>
                <w:rStyle w:val="Hipervnculo"/>
                <w:noProof/>
              </w:rPr>
              <w:t>Mitos y Realidades</w:t>
            </w:r>
            <w:r>
              <w:rPr>
                <w:noProof/>
                <w:webHidden/>
              </w:rPr>
              <w:tab/>
            </w:r>
            <w:r>
              <w:rPr>
                <w:noProof/>
                <w:webHidden/>
              </w:rPr>
              <w:fldChar w:fldCharType="begin"/>
            </w:r>
            <w:r>
              <w:rPr>
                <w:noProof/>
                <w:webHidden/>
              </w:rPr>
              <w:instrText xml:space="preserve"> PAGEREF _Toc197248921 \h </w:instrText>
            </w:r>
            <w:r>
              <w:rPr>
                <w:noProof/>
                <w:webHidden/>
              </w:rPr>
            </w:r>
            <w:r>
              <w:rPr>
                <w:noProof/>
                <w:webHidden/>
              </w:rPr>
              <w:fldChar w:fldCharType="separate"/>
            </w:r>
            <w:r w:rsidR="00B75518">
              <w:rPr>
                <w:noProof/>
                <w:webHidden/>
              </w:rPr>
              <w:t>37</w:t>
            </w:r>
            <w:r>
              <w:rPr>
                <w:noProof/>
                <w:webHidden/>
              </w:rPr>
              <w:fldChar w:fldCharType="end"/>
            </w:r>
          </w:hyperlink>
        </w:p>
        <w:p w14:paraId="754E5434" w14:textId="63F27CEF"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2" w:history="1">
            <w:r w:rsidRPr="00C52C71">
              <w:rPr>
                <w:rStyle w:val="Hipervnculo"/>
                <w:noProof/>
              </w:rPr>
              <w:t>Impacto en la Vida Diaria</w:t>
            </w:r>
            <w:r>
              <w:rPr>
                <w:noProof/>
                <w:webHidden/>
              </w:rPr>
              <w:tab/>
            </w:r>
            <w:r>
              <w:rPr>
                <w:noProof/>
                <w:webHidden/>
              </w:rPr>
              <w:fldChar w:fldCharType="begin"/>
            </w:r>
            <w:r>
              <w:rPr>
                <w:noProof/>
                <w:webHidden/>
              </w:rPr>
              <w:instrText xml:space="preserve"> PAGEREF _Toc197248922 \h </w:instrText>
            </w:r>
            <w:r>
              <w:rPr>
                <w:noProof/>
                <w:webHidden/>
              </w:rPr>
            </w:r>
            <w:r>
              <w:rPr>
                <w:noProof/>
                <w:webHidden/>
              </w:rPr>
              <w:fldChar w:fldCharType="separate"/>
            </w:r>
            <w:r w:rsidR="00B75518">
              <w:rPr>
                <w:noProof/>
                <w:webHidden/>
              </w:rPr>
              <w:t>37</w:t>
            </w:r>
            <w:r>
              <w:rPr>
                <w:noProof/>
                <w:webHidden/>
              </w:rPr>
              <w:fldChar w:fldCharType="end"/>
            </w:r>
          </w:hyperlink>
        </w:p>
        <w:p w14:paraId="590141A4" w14:textId="3B386450"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3" w:history="1">
            <w:r w:rsidRPr="00C52C71">
              <w:rPr>
                <w:rStyle w:val="Hipervnculo"/>
                <w:noProof/>
              </w:rPr>
              <w:t>Reflexión Final</w:t>
            </w:r>
            <w:r>
              <w:rPr>
                <w:noProof/>
                <w:webHidden/>
              </w:rPr>
              <w:tab/>
            </w:r>
            <w:r>
              <w:rPr>
                <w:noProof/>
                <w:webHidden/>
              </w:rPr>
              <w:fldChar w:fldCharType="begin"/>
            </w:r>
            <w:r>
              <w:rPr>
                <w:noProof/>
                <w:webHidden/>
              </w:rPr>
              <w:instrText xml:space="preserve"> PAGEREF _Toc197248923 \h </w:instrText>
            </w:r>
            <w:r>
              <w:rPr>
                <w:noProof/>
                <w:webHidden/>
              </w:rPr>
            </w:r>
            <w:r>
              <w:rPr>
                <w:noProof/>
                <w:webHidden/>
              </w:rPr>
              <w:fldChar w:fldCharType="separate"/>
            </w:r>
            <w:r w:rsidR="00B75518">
              <w:rPr>
                <w:noProof/>
                <w:webHidden/>
              </w:rPr>
              <w:t>37</w:t>
            </w:r>
            <w:r>
              <w:rPr>
                <w:noProof/>
                <w:webHidden/>
              </w:rPr>
              <w:fldChar w:fldCharType="end"/>
            </w:r>
          </w:hyperlink>
        </w:p>
        <w:p w14:paraId="204024A5" w14:textId="60FC871D" w:rsidR="004C27C9" w:rsidRDefault="004C27C9">
          <w:pPr>
            <w:pStyle w:val="TDC2"/>
            <w:tabs>
              <w:tab w:val="right" w:leader="dot" w:pos="9282"/>
            </w:tabs>
            <w:rPr>
              <w:rFonts w:asciiTheme="minorHAnsi" w:hAnsiTheme="minorHAnsi"/>
              <w:b w:val="0"/>
              <w:noProof/>
              <w:color w:val="auto"/>
              <w:kern w:val="2"/>
              <w:sz w:val="24"/>
              <w:szCs w:val="24"/>
              <w:lang w:eastAsia="es-BO"/>
              <w14:ligatures w14:val="standardContextual"/>
            </w:rPr>
          </w:pPr>
          <w:hyperlink w:anchor="_Toc197248924" w:history="1">
            <w:r w:rsidRPr="00C52C71">
              <w:rPr>
                <w:rStyle w:val="Hipervnculo"/>
                <w:noProof/>
              </w:rPr>
              <w:t>PRODUCCIÓN</w:t>
            </w:r>
            <w:r>
              <w:rPr>
                <w:noProof/>
                <w:webHidden/>
              </w:rPr>
              <w:tab/>
            </w:r>
            <w:r>
              <w:rPr>
                <w:noProof/>
                <w:webHidden/>
              </w:rPr>
              <w:fldChar w:fldCharType="begin"/>
            </w:r>
            <w:r>
              <w:rPr>
                <w:noProof/>
                <w:webHidden/>
              </w:rPr>
              <w:instrText xml:space="preserve"> PAGEREF _Toc197248924 \h </w:instrText>
            </w:r>
            <w:r>
              <w:rPr>
                <w:noProof/>
                <w:webHidden/>
              </w:rPr>
            </w:r>
            <w:r>
              <w:rPr>
                <w:noProof/>
                <w:webHidden/>
              </w:rPr>
              <w:fldChar w:fldCharType="separate"/>
            </w:r>
            <w:r w:rsidR="00B75518">
              <w:rPr>
                <w:noProof/>
                <w:webHidden/>
              </w:rPr>
              <w:t>38</w:t>
            </w:r>
            <w:r>
              <w:rPr>
                <w:noProof/>
                <w:webHidden/>
              </w:rPr>
              <w:fldChar w:fldCharType="end"/>
            </w:r>
          </w:hyperlink>
        </w:p>
        <w:p w14:paraId="57CA8F47" w14:textId="4E60CA68" w:rsidR="004C27C9" w:rsidRDefault="004C27C9">
          <w:pPr>
            <w:pStyle w:val="TDC3"/>
            <w:tabs>
              <w:tab w:val="right" w:leader="dot" w:pos="9282"/>
            </w:tabs>
            <w:rPr>
              <w:rFonts w:asciiTheme="minorHAnsi" w:hAnsiTheme="minorHAnsi"/>
              <w:noProof/>
              <w:color w:val="auto"/>
              <w:kern w:val="2"/>
              <w:sz w:val="24"/>
              <w:szCs w:val="24"/>
              <w:lang w:eastAsia="es-BO"/>
              <w14:ligatures w14:val="standardContextual"/>
            </w:rPr>
          </w:pPr>
          <w:hyperlink w:anchor="_Toc197248925" w:history="1">
            <w:r w:rsidRPr="00C52C71">
              <w:rPr>
                <w:rStyle w:val="Hipervnculo"/>
                <w:noProof/>
              </w:rPr>
              <w:t>4.4. Cuestionario sobre Internet de las Cosas (IoT)</w:t>
            </w:r>
            <w:r>
              <w:rPr>
                <w:noProof/>
                <w:webHidden/>
              </w:rPr>
              <w:tab/>
            </w:r>
            <w:r>
              <w:rPr>
                <w:noProof/>
                <w:webHidden/>
              </w:rPr>
              <w:fldChar w:fldCharType="begin"/>
            </w:r>
            <w:r>
              <w:rPr>
                <w:noProof/>
                <w:webHidden/>
              </w:rPr>
              <w:instrText xml:space="preserve"> PAGEREF _Toc197248925 \h </w:instrText>
            </w:r>
            <w:r>
              <w:rPr>
                <w:noProof/>
                <w:webHidden/>
              </w:rPr>
            </w:r>
            <w:r>
              <w:rPr>
                <w:noProof/>
                <w:webHidden/>
              </w:rPr>
              <w:fldChar w:fldCharType="separate"/>
            </w:r>
            <w:r w:rsidR="00B75518">
              <w:rPr>
                <w:noProof/>
                <w:webHidden/>
              </w:rPr>
              <w:t>38</w:t>
            </w:r>
            <w:r>
              <w:rPr>
                <w:noProof/>
                <w:webHidden/>
              </w:rPr>
              <w:fldChar w:fldCharType="end"/>
            </w:r>
          </w:hyperlink>
        </w:p>
        <w:p w14:paraId="10E77F9F" w14:textId="6297CC7C"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6" w:history="1">
            <w:r w:rsidRPr="00C52C71">
              <w:rPr>
                <w:rStyle w:val="Hipervnculo"/>
                <w:noProof/>
              </w:rPr>
              <w:t>Preguntas Abiertas</w:t>
            </w:r>
            <w:r>
              <w:rPr>
                <w:noProof/>
                <w:webHidden/>
              </w:rPr>
              <w:tab/>
            </w:r>
            <w:r>
              <w:rPr>
                <w:noProof/>
                <w:webHidden/>
              </w:rPr>
              <w:fldChar w:fldCharType="begin"/>
            </w:r>
            <w:r>
              <w:rPr>
                <w:noProof/>
                <w:webHidden/>
              </w:rPr>
              <w:instrText xml:space="preserve"> PAGEREF _Toc197248926 \h </w:instrText>
            </w:r>
            <w:r>
              <w:rPr>
                <w:noProof/>
                <w:webHidden/>
              </w:rPr>
            </w:r>
            <w:r>
              <w:rPr>
                <w:noProof/>
                <w:webHidden/>
              </w:rPr>
              <w:fldChar w:fldCharType="separate"/>
            </w:r>
            <w:r w:rsidR="00B75518">
              <w:rPr>
                <w:noProof/>
                <w:webHidden/>
              </w:rPr>
              <w:t>38</w:t>
            </w:r>
            <w:r>
              <w:rPr>
                <w:noProof/>
                <w:webHidden/>
              </w:rPr>
              <w:fldChar w:fldCharType="end"/>
            </w:r>
          </w:hyperlink>
        </w:p>
        <w:p w14:paraId="1C17AEA9" w14:textId="4EFDF508"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7" w:history="1">
            <w:r w:rsidRPr="00C52C71">
              <w:rPr>
                <w:rStyle w:val="Hipervnculo"/>
                <w:noProof/>
              </w:rPr>
              <w:t>Selección Múltiple</w:t>
            </w:r>
            <w:r>
              <w:rPr>
                <w:noProof/>
                <w:webHidden/>
              </w:rPr>
              <w:tab/>
            </w:r>
            <w:r>
              <w:rPr>
                <w:noProof/>
                <w:webHidden/>
              </w:rPr>
              <w:fldChar w:fldCharType="begin"/>
            </w:r>
            <w:r>
              <w:rPr>
                <w:noProof/>
                <w:webHidden/>
              </w:rPr>
              <w:instrText xml:space="preserve"> PAGEREF _Toc197248927 \h </w:instrText>
            </w:r>
            <w:r>
              <w:rPr>
                <w:noProof/>
                <w:webHidden/>
              </w:rPr>
            </w:r>
            <w:r>
              <w:rPr>
                <w:noProof/>
                <w:webHidden/>
              </w:rPr>
              <w:fldChar w:fldCharType="separate"/>
            </w:r>
            <w:r w:rsidR="00B75518">
              <w:rPr>
                <w:noProof/>
                <w:webHidden/>
              </w:rPr>
              <w:t>38</w:t>
            </w:r>
            <w:r>
              <w:rPr>
                <w:noProof/>
                <w:webHidden/>
              </w:rPr>
              <w:fldChar w:fldCharType="end"/>
            </w:r>
          </w:hyperlink>
        </w:p>
        <w:p w14:paraId="53945033" w14:textId="55B38EA4"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8" w:history="1">
            <w:r w:rsidRPr="00C52C71">
              <w:rPr>
                <w:rStyle w:val="Hipervnculo"/>
                <w:noProof/>
              </w:rPr>
              <w:t>Verdadero o Falso</w:t>
            </w:r>
            <w:r>
              <w:rPr>
                <w:noProof/>
                <w:webHidden/>
              </w:rPr>
              <w:tab/>
            </w:r>
            <w:r>
              <w:rPr>
                <w:noProof/>
                <w:webHidden/>
              </w:rPr>
              <w:fldChar w:fldCharType="begin"/>
            </w:r>
            <w:r>
              <w:rPr>
                <w:noProof/>
                <w:webHidden/>
              </w:rPr>
              <w:instrText xml:space="preserve"> PAGEREF _Toc197248928 \h </w:instrText>
            </w:r>
            <w:r>
              <w:rPr>
                <w:noProof/>
                <w:webHidden/>
              </w:rPr>
            </w:r>
            <w:r>
              <w:rPr>
                <w:noProof/>
                <w:webHidden/>
              </w:rPr>
              <w:fldChar w:fldCharType="separate"/>
            </w:r>
            <w:r w:rsidR="00B75518">
              <w:rPr>
                <w:noProof/>
                <w:webHidden/>
              </w:rPr>
              <w:t>39</w:t>
            </w:r>
            <w:r>
              <w:rPr>
                <w:noProof/>
                <w:webHidden/>
              </w:rPr>
              <w:fldChar w:fldCharType="end"/>
            </w:r>
          </w:hyperlink>
        </w:p>
        <w:p w14:paraId="7BD5A750" w14:textId="52F5E30F"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29" w:history="1">
            <w:r w:rsidRPr="00C52C71">
              <w:rPr>
                <w:rStyle w:val="Hipervnculo"/>
                <w:noProof/>
              </w:rPr>
              <w:t>Escala con Indicadores</w:t>
            </w:r>
            <w:r>
              <w:rPr>
                <w:noProof/>
                <w:webHidden/>
              </w:rPr>
              <w:tab/>
            </w:r>
            <w:r>
              <w:rPr>
                <w:noProof/>
                <w:webHidden/>
              </w:rPr>
              <w:fldChar w:fldCharType="begin"/>
            </w:r>
            <w:r>
              <w:rPr>
                <w:noProof/>
                <w:webHidden/>
              </w:rPr>
              <w:instrText xml:space="preserve"> PAGEREF _Toc197248929 \h </w:instrText>
            </w:r>
            <w:r>
              <w:rPr>
                <w:noProof/>
                <w:webHidden/>
              </w:rPr>
            </w:r>
            <w:r>
              <w:rPr>
                <w:noProof/>
                <w:webHidden/>
              </w:rPr>
              <w:fldChar w:fldCharType="separate"/>
            </w:r>
            <w:r w:rsidR="00B75518">
              <w:rPr>
                <w:noProof/>
                <w:webHidden/>
              </w:rPr>
              <w:t>39</w:t>
            </w:r>
            <w:r>
              <w:rPr>
                <w:noProof/>
                <w:webHidden/>
              </w:rPr>
              <w:fldChar w:fldCharType="end"/>
            </w:r>
          </w:hyperlink>
        </w:p>
        <w:p w14:paraId="4E80B2C1" w14:textId="35B0FB67" w:rsidR="004C27C9" w:rsidRDefault="004C27C9">
          <w:pPr>
            <w:pStyle w:val="TDC4"/>
            <w:tabs>
              <w:tab w:val="right" w:leader="dot" w:pos="9282"/>
            </w:tabs>
            <w:rPr>
              <w:rFonts w:asciiTheme="minorHAnsi" w:hAnsiTheme="minorHAnsi"/>
              <w:noProof/>
              <w:color w:val="auto"/>
              <w:kern w:val="2"/>
              <w:sz w:val="24"/>
              <w:szCs w:val="24"/>
              <w:lang w:eastAsia="es-BO"/>
              <w14:ligatures w14:val="standardContextual"/>
            </w:rPr>
          </w:pPr>
          <w:hyperlink w:anchor="_Toc197248930" w:history="1">
            <w:r w:rsidRPr="00C52C71">
              <w:rPr>
                <w:rStyle w:val="Hipervnculo"/>
                <w:noProof/>
              </w:rPr>
              <w:t>Preguntas Reflexivas</w:t>
            </w:r>
            <w:r>
              <w:rPr>
                <w:noProof/>
                <w:webHidden/>
              </w:rPr>
              <w:tab/>
            </w:r>
            <w:r>
              <w:rPr>
                <w:noProof/>
                <w:webHidden/>
              </w:rPr>
              <w:fldChar w:fldCharType="begin"/>
            </w:r>
            <w:r>
              <w:rPr>
                <w:noProof/>
                <w:webHidden/>
              </w:rPr>
              <w:instrText xml:space="preserve"> PAGEREF _Toc197248930 \h </w:instrText>
            </w:r>
            <w:r>
              <w:rPr>
                <w:noProof/>
                <w:webHidden/>
              </w:rPr>
            </w:r>
            <w:r>
              <w:rPr>
                <w:noProof/>
                <w:webHidden/>
              </w:rPr>
              <w:fldChar w:fldCharType="separate"/>
            </w:r>
            <w:r w:rsidR="00B75518">
              <w:rPr>
                <w:noProof/>
                <w:webHidden/>
              </w:rPr>
              <w:t>39</w:t>
            </w:r>
            <w:r>
              <w:rPr>
                <w:noProof/>
                <w:webHidden/>
              </w:rPr>
              <w:fldChar w:fldCharType="end"/>
            </w:r>
          </w:hyperlink>
        </w:p>
        <w:p w14:paraId="3A567858" w14:textId="39BCF896" w:rsidR="004C27C9" w:rsidRDefault="004C27C9">
          <w:pPr>
            <w:pStyle w:val="TDC1"/>
            <w:tabs>
              <w:tab w:val="right" w:leader="dot" w:pos="9282"/>
            </w:tabs>
            <w:rPr>
              <w:rFonts w:asciiTheme="minorHAnsi" w:hAnsiTheme="minorHAnsi"/>
              <w:b w:val="0"/>
              <w:noProof/>
              <w:color w:val="auto"/>
              <w:kern w:val="2"/>
              <w:sz w:val="24"/>
              <w:szCs w:val="24"/>
              <w:lang w:eastAsia="es-BO"/>
              <w14:ligatures w14:val="standardContextual"/>
            </w:rPr>
          </w:pPr>
          <w:hyperlink w:anchor="_Toc197248931" w:history="1">
            <w:r w:rsidRPr="00C52C71">
              <w:rPr>
                <w:rStyle w:val="Hipervnculo"/>
                <w:noProof/>
              </w:rPr>
              <w:t>BIBLIOGRAFIA</w:t>
            </w:r>
            <w:r>
              <w:rPr>
                <w:noProof/>
                <w:webHidden/>
              </w:rPr>
              <w:tab/>
            </w:r>
            <w:r>
              <w:rPr>
                <w:noProof/>
                <w:webHidden/>
              </w:rPr>
              <w:fldChar w:fldCharType="begin"/>
            </w:r>
            <w:r>
              <w:rPr>
                <w:noProof/>
                <w:webHidden/>
              </w:rPr>
              <w:instrText xml:space="preserve"> PAGEREF _Toc197248931 \h </w:instrText>
            </w:r>
            <w:r>
              <w:rPr>
                <w:noProof/>
                <w:webHidden/>
              </w:rPr>
            </w:r>
            <w:r>
              <w:rPr>
                <w:noProof/>
                <w:webHidden/>
              </w:rPr>
              <w:fldChar w:fldCharType="separate"/>
            </w:r>
            <w:r w:rsidR="00B75518">
              <w:rPr>
                <w:noProof/>
                <w:webHidden/>
              </w:rPr>
              <w:t>41</w:t>
            </w:r>
            <w:r>
              <w:rPr>
                <w:noProof/>
                <w:webHidden/>
              </w:rPr>
              <w:fldChar w:fldCharType="end"/>
            </w:r>
          </w:hyperlink>
        </w:p>
        <w:p w14:paraId="0CAAEFCC" w14:textId="2253A6D5" w:rsidR="00B83548" w:rsidRPr="00896B6E" w:rsidRDefault="00CA2F63" w:rsidP="00896B6E">
          <w:r>
            <w:rPr>
              <w:color w:val="800000" w:themeColor="text2" w:themeShade="80"/>
            </w:rPr>
            <w:fldChar w:fldCharType="end"/>
          </w:r>
        </w:p>
      </w:sdtContent>
    </w:sdt>
    <w:bookmarkEnd w:id="7" w:displacedByCustomXml="prev"/>
    <w:p w14:paraId="14BE1571" w14:textId="77777777" w:rsidR="00B83548" w:rsidRDefault="00B83548" w:rsidP="00B83548">
      <w:pPr>
        <w:tabs>
          <w:tab w:val="left" w:pos="2811"/>
        </w:tabs>
        <w:rPr>
          <w:lang w:val="es-ES"/>
        </w:rPr>
      </w:pPr>
    </w:p>
    <w:p w14:paraId="5B494998" w14:textId="77777777" w:rsidR="00B83548" w:rsidRDefault="00B757B7" w:rsidP="00B757B7">
      <w:pPr>
        <w:tabs>
          <w:tab w:val="left" w:pos="7740"/>
        </w:tabs>
        <w:rPr>
          <w:lang w:val="es-ES"/>
        </w:rPr>
      </w:pPr>
      <w:r>
        <w:rPr>
          <w:lang w:val="es-ES"/>
        </w:rPr>
        <w:tab/>
      </w:r>
    </w:p>
    <w:p w14:paraId="0235BE05" w14:textId="54B7D801" w:rsidR="00B83548" w:rsidRPr="00B83548" w:rsidRDefault="00B83548" w:rsidP="00B83548">
      <w:pPr>
        <w:tabs>
          <w:tab w:val="left" w:pos="2811"/>
        </w:tabs>
        <w:rPr>
          <w:lang w:val="es-ES"/>
        </w:rPr>
        <w:sectPr w:rsidR="00B83548" w:rsidRPr="00B83548" w:rsidSect="00816E03">
          <w:pgSz w:w="12240" w:h="15840" w:code="1"/>
          <w:pgMar w:top="1247" w:right="1474" w:bottom="1247" w:left="1474" w:header="680" w:footer="680" w:gutter="0"/>
          <w:pgNumType w:fmt="lowerRoman"/>
          <w:cols w:space="708"/>
          <w:titlePg/>
          <w:docGrid w:linePitch="360"/>
        </w:sectPr>
      </w:pPr>
    </w:p>
    <w:p w14:paraId="62C765A9" w14:textId="4AD83A5B" w:rsidR="00630D04" w:rsidRDefault="00247005" w:rsidP="002B0E57">
      <w:pPr>
        <w:rPr>
          <w:lang w:val="es-ES"/>
        </w:rPr>
      </w:pPr>
      <w:r>
        <w:rPr>
          <w:noProof/>
          <w:lang w:val="es-ES"/>
        </w:rPr>
        <w:lastRenderedPageBreak/>
        <mc:AlternateContent>
          <mc:Choice Requires="wpg">
            <w:drawing>
              <wp:anchor distT="0" distB="0" distL="114300" distR="114300" simplePos="0" relativeHeight="251661312" behindDoc="0" locked="0" layoutInCell="1" allowOverlap="1" wp14:anchorId="6287A7E6" wp14:editId="709664A3">
                <wp:simplePos x="0" y="0"/>
                <wp:positionH relativeFrom="column">
                  <wp:posOffset>-957580</wp:posOffset>
                </wp:positionH>
                <wp:positionV relativeFrom="paragraph">
                  <wp:posOffset>-1435379</wp:posOffset>
                </wp:positionV>
                <wp:extent cx="7792720" cy="2975638"/>
                <wp:effectExtent l="0" t="0" r="0" b="0"/>
                <wp:wrapNone/>
                <wp:docPr id="37" name="Grupo 37"/>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7" name="Grupo 27"/>
                        <wpg:cNvGrpSpPr/>
                        <wpg:grpSpPr>
                          <a:xfrm>
                            <a:off x="0" y="0"/>
                            <a:ext cx="7792720" cy="2944495"/>
                            <a:chOff x="0" y="0"/>
                            <a:chExt cx="7792720" cy="2944495"/>
                          </a:xfrm>
                        </wpg:grpSpPr>
                        <wpg:grpSp>
                          <wpg:cNvPr id="11" name="Grupo 11"/>
                          <wpg:cNvGrpSpPr/>
                          <wpg:grpSpPr>
                            <a:xfrm>
                              <a:off x="0" y="0"/>
                              <a:ext cx="7792720" cy="2944495"/>
                              <a:chOff x="0" y="0"/>
                              <a:chExt cx="7792720" cy="2944495"/>
                            </a:xfrm>
                          </wpg:grpSpPr>
                          <wpg:grpSp>
                            <wpg:cNvPr id="9" name="Grupo 9"/>
                            <wpg:cNvGrpSpPr/>
                            <wpg:grpSpPr>
                              <a:xfrm>
                                <a:off x="0" y="114300"/>
                                <a:ext cx="7792720" cy="2830195"/>
                                <a:chOff x="0" y="0"/>
                                <a:chExt cx="7792720" cy="2830195"/>
                              </a:xfrm>
                            </wpg:grpSpPr>
                            <wps:wsp>
                              <wps:cNvPr id="1" name="Rectángulo 1"/>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Elipse 3"/>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Elipse 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Imagen 7"/>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5048250" y="418356"/>
                                  <a:ext cx="1857375" cy="1857375"/>
                                </a:xfrm>
                                <a:prstGeom prst="rect">
                                  <a:avLst/>
                                </a:prstGeom>
                                <a:noFill/>
                                <a:ln>
                                  <a:noFill/>
                                </a:ln>
                              </pic:spPr>
                            </pic:pic>
                            <wps:wsp>
                              <wps:cNvPr id="8" name="Rectángulo 8"/>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 name="Rectángulo 10"/>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7" name="Rectángulo 687"/>
                          <wps:cNvSpPr/>
                          <wps:spPr>
                            <a:xfrm>
                              <a:off x="863194" y="1178170"/>
                              <a:ext cx="3899306" cy="628064"/>
                            </a:xfrm>
                            <a:prstGeom prst="rect">
                              <a:avLst/>
                            </a:prstGeom>
                            <a:noFill/>
                            <a:ln w="12700" cap="flat" cmpd="sng" algn="ctr">
                              <a:noFill/>
                              <a:prstDash val="solid"/>
                              <a:miter lim="800000"/>
                            </a:ln>
                            <a:effectLst/>
                          </wps:spPr>
                          <wps:txbx>
                            <w:txbxContent>
                              <w:p w14:paraId="78CA7CA8" w14:textId="7BA77B32" w:rsidR="00FD7336"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bookmarkStart w:id="8" w:name="_Hlk195963025"/>
                                <w:bookmarkStart w:id="9" w:name="_Hlk195963026"/>
                                <w:bookmarkStart w:id="10" w:name="_Hlk195963029"/>
                                <w:bookmarkStart w:id="11" w:name="_Hlk195963030"/>
                                <w:bookmarkStart w:id="12" w:name="_Hlk195963031"/>
                                <w:bookmarkStart w:id="13" w:name="_Hlk195963032"/>
                                <w:bookmarkStart w:id="14" w:name="_Hlk195963033"/>
                                <w:bookmarkStart w:id="15" w:name="_Hlk195963034"/>
                                <w:bookmarkStart w:id="16" w:name="_Hlk195963035"/>
                                <w:bookmarkStart w:id="17" w:name="_Hlk195963036"/>
                                <w:bookmarkStart w:id="18" w:name="_Hlk195963037"/>
                                <w:bookmarkStart w:id="19" w:name="_Hlk195963038"/>
                                <w:bookmarkStart w:id="20" w:name="_Hlk195963039"/>
                                <w:bookmarkStart w:id="21" w:name="_Hlk195963040"/>
                                <w:bookmarkStart w:id="22" w:name="_Hlk195963041"/>
                                <w:bookmarkStart w:id="23" w:name="_Hlk195963042"/>
                                <w:bookmarkStart w:id="24" w:name="_Hlk195963043"/>
                                <w:bookmarkStart w:id="25" w:name="_Hlk195963044"/>
                                <w:bookmarkStart w:id="26" w:name="_Hlk195963045"/>
                                <w:bookmarkStart w:id="27" w:name="_Hlk195963046"/>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1</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 name="Rectángulo 36"/>
                        <wps:cNvSpPr/>
                        <wps:spPr>
                          <a:xfrm>
                            <a:off x="863194" y="2347574"/>
                            <a:ext cx="6042431" cy="628064"/>
                          </a:xfrm>
                          <a:prstGeom prst="rect">
                            <a:avLst/>
                          </a:prstGeom>
                          <a:noFill/>
                          <a:ln w="12700" cap="flat" cmpd="sng" algn="ctr">
                            <a:noFill/>
                            <a:prstDash val="solid"/>
                            <a:miter lim="800000"/>
                          </a:ln>
                          <a:effectLst/>
                        </wps:spPr>
                        <wps:txbx>
                          <w:txbxContent>
                            <w:p w14:paraId="7B82A09B" w14:textId="4DE9C0D3" w:rsidR="00F116F6" w:rsidRPr="000F0AF5" w:rsidRDefault="00871EE2" w:rsidP="000F0AF5">
                              <w:pPr>
                                <w:pStyle w:val="Ttulo1"/>
                              </w:pPr>
                              <w:bookmarkStart w:id="28" w:name="_Toc197248831"/>
                              <w:r>
                                <w:t xml:space="preserve">TEMA 1 : </w:t>
                              </w:r>
                              <w:r w:rsidR="008F691B" w:rsidRPr="008F691B">
                                <w:t>EVOLUCIÓN Y GENERACIÓN DE COMPUTADORAS</w:t>
                              </w:r>
                              <w:bookmarkEnd w:id="2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287A7E6" id="Grupo 37" o:spid="_x0000_s1032" style="position:absolute;left:0;text-align:left;margin-left:-75.4pt;margin-top:-113pt;width:613.6pt;height:234.3pt;z-index:251661312;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">
                <v:group id="Grupo 27" o:spid="_x0000_s1033"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upo 11" o:spid="_x0000_s1034"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upo 9" o:spid="_x0000_s1035"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 o:spid="_x0000_s1036"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" fillcolor="#ff0b0c [2407]" stroked="f" strokeweight="1.25pt">
                        <v:stroke endcap="round"/>
                      </v:rect>
                      <v:rect id="Rectángulo 2" o:spid="_x0000_s1037"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" fillcolor="#ffc1c1 [1303]" stroked="f" strokeweight="1.25pt">
                        <v:stroke endcap="round"/>
                      </v:rect>
                      <v:oval id="Elipse 3" o:spid="_x0000_s1038"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" fillcolor="#ffc1c1 [1303]" stroked="f" strokeweight="1.25pt">
                        <v:stroke endcap="round"/>
                      </v:oval>
                      <v:oval id="Elipse 5" o:spid="_x0000_s1039"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" fillcolor="#ff0b0c [2407]" stroked="f" strokeweight="1.25pt">
                        <v:fill r:id="rId17" o:title="" color2="white [3212]" type="pattern"/>
                        <v:stroke endcap="round"/>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 o:spid="_x0000_s1040"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">
                        <v:imagedata r:id="rId18" o:title=""/>
                      </v:shape>
                      <v:rect id="Rectángulo 8" o:spid="_x0000_s1041"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" fillcolor="white [3212]" stroked="f" strokeweight="1.25pt">
                        <v:stroke endcap="round"/>
                      </v:rect>
                    </v:group>
                    <v:rect id="Rectángulo 10" o:spid="_x0000_s1042"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" fillcolor="white [3212]" stroked="f" strokeweight="1.25pt">
                      <v:stroke endcap="round"/>
                    </v:rect>
                  </v:group>
                  <v:rect id="Rectángulo 687" o:spid="_x0000_s1043"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" filled="f" stroked="f" strokeweight="1pt">
                    <v:textbox>
                      <w:txbxContent>
                        <w:p w14:paraId="78CA7CA8" w14:textId="7BA77B32" w:rsidR="00FD7336"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bookmarkStart w:id="29" w:name="_Hlk195963025"/>
                          <w:bookmarkStart w:id="30" w:name="_Hlk195963026"/>
                          <w:bookmarkStart w:id="31" w:name="_Hlk195963029"/>
                          <w:bookmarkStart w:id="32" w:name="_Hlk195963030"/>
                          <w:bookmarkStart w:id="33" w:name="_Hlk195963031"/>
                          <w:bookmarkStart w:id="34" w:name="_Hlk195963032"/>
                          <w:bookmarkStart w:id="35" w:name="_Hlk195963033"/>
                          <w:bookmarkStart w:id="36" w:name="_Hlk195963034"/>
                          <w:bookmarkStart w:id="37" w:name="_Hlk195963035"/>
                          <w:bookmarkStart w:id="38" w:name="_Hlk195963036"/>
                          <w:bookmarkStart w:id="39" w:name="_Hlk195963037"/>
                          <w:bookmarkStart w:id="40" w:name="_Hlk195963038"/>
                          <w:bookmarkStart w:id="41" w:name="_Hlk195963039"/>
                          <w:bookmarkStart w:id="42" w:name="_Hlk195963040"/>
                          <w:bookmarkStart w:id="43" w:name="_Hlk195963041"/>
                          <w:bookmarkStart w:id="44" w:name="_Hlk195963042"/>
                          <w:bookmarkStart w:id="45" w:name="_Hlk195963043"/>
                          <w:bookmarkStart w:id="46" w:name="_Hlk195963044"/>
                          <w:bookmarkStart w:id="47" w:name="_Hlk195963045"/>
                          <w:bookmarkStart w:id="48" w:name="_Hlk195963046"/>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1</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txbxContent>
                    </v:textbox>
                  </v:rect>
                </v:group>
                <v:rect id="Rectángulo 36" o:spid="_x0000_s1044"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textbox>
                    <w:txbxContent>
                      <w:p w14:paraId="7B82A09B" w14:textId="4DE9C0D3" w:rsidR="00F116F6" w:rsidRPr="000F0AF5" w:rsidRDefault="00871EE2" w:rsidP="000F0AF5">
                        <w:pPr>
                          <w:pStyle w:val="Ttulo1"/>
                        </w:pPr>
                        <w:bookmarkStart w:id="49" w:name="_Toc197248831"/>
                        <w:r>
                          <w:t xml:space="preserve">TEMA 1 : </w:t>
                        </w:r>
                        <w:r w:rsidR="008F691B" w:rsidRPr="008F691B">
                          <w:t>EVOLUCIÓN Y GENERACIÓN DE COMPUTADORAS</w:t>
                        </w:r>
                        <w:bookmarkEnd w:id="49"/>
                      </w:p>
                    </w:txbxContent>
                  </v:textbox>
                </v:rect>
              </v:group>
            </w:pict>
          </mc:Fallback>
        </mc:AlternateContent>
      </w:r>
    </w:p>
    <w:p w14:paraId="1693E5CE" w14:textId="7B75D7D9" w:rsidR="003C1678" w:rsidRDefault="003C1678" w:rsidP="002B0E57">
      <w:pPr>
        <w:rPr>
          <w:lang w:val="es-ES"/>
        </w:rPr>
      </w:pPr>
    </w:p>
    <w:p w14:paraId="42E3DF69" w14:textId="77777777" w:rsidR="003C1678" w:rsidRDefault="003C1678" w:rsidP="002B0E57">
      <w:pPr>
        <w:rPr>
          <w:lang w:val="es-ES"/>
        </w:rPr>
      </w:pPr>
    </w:p>
    <w:p w14:paraId="3AFE953D" w14:textId="77777777" w:rsidR="003C1678" w:rsidRDefault="003C1678" w:rsidP="002B0E57">
      <w:pPr>
        <w:rPr>
          <w:lang w:val="es-ES"/>
        </w:rPr>
      </w:pPr>
    </w:p>
    <w:p w14:paraId="53B013AF" w14:textId="41F07179" w:rsidR="003C1678" w:rsidRDefault="003C1678" w:rsidP="002B0E57">
      <w:pPr>
        <w:rPr>
          <w:lang w:val="es-ES"/>
        </w:rPr>
      </w:pPr>
    </w:p>
    <w:p w14:paraId="24F00834" w14:textId="228D5CA8" w:rsidR="003C1678" w:rsidRDefault="003C1678" w:rsidP="002B0E57">
      <w:pPr>
        <w:rPr>
          <w:lang w:val="es-ES"/>
        </w:rPr>
      </w:pPr>
    </w:p>
    <w:p w14:paraId="6F0F767A" w14:textId="77777777" w:rsidR="00BF6E5E" w:rsidRPr="00BF6E5E" w:rsidRDefault="00BF6E5E" w:rsidP="002B0E57">
      <w:pPr>
        <w:rPr>
          <w:sz w:val="2"/>
          <w:szCs w:val="2"/>
          <w:lang w:val="es-ES"/>
        </w:rPr>
      </w:pPr>
    </w:p>
    <w:p w14:paraId="00058795" w14:textId="7D7DA3CA" w:rsidR="00594560" w:rsidRPr="00BF6E5E" w:rsidRDefault="004E43E8" w:rsidP="004E43E8">
      <w:pPr>
        <w:jc w:val="center"/>
        <w:rPr>
          <w:lang w:val="es-ES" w:eastAsia="es-BO"/>
        </w:rPr>
      </w:pPr>
      <w:r>
        <w:rPr>
          <w:noProof/>
          <w:lang w:val="es-ES" w:eastAsia="es-BO"/>
        </w:rPr>
        <w:drawing>
          <wp:inline distT="0" distB="0" distL="0" distR="0" wp14:anchorId="6854A764" wp14:editId="58016AAD">
            <wp:extent cx="5761355" cy="1554480"/>
            <wp:effectExtent l="0" t="0" r="0" b="7620"/>
            <wp:docPr id="920" name="Imagen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1554480"/>
                    </a:xfrm>
                    <a:prstGeom prst="rect">
                      <a:avLst/>
                    </a:prstGeom>
                    <a:noFill/>
                  </pic:spPr>
                </pic:pic>
              </a:graphicData>
            </a:graphic>
          </wp:inline>
        </w:drawing>
      </w:r>
    </w:p>
    <w:p w14:paraId="7481AF13" w14:textId="3A739AC7" w:rsidR="003E29F0" w:rsidRDefault="003E29F0" w:rsidP="003E29F0">
      <w:pPr>
        <w:rPr>
          <w:lang w:val="es-ES" w:eastAsia="es-BO"/>
        </w:rPr>
      </w:pPr>
      <w:r>
        <w:rPr>
          <w:noProof/>
          <w:lang w:val="es-ES"/>
        </w:rPr>
        <mc:AlternateContent>
          <mc:Choice Requires="wpg">
            <w:drawing>
              <wp:inline distT="0" distB="0" distL="0" distR="0" wp14:anchorId="6FA47677" wp14:editId="32DC3516">
                <wp:extent cx="4316872" cy="611505"/>
                <wp:effectExtent l="0" t="0" r="7620" b="0"/>
                <wp:docPr id="170" name="Grupo 17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164" name="Imagen 164"/>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152" name="Grupo 152"/>
                        <wpg:cNvGrpSpPr/>
                        <wpg:grpSpPr>
                          <a:xfrm>
                            <a:off x="812042" y="81887"/>
                            <a:ext cx="2769235" cy="464820"/>
                            <a:chOff x="0" y="0"/>
                            <a:chExt cx="2769566" cy="465026"/>
                          </a:xfrm>
                        </wpg:grpSpPr>
                        <wpg:grpSp>
                          <wpg:cNvPr id="153" name="Grupo 153"/>
                          <wpg:cNvGrpSpPr/>
                          <wpg:grpSpPr>
                            <a:xfrm>
                              <a:off x="0" y="0"/>
                              <a:ext cx="2769566" cy="465026"/>
                              <a:chOff x="0" y="0"/>
                              <a:chExt cx="2769566" cy="465026"/>
                            </a:xfrm>
                          </wpg:grpSpPr>
                          <wps:wsp>
                            <wps:cNvPr id="154" name="Rectángulo 15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ángulo: una sola esquina redondeada 15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Diagrama de flujo: conector 15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Diagrama de flujo: conector 15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 name="Rectángulo 15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1FEFF7" w14:textId="402D1048" w:rsidR="009E29E7" w:rsidRPr="0093640B" w:rsidRDefault="009E29E7" w:rsidP="009E29E7">
                                <w:pPr>
                                  <w:pStyle w:val="Ttulo2"/>
                                </w:pPr>
                                <w:bookmarkStart w:id="50" w:name="_Toc197248832"/>
                                <w:r>
                                  <w:t>PRÁCTICA</w:t>
                                </w:r>
                                <w:bookmarkEnd w:id="5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59" name="Imagen 159"/>
                          <pic:cNvPicPr>
                            <a:picLocks/>
                          </pic:cNvPicPr>
                        </pic:nvPicPr>
                        <pic:blipFill rotWithShape="1">
                          <a:blip r:embed="rId21"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6FA47677" id="Grupo 170" o:spid="_x0000_s1045" style="width:339.9pt;height:48.15pt;mso-position-horizontal-relative:char;mso-position-vertical-relative:line" coordsize="43168,61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">
                <v:shape id="Imagen 164" o:spid="_x0000_s104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">
                  <v:imagedata r:id="rId22" o:title="" croptop="6860f" cropbottom="12416f" cropleft="6770f" cropright="10621f"/>
                  <o:lock v:ext="edit" aspectratio="f"/>
                </v:shape>
                <v:group id="Grupo 152" o:spid="_x0000_s1047"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group id="Grupo 153" o:spid="_x0000_s104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rect id="Rectángulo 154" o:spid="_x0000_s104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" fillcolor="#ffc1c1 [1303]" stroked="f" strokeweight="1.25pt">
                      <v:stroke endcap="round"/>
                    </v:rect>
                    <v:shape id="Rectángulo: una sola esquina redondeada 155" o:spid="_x0000_s105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" path="m,l2307245,v79960,,144780,64820,144780,144780l2452025,289560,,289560,,xe" fillcolor="#ff0b0c [2407]" stroked="f" strokeweight="1.25pt">
                      <v:stroke endcap="round"/>
                      <v:path arrowok="t" o:connecttype="custom" o:connectlocs="0,0;2307245,0;2452025,144780;2452025,289560;0,289560;0,0" o:connectangles="0,0,0,0,0,0"/>
                    </v:shape>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56" o:spid="_x0000_s105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" fillcolor="#ffc1c1 [1303]" stroked="f" strokeweight="1.25pt">
                      <v:stroke endcap="round"/>
                    </v:shape>
                    <v:shape id="Diagrama de flujo: conector 157" o:spid="_x0000_s105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" fillcolor="#ffc1c1 [1303]" stroked="f" strokeweight="1.25pt">
                      <v:fill color2="#ff0b0c [2407]" rotate="t" focusposition=".5,.5" focussize="" colors="0 #ffc1c2;24248f #e60000;1 red" focus="100%" type="gradientRadial"/>
                      <v:stroke endcap="round"/>
                    </v:shape>
                  </v:group>
                  <v:rect id="Rectángulo 158" o:spid="_x0000_s105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" filled="f" stroked="f" strokeweight="1.25pt">
                    <v:stroke endcap="round"/>
                    <v:textbox>
                      <w:txbxContent>
                        <w:p w14:paraId="6E1FEFF7" w14:textId="402D1048" w:rsidR="009E29E7" w:rsidRPr="0093640B" w:rsidRDefault="009E29E7" w:rsidP="009E29E7">
                          <w:pPr>
                            <w:pStyle w:val="Ttulo2"/>
                          </w:pPr>
                          <w:bookmarkStart w:id="51" w:name="_Toc197248832"/>
                          <w:r>
                            <w:t>PRÁCTICA</w:t>
                          </w:r>
                          <w:bookmarkEnd w:id="51"/>
                        </w:p>
                      </w:txbxContent>
                    </v:textbox>
                  </v:rect>
                </v:group>
                <v:shape id="Imagen 159" o:spid="_x0000_s1054"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">
                  <v:imagedata r:id="rId23" o:title="" cropleft="2884f" cropright="2559f"/>
                  <o:lock v:ext="edit" aspectratio="f"/>
                </v:shape>
                <w10:anchorlock/>
              </v:group>
            </w:pict>
          </mc:Fallback>
        </mc:AlternateContent>
      </w:r>
      <w:r w:rsidR="00D40B08" w:rsidRPr="00D40B08">
        <w:t xml:space="preserve"> </w:t>
      </w:r>
    </w:p>
    <w:p w14:paraId="4D7D552D" w14:textId="3C24C09A" w:rsidR="00725664" w:rsidRDefault="00725664">
      <w:pPr>
        <w:pStyle w:val="Ttulo3"/>
        <w:numPr>
          <w:ilvl w:val="1"/>
          <w:numId w:val="27"/>
        </w:numPr>
        <w:rPr>
          <w:lang w:eastAsia="es-BO"/>
        </w:rPr>
      </w:pPr>
      <w:bookmarkStart w:id="52" w:name="_Toc197248833"/>
      <w:r w:rsidRPr="00725664">
        <w:rPr>
          <w:lang w:eastAsia="es-BO"/>
        </w:rPr>
        <w:t>Actividad para el Participante</w:t>
      </w:r>
      <w:bookmarkEnd w:id="52"/>
    </w:p>
    <w:p w14:paraId="6D5CCD19" w14:textId="499CB720" w:rsidR="00ED2155" w:rsidRPr="00ED2155" w:rsidRDefault="00ED2155" w:rsidP="00ED2155">
      <w:pPr>
        <w:rPr>
          <w:lang w:val="es-ES" w:eastAsia="es-BO"/>
        </w:rPr>
      </w:pPr>
    </w:p>
    <w:p w14:paraId="5C397C55" w14:textId="1B717294" w:rsidR="00725664" w:rsidRPr="00725664" w:rsidRDefault="00725664">
      <w:pPr>
        <w:numPr>
          <w:ilvl w:val="0"/>
          <w:numId w:val="26"/>
        </w:numPr>
        <w:spacing w:line="360" w:lineRule="auto"/>
        <w:rPr>
          <w:lang w:eastAsia="es-BO"/>
        </w:rPr>
      </w:pPr>
      <w:r w:rsidRPr="00725664">
        <w:rPr>
          <w:b/>
          <w:bCs/>
          <w:lang w:eastAsia="es-BO"/>
        </w:rPr>
        <w:t>Piensa en las computadoras que has utilizado a lo largo de los años. ¿Cuál fue la primera computadora que usaste y qué funciones te sorprendieron en ese momento?</w:t>
      </w:r>
    </w:p>
    <w:p w14:paraId="55505655" w14:textId="77777777" w:rsidR="00294296" w:rsidRPr="00294296" w:rsidRDefault="00294296" w:rsidP="00294296">
      <w:pPr>
        <w:spacing w:line="360" w:lineRule="auto"/>
        <w:ind w:left="360"/>
        <w:rPr>
          <w:lang w:val="es-ES" w:eastAsia="es-BO"/>
        </w:rPr>
      </w:pPr>
      <w:bookmarkStart w:id="53" w:name="_Hlk195958381"/>
      <w:r w:rsidRPr="00294296">
        <w:rPr>
          <w:b/>
          <w:bCs/>
          <w:lang w:val="es-ES" w:eastAsia="es-BO"/>
        </w:rPr>
        <w:t>Rpta</w:t>
      </w:r>
      <w:r w:rsidRPr="00294296">
        <w:rPr>
          <w:lang w:val="es-ES" w:eastAsia="es-BO"/>
        </w:rPr>
        <w:t>………………………………………………………………………………………………………………………………………………………………………………………………………………………………………………………………………………………………………………………………………………………………………………………………………………………………….</w:t>
      </w:r>
    </w:p>
    <w:bookmarkEnd w:id="53"/>
    <w:p w14:paraId="2463B2AE" w14:textId="77777777" w:rsidR="00725664" w:rsidRPr="00ED2155" w:rsidRDefault="00725664">
      <w:pPr>
        <w:numPr>
          <w:ilvl w:val="0"/>
          <w:numId w:val="26"/>
        </w:numPr>
        <w:spacing w:line="360" w:lineRule="auto"/>
        <w:rPr>
          <w:lang w:eastAsia="es-BO"/>
        </w:rPr>
      </w:pPr>
      <w:r w:rsidRPr="00725664">
        <w:rPr>
          <w:b/>
          <w:bCs/>
          <w:lang w:eastAsia="es-BO"/>
        </w:rPr>
        <w:t>Reflexiona sobre la evolución de las computadoras en tu vida diaria. ¿Qué cambios has notado en su velocidad y capacidad desde que comenzaste a usarlas? ¿Cómo te ha afectado esto en tus estudios?</w:t>
      </w:r>
    </w:p>
    <w:p w14:paraId="4B8C4568" w14:textId="6F2F16F3" w:rsidR="00294296" w:rsidRPr="003E29F0" w:rsidRDefault="00294296" w:rsidP="00594560">
      <w:pPr>
        <w:spacing w:line="360" w:lineRule="auto"/>
        <w:ind w:left="360"/>
        <w:rPr>
          <w:lang w:val="es-ES" w:eastAsia="es-BO"/>
        </w:rPr>
      </w:pPr>
      <w:r w:rsidRPr="00294296">
        <w:rPr>
          <w:b/>
          <w:bCs/>
          <w:lang w:val="es-ES" w:eastAsia="es-BO"/>
        </w:rPr>
        <w:t>Rpta</w:t>
      </w:r>
      <w:r w:rsidRPr="00294296">
        <w:rPr>
          <w:lang w:val="es-ES" w:eastAsia="es-BO"/>
        </w:rPr>
        <w:t>………………………………………………………………………………………………………………………………………………………………………………………………………………………………………………………………………………………………………………………………………………………………………………………………………………………………….</w:t>
      </w:r>
    </w:p>
    <w:p w14:paraId="284E93B3" w14:textId="261C3AF5" w:rsidR="00D55E41" w:rsidRDefault="003E29F0" w:rsidP="005A048D">
      <w:pPr>
        <w:rPr>
          <w:lang w:val="es-ES"/>
        </w:rPr>
      </w:pPr>
      <w:r>
        <w:rPr>
          <w:noProof/>
          <w:lang w:val="es-ES"/>
        </w:rPr>
        <w:lastRenderedPageBreak/>
        <mc:AlternateContent>
          <mc:Choice Requires="wpg">
            <w:drawing>
              <wp:inline distT="0" distB="0" distL="0" distR="0" wp14:anchorId="5077619B" wp14:editId="0EE85C77">
                <wp:extent cx="4316873" cy="618329"/>
                <wp:effectExtent l="0" t="0" r="7620" b="0"/>
                <wp:docPr id="168" name="Grupo 168"/>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162" name="Imagen 162"/>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40" name="Grupo 40"/>
                        <wpg:cNvGrpSpPr/>
                        <wpg:grpSpPr>
                          <a:xfrm>
                            <a:off x="812042" y="81887"/>
                            <a:ext cx="2769235" cy="464820"/>
                            <a:chOff x="0" y="0"/>
                            <a:chExt cx="2769566" cy="465026"/>
                          </a:xfrm>
                        </wpg:grpSpPr>
                        <wpg:grpSp>
                          <wpg:cNvPr id="41" name="Grupo 41"/>
                          <wpg:cNvGrpSpPr/>
                          <wpg:grpSpPr>
                            <a:xfrm>
                              <a:off x="0" y="0"/>
                              <a:ext cx="2769566" cy="465026"/>
                              <a:chOff x="0" y="0"/>
                              <a:chExt cx="2769566" cy="465026"/>
                            </a:xfrm>
                          </wpg:grpSpPr>
                          <wps:wsp>
                            <wps:cNvPr id="42" name="Rectángulo 42"/>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ángulo: una sola esquina redondeada 43"/>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Diagrama de flujo: conector 48"/>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Diagrama de flujo: conector 49"/>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0" name="Rectángulo 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BC25D9" w14:textId="77777777" w:rsidR="003E29F0" w:rsidRPr="0093640B" w:rsidRDefault="003E29F0" w:rsidP="003E29F0">
                                <w:pPr>
                                  <w:pStyle w:val="Ttulo2"/>
                                </w:pPr>
                                <w:bookmarkStart w:id="54" w:name="_Toc197248834"/>
                                <w:r w:rsidRPr="0093640B">
                                  <w:t>TEORÍA</w:t>
                                </w:r>
                                <w:bookmarkEnd w:id="5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37" name="Imagen 137"/>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5077619B" id="Grupo 168" o:spid="_x0000_s1055" style="width:339.9pt;height:48.7pt;mso-position-horizontal-relative:char;mso-position-vertical-relative:line" coordsize="43168,61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">
                <v:shape id="Imagen 162" o:spid="_x0000_s105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">
                  <v:imagedata r:id="rId22" o:title="" croptop="6860f" cropbottom="12416f" cropleft="6770f" cropright="10621f"/>
                  <o:lock v:ext="edit" aspectratio="f"/>
                </v:shape>
                <v:group id="Grupo 40" o:spid="_x0000_s1057"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upo 41" o:spid="_x0000_s105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ángulo 42" o:spid="_x0000_s105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" fillcolor="#ffc1c1 [1303]" stroked="f" strokeweight="1.25pt">
                      <v:stroke endcap="round"/>
                    </v:rect>
                    <v:shape id="Rectángulo: una sola esquina redondeada 43" o:spid="_x0000_s106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48" o:spid="_x0000_s106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" fillcolor="#ffc1c1 [1303]" stroked="f" strokeweight="1.25pt">
                      <v:stroke endcap="round"/>
                    </v:shape>
                    <v:shape id="Diagrama de flujo: conector 49" o:spid="_x0000_s106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50" o:spid="_x0000_s106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" filled="f" stroked="f" strokeweight="1.25pt">
                    <v:stroke endcap="round"/>
                    <v:textbox>
                      <w:txbxContent>
                        <w:p w14:paraId="6BBC25D9" w14:textId="77777777" w:rsidR="003E29F0" w:rsidRPr="0093640B" w:rsidRDefault="003E29F0" w:rsidP="003E29F0">
                          <w:pPr>
                            <w:pStyle w:val="Ttulo2"/>
                          </w:pPr>
                          <w:bookmarkStart w:id="55" w:name="_Toc197248834"/>
                          <w:r w:rsidRPr="0093640B">
                            <w:t>TEORÍA</w:t>
                          </w:r>
                          <w:bookmarkEnd w:id="55"/>
                        </w:p>
                      </w:txbxContent>
                    </v:textbox>
                  </v:rect>
                </v:group>
                <v:shape id="Imagen 137" o:spid="_x0000_s1064"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">
                  <v:imagedata r:id="rId25" o:title=""/>
                  <o:lock v:ext="edit" aspectratio="f"/>
                </v:shape>
                <w10:anchorlock/>
              </v:group>
            </w:pict>
          </mc:Fallback>
        </mc:AlternateContent>
      </w:r>
    </w:p>
    <w:p w14:paraId="15BBAB23" w14:textId="21332288" w:rsidR="00FF40D4" w:rsidRDefault="00FF40D4">
      <w:pPr>
        <w:pStyle w:val="Ttulo3"/>
        <w:numPr>
          <w:ilvl w:val="1"/>
          <w:numId w:val="27"/>
        </w:numPr>
        <w:rPr>
          <w:rFonts w:eastAsia="Times New Roman"/>
          <w:lang w:eastAsia="es-BO"/>
        </w:rPr>
      </w:pPr>
      <w:bookmarkStart w:id="56" w:name="_Hlk195908342"/>
      <w:bookmarkStart w:id="57" w:name="_Hlk195905630"/>
      <w:bookmarkStart w:id="58" w:name="_Toc197248835"/>
      <w:r w:rsidRPr="004D51FC">
        <w:rPr>
          <w:rFonts w:eastAsia="Times New Roman"/>
          <w:lang w:eastAsia="es-BO"/>
        </w:rPr>
        <w:t>Evolución y Generación de Computadoras</w:t>
      </w:r>
      <w:bookmarkEnd w:id="58"/>
    </w:p>
    <w:p w14:paraId="49AA3153" w14:textId="77777777" w:rsidR="00B36A16" w:rsidRPr="00535990" w:rsidRDefault="00B36A16" w:rsidP="00B36A16">
      <w:pPr>
        <w:rPr>
          <w:sz w:val="4"/>
          <w:szCs w:val="4"/>
          <w:lang w:val="es-ES" w:eastAsia="es-BO"/>
        </w:rPr>
      </w:pPr>
    </w:p>
    <w:p w14:paraId="3C99FF1E" w14:textId="482F8B3C" w:rsidR="00B36A16" w:rsidRPr="00B36A16" w:rsidRDefault="00B36A16" w:rsidP="00535990">
      <w:pPr>
        <w:jc w:val="center"/>
        <w:rPr>
          <w:lang w:val="es-ES" w:eastAsia="es-BO"/>
        </w:rPr>
      </w:pPr>
      <w:r>
        <w:rPr>
          <w:noProof/>
          <w:lang w:val="es-ES" w:eastAsia="es-BO"/>
        </w:rPr>
        <w:drawing>
          <wp:inline distT="0" distB="0" distL="0" distR="0" wp14:anchorId="2D001C12" wp14:editId="64A2818C">
            <wp:extent cx="4537071" cy="225679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1129"/>
                    <a:stretch/>
                  </pic:blipFill>
                  <pic:spPr bwMode="auto">
                    <a:xfrm>
                      <a:off x="0" y="0"/>
                      <a:ext cx="4587032" cy="2281641"/>
                    </a:xfrm>
                    <a:prstGeom prst="rect">
                      <a:avLst/>
                    </a:prstGeom>
                    <a:noFill/>
                    <a:ln>
                      <a:noFill/>
                    </a:ln>
                    <a:extLst>
                      <a:ext uri="{53640926-AAD7-44D8-BBD7-CCE9431645EC}">
                        <a14:shadowObscured xmlns:a14="http://schemas.microsoft.com/office/drawing/2010/main"/>
                      </a:ext>
                    </a:extLst>
                  </pic:spPr>
                </pic:pic>
              </a:graphicData>
            </a:graphic>
          </wp:inline>
        </w:drawing>
      </w:r>
    </w:p>
    <w:p w14:paraId="5BA12ABD" w14:textId="17019C9E" w:rsidR="00FF40D4" w:rsidRPr="004D51FC" w:rsidRDefault="00FF40D4" w:rsidP="0093640B">
      <w:pPr>
        <w:pStyle w:val="Ttulo4"/>
      </w:pPr>
      <w:bookmarkStart w:id="59" w:name="_Toc197248836"/>
      <w:r w:rsidRPr="004D51FC">
        <w:t>1.</w:t>
      </w:r>
      <w:r w:rsidR="00187C27">
        <w:t>2.1</w:t>
      </w:r>
      <w:r w:rsidRPr="004D51FC">
        <w:t>. ¿Qué es una Computadora?</w:t>
      </w:r>
      <w:bookmarkEnd w:id="59"/>
    </w:p>
    <w:p w14:paraId="50F18A5F" w14:textId="77777777" w:rsidR="00FF40D4" w:rsidRPr="004D51FC" w:rsidRDefault="00FF40D4" w:rsidP="00FF40D4">
      <w:pPr>
        <w:spacing w:before="240" w:line="360" w:lineRule="auto"/>
        <w:rPr>
          <w:rFonts w:eastAsia="Times New Roman" w:cs="Arial"/>
          <w:lang w:eastAsia="es-BO"/>
        </w:rPr>
      </w:pPr>
      <w:r w:rsidRPr="004D51FC">
        <w:rPr>
          <w:rFonts w:eastAsia="Times New Roman" w:cs="Arial"/>
          <w:lang w:eastAsia="es-BO"/>
        </w:rPr>
        <w:t>Una computadora es un dispositivo electrónico que se utiliza para procesar información. Básicamente, es una máquina que puede recibir datos, realizar cálculos y mostrar resultados. Las computadoras son herramientas versátiles que pueden realizar múltiples funciones, como:</w:t>
      </w:r>
    </w:p>
    <w:p w14:paraId="5D564610" w14:textId="77777777" w:rsidR="00FF40D4" w:rsidRPr="004D51FC" w:rsidRDefault="00FF40D4">
      <w:pPr>
        <w:numPr>
          <w:ilvl w:val="0"/>
          <w:numId w:val="1"/>
        </w:numPr>
        <w:spacing w:before="240" w:line="360" w:lineRule="auto"/>
        <w:rPr>
          <w:rFonts w:eastAsia="Times New Roman" w:cs="Arial"/>
          <w:lang w:eastAsia="es-BO"/>
        </w:rPr>
      </w:pPr>
      <w:r w:rsidRPr="004D51FC">
        <w:rPr>
          <w:rFonts w:eastAsia="Times New Roman" w:cs="Arial"/>
          <w:b/>
          <w:bCs/>
          <w:lang w:eastAsia="es-BO"/>
        </w:rPr>
        <w:t>Procesar Datos</w:t>
      </w:r>
      <w:r w:rsidRPr="004D51FC">
        <w:rPr>
          <w:rFonts w:eastAsia="Times New Roman" w:cs="Arial"/>
          <w:lang w:eastAsia="es-BO"/>
        </w:rPr>
        <w:t>: Pueden realizar cálculos complejos y manejar grandes cantidades de información rápidamente. Por ejemplo, pueden sumar o restar números en segundos, lo que es útil en aplicaciones financieras.</w:t>
      </w:r>
    </w:p>
    <w:p w14:paraId="51CAAEB3" w14:textId="77777777" w:rsidR="00FF40D4" w:rsidRPr="004D51FC" w:rsidRDefault="00FF40D4">
      <w:pPr>
        <w:numPr>
          <w:ilvl w:val="0"/>
          <w:numId w:val="1"/>
        </w:numPr>
        <w:spacing w:before="240" w:line="360" w:lineRule="auto"/>
        <w:rPr>
          <w:rFonts w:eastAsia="Times New Roman" w:cs="Arial"/>
          <w:lang w:eastAsia="es-BO"/>
        </w:rPr>
      </w:pPr>
      <w:r w:rsidRPr="004D51FC">
        <w:rPr>
          <w:rFonts w:eastAsia="Times New Roman" w:cs="Arial"/>
          <w:b/>
          <w:bCs/>
          <w:lang w:eastAsia="es-BO"/>
        </w:rPr>
        <w:t>Comunicación</w:t>
      </w:r>
      <w:r w:rsidRPr="004D51FC">
        <w:rPr>
          <w:rFonts w:eastAsia="Times New Roman" w:cs="Arial"/>
          <w:lang w:eastAsia="es-BO"/>
        </w:rPr>
        <w:t>: Permiten enviar correos electrónicos, chatear y hacer videollamadas, facilitando la conexión entre personas en diferentes partes del mundo.</w:t>
      </w:r>
    </w:p>
    <w:p w14:paraId="679CEF87" w14:textId="77777777" w:rsidR="00FF40D4" w:rsidRPr="004D51FC" w:rsidRDefault="00FF40D4">
      <w:pPr>
        <w:numPr>
          <w:ilvl w:val="0"/>
          <w:numId w:val="1"/>
        </w:numPr>
        <w:spacing w:before="240" w:line="360" w:lineRule="auto"/>
        <w:rPr>
          <w:rFonts w:eastAsia="Times New Roman" w:cs="Arial"/>
          <w:lang w:eastAsia="es-BO"/>
        </w:rPr>
      </w:pPr>
      <w:r w:rsidRPr="004D51FC">
        <w:rPr>
          <w:rFonts w:eastAsia="Times New Roman" w:cs="Arial"/>
          <w:b/>
          <w:bCs/>
          <w:lang w:eastAsia="es-BO"/>
        </w:rPr>
        <w:t>Entretenimiento</w:t>
      </w:r>
      <w:r w:rsidRPr="004D51FC">
        <w:rPr>
          <w:rFonts w:eastAsia="Times New Roman" w:cs="Arial"/>
          <w:lang w:eastAsia="es-BO"/>
        </w:rPr>
        <w:t>: Se utilizan para ver películas, jugar videojuegos, escuchar música y leer libros electrónicos. Por ejemplo, plataformas como Netflix o Spotify son accesibles a través de computadoras.</w:t>
      </w:r>
    </w:p>
    <w:p w14:paraId="0A9DFA78" w14:textId="77777777" w:rsidR="00FF40D4" w:rsidRPr="004D51FC" w:rsidRDefault="00FF40D4">
      <w:pPr>
        <w:numPr>
          <w:ilvl w:val="0"/>
          <w:numId w:val="1"/>
        </w:numPr>
        <w:spacing w:before="240" w:line="360" w:lineRule="auto"/>
        <w:rPr>
          <w:rFonts w:eastAsia="Times New Roman" w:cs="Arial"/>
          <w:lang w:eastAsia="es-BO"/>
        </w:rPr>
      </w:pPr>
      <w:r w:rsidRPr="004D51FC">
        <w:rPr>
          <w:rFonts w:eastAsia="Times New Roman" w:cs="Arial"/>
          <w:b/>
          <w:bCs/>
          <w:lang w:eastAsia="es-BO"/>
        </w:rPr>
        <w:t>Educación</w:t>
      </w:r>
      <w:r w:rsidRPr="004D51FC">
        <w:rPr>
          <w:rFonts w:eastAsia="Times New Roman" w:cs="Arial"/>
          <w:lang w:eastAsia="es-BO"/>
        </w:rPr>
        <w:t xml:space="preserve">: Proporcionan acceso a recursos educativos en línea, ayudando a los estudiantes a aprender de manera más efectiva. Plataformas como Khan </w:t>
      </w:r>
      <w:proofErr w:type="spellStart"/>
      <w:r w:rsidRPr="004D51FC">
        <w:rPr>
          <w:rFonts w:eastAsia="Times New Roman" w:cs="Arial"/>
          <w:lang w:eastAsia="es-BO"/>
        </w:rPr>
        <w:t>Academy</w:t>
      </w:r>
      <w:proofErr w:type="spellEnd"/>
      <w:r w:rsidRPr="004D51FC">
        <w:rPr>
          <w:rFonts w:eastAsia="Times New Roman" w:cs="Arial"/>
          <w:lang w:eastAsia="es-BO"/>
        </w:rPr>
        <w:t xml:space="preserve"> o Coursera son ejemplos de educación en línea.</w:t>
      </w:r>
    </w:p>
    <w:p w14:paraId="7FD60C33" w14:textId="6FA32A2B" w:rsidR="00FF40D4" w:rsidRPr="004D51FC" w:rsidRDefault="00FF40D4" w:rsidP="00FF40D4">
      <w:pPr>
        <w:spacing w:before="240" w:line="360" w:lineRule="auto"/>
        <w:rPr>
          <w:rFonts w:eastAsia="Times New Roman" w:cs="Arial"/>
          <w:lang w:eastAsia="es-BO"/>
        </w:rPr>
      </w:pPr>
      <w:r w:rsidRPr="004D51FC">
        <w:rPr>
          <w:rFonts w:eastAsia="Times New Roman" w:cs="Arial"/>
          <w:lang w:eastAsia="es-BO"/>
        </w:rPr>
        <w:t>Las computadoras pueden ser de diferentes tipos: de escritorio, portátiles o móviles, y cada tipo está diseñado para cumplir distintos propósitos.</w:t>
      </w:r>
    </w:p>
    <w:p w14:paraId="519F054D" w14:textId="41E322EA" w:rsidR="00FF40D4" w:rsidRPr="00FF40D4" w:rsidRDefault="00FF40D4" w:rsidP="0093640B">
      <w:pPr>
        <w:pStyle w:val="Ttulo4"/>
      </w:pPr>
      <w:bookmarkStart w:id="60" w:name="_Toc197248837"/>
      <w:r w:rsidRPr="00FF40D4">
        <w:lastRenderedPageBreak/>
        <w:t>1.2.</w:t>
      </w:r>
      <w:r w:rsidR="00187C27">
        <w:t>2.</w:t>
      </w:r>
      <w:r w:rsidRPr="00FF40D4">
        <w:t xml:space="preserve"> Evolución de Computadoras</w:t>
      </w:r>
      <w:bookmarkEnd w:id="60"/>
    </w:p>
    <w:p w14:paraId="5C9B2FB7" w14:textId="49665713" w:rsidR="00FF40D4" w:rsidRPr="004D51FC" w:rsidRDefault="00FF40D4" w:rsidP="00FF40D4">
      <w:pPr>
        <w:spacing w:before="240" w:line="360" w:lineRule="auto"/>
        <w:rPr>
          <w:rFonts w:eastAsia="Times New Roman" w:cs="Arial"/>
          <w:lang w:eastAsia="es-BO"/>
        </w:rPr>
      </w:pPr>
      <w:r w:rsidRPr="004D51FC">
        <w:rPr>
          <w:rFonts w:eastAsia="Times New Roman" w:cs="Arial"/>
          <w:lang w:eastAsia="es-BO"/>
        </w:rPr>
        <w:t>A continuación, se presentan las etapas clave de esta evolución:</w:t>
      </w:r>
    </w:p>
    <w:p w14:paraId="48826A07" w14:textId="09BB7E49" w:rsidR="00FF40D4" w:rsidRPr="00FF40D4" w:rsidRDefault="00FF40D4" w:rsidP="00FF40D4">
      <w:pPr>
        <w:pStyle w:val="Ttulo5"/>
      </w:pPr>
      <w:r w:rsidRPr="00FF40D4">
        <w:t>1.</w:t>
      </w:r>
      <w:r w:rsidR="00187C27">
        <w:t>2.</w:t>
      </w:r>
      <w:r w:rsidRPr="00FF40D4">
        <w:t>2.1. Computadoras Mecánicas</w:t>
      </w:r>
    </w:p>
    <w:p w14:paraId="4E2A739F" w14:textId="78E87C6D" w:rsidR="00FF40D4" w:rsidRPr="004D51FC" w:rsidRDefault="004E43E8">
      <w:pPr>
        <w:numPr>
          <w:ilvl w:val="0"/>
          <w:numId w:val="2"/>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03807" behindDoc="1" locked="0" layoutInCell="1" allowOverlap="1" wp14:anchorId="2FA589BB" wp14:editId="4C0C9ED9">
            <wp:simplePos x="0" y="0"/>
            <wp:positionH relativeFrom="column">
              <wp:posOffset>3442225</wp:posOffset>
            </wp:positionH>
            <wp:positionV relativeFrom="paragraph">
              <wp:posOffset>138485</wp:posOffset>
            </wp:positionV>
            <wp:extent cx="2340000" cy="1620000"/>
            <wp:effectExtent l="0" t="0" r="3175" b="0"/>
            <wp:wrapTight wrapText="bothSides">
              <wp:wrapPolygon edited="0">
                <wp:start x="0" y="0"/>
                <wp:lineTo x="0" y="21338"/>
                <wp:lineTo x="21453" y="21338"/>
                <wp:lineTo x="21453" y="0"/>
                <wp:lineTo x="0" y="0"/>
              </wp:wrapPolygon>
            </wp:wrapTight>
            <wp:docPr id="45" name="Imagen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27">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Descripción</w:t>
      </w:r>
      <w:r w:rsidR="00FF40D4" w:rsidRPr="004D51FC">
        <w:rPr>
          <w:rFonts w:eastAsia="Times New Roman" w:cs="Arial"/>
          <w:lang w:eastAsia="es-BO"/>
        </w:rPr>
        <w:t>: Las primeras computadoras eran mecánicas y funcionaban con engranajes y palancas. Eran máquinas manuales y limitadas en su capacidad de procesamiento.</w:t>
      </w:r>
    </w:p>
    <w:p w14:paraId="150547ED" w14:textId="3F411417" w:rsidR="002F42AE" w:rsidRPr="00BA293A" w:rsidRDefault="00FF40D4">
      <w:pPr>
        <w:numPr>
          <w:ilvl w:val="0"/>
          <w:numId w:val="2"/>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La máquina analítica de Charles Babbage, diseñada en 1837, es considerada el primer modelo de computadora, aunque nunca se completó. Su diseño incluía conceptos importantes y la secuencia de instrucciones.</w:t>
      </w:r>
    </w:p>
    <w:p w14:paraId="6C90E76B" w14:textId="4F6934BA" w:rsidR="00FF40D4" w:rsidRPr="004D51FC" w:rsidRDefault="00FF40D4" w:rsidP="00FF40D4">
      <w:pPr>
        <w:pStyle w:val="Ttulo5"/>
      </w:pPr>
      <w:r w:rsidRPr="004D51FC">
        <w:t>1.</w:t>
      </w:r>
      <w:r w:rsidR="00187C27">
        <w:t>2.</w:t>
      </w:r>
      <w:r w:rsidRPr="004D51FC">
        <w:t>2.2. Computadoras Electrónicas</w:t>
      </w:r>
    </w:p>
    <w:p w14:paraId="0E0AD3EF" w14:textId="1218A67B" w:rsidR="00FF40D4" w:rsidRPr="004D51FC" w:rsidRDefault="004E43E8">
      <w:pPr>
        <w:numPr>
          <w:ilvl w:val="0"/>
          <w:numId w:val="3"/>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04831" behindDoc="1" locked="0" layoutInCell="1" allowOverlap="1" wp14:anchorId="5FAA1396" wp14:editId="75685D2A">
            <wp:simplePos x="0" y="0"/>
            <wp:positionH relativeFrom="column">
              <wp:posOffset>3548960</wp:posOffset>
            </wp:positionH>
            <wp:positionV relativeFrom="paragraph">
              <wp:posOffset>121561</wp:posOffset>
            </wp:positionV>
            <wp:extent cx="2339975" cy="1619885"/>
            <wp:effectExtent l="0" t="0" r="3175" b="0"/>
            <wp:wrapTight wrapText="bothSides">
              <wp:wrapPolygon edited="0">
                <wp:start x="0" y="0"/>
                <wp:lineTo x="0" y="21338"/>
                <wp:lineTo x="21453" y="21338"/>
                <wp:lineTo x="21453" y="0"/>
                <wp:lineTo x="0" y="0"/>
              </wp:wrapPolygon>
            </wp:wrapTight>
            <wp:docPr id="46" name="Imagen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39975" cy="1619885"/>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Descripción</w:t>
      </w:r>
      <w:r w:rsidR="00FF40D4" w:rsidRPr="004D51FC">
        <w:rPr>
          <w:rFonts w:eastAsia="Times New Roman" w:cs="Arial"/>
          <w:lang w:eastAsia="es-BO"/>
        </w:rPr>
        <w:t>: En la década de 1940, se inventaron los tubos de vacío, lo que permitió que las computadoras funcionaran con electricidad. Esto hizo posible realizar cálculos mucho más rápidos.</w:t>
      </w:r>
    </w:p>
    <w:p w14:paraId="581338FD" w14:textId="22A52D28" w:rsidR="00BA293A" w:rsidRPr="00BA293A" w:rsidRDefault="00FF40D4">
      <w:pPr>
        <w:numPr>
          <w:ilvl w:val="0"/>
          <w:numId w:val="3"/>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ENIAC, creada en 1945, fue una de las primeras computadoras electrónicas y ocupaba una habitación completa. Era capaz de realizar cálculos complejos, lo que la convirtió en una herramienta valiosa para el ejército.</w:t>
      </w:r>
    </w:p>
    <w:p w14:paraId="1FD38371" w14:textId="68CC9E03" w:rsidR="00FF40D4" w:rsidRPr="004D51FC" w:rsidRDefault="00FF40D4" w:rsidP="00FF40D4">
      <w:pPr>
        <w:pStyle w:val="Ttulo5"/>
      </w:pPr>
      <w:r w:rsidRPr="004D51FC">
        <w:t>1.</w:t>
      </w:r>
      <w:r w:rsidR="00187C27">
        <w:t>2.</w:t>
      </w:r>
      <w:r w:rsidRPr="004D51FC">
        <w:t>2.3. Circuitos Integrados</w:t>
      </w:r>
    </w:p>
    <w:p w14:paraId="106644C5" w14:textId="0CD6C5D0" w:rsidR="00FF40D4" w:rsidRPr="004D51FC" w:rsidRDefault="004E43E8">
      <w:pPr>
        <w:numPr>
          <w:ilvl w:val="0"/>
          <w:numId w:val="4"/>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05855" behindDoc="1" locked="0" layoutInCell="1" allowOverlap="1" wp14:anchorId="4698D655" wp14:editId="78F46633">
            <wp:simplePos x="0" y="0"/>
            <wp:positionH relativeFrom="column">
              <wp:posOffset>3550893</wp:posOffset>
            </wp:positionH>
            <wp:positionV relativeFrom="paragraph">
              <wp:posOffset>79899</wp:posOffset>
            </wp:positionV>
            <wp:extent cx="2339975" cy="1619885"/>
            <wp:effectExtent l="0" t="0" r="3175" b="0"/>
            <wp:wrapTight wrapText="bothSides">
              <wp:wrapPolygon edited="0">
                <wp:start x="0" y="0"/>
                <wp:lineTo x="0" y="21338"/>
                <wp:lineTo x="21453" y="21338"/>
                <wp:lineTo x="21453" y="0"/>
                <wp:lineTo x="0" y="0"/>
              </wp:wrapPolygon>
            </wp:wrapTight>
            <wp:docPr id="47" name="Imagen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39975" cy="1619885"/>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Descripción</w:t>
      </w:r>
      <w:r w:rsidR="00FF40D4" w:rsidRPr="004D51FC">
        <w:rPr>
          <w:rFonts w:eastAsia="Times New Roman" w:cs="Arial"/>
          <w:lang w:eastAsia="es-BO"/>
        </w:rPr>
        <w:t>: En los años 60, se comenzaron a utilizar circuitos integrados, que son pequeñas placas que contienen muchos componentes electrónicos en un solo chip. Esto permitió que las computadoras fueran más pequeñas y rápidas.</w:t>
      </w:r>
    </w:p>
    <w:p w14:paraId="2AC3CE33" w14:textId="1B81C108" w:rsidR="00BA293A" w:rsidRPr="00D57C03" w:rsidRDefault="00FF40D4">
      <w:pPr>
        <w:numPr>
          <w:ilvl w:val="0"/>
          <w:numId w:val="4"/>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IBM 360, lanzada en 1964, utilizó circuitos integrados, mejorando su rendimiento y accesibilidad para empresas.</w:t>
      </w:r>
    </w:p>
    <w:p w14:paraId="5A8B6E78" w14:textId="61EE07FB" w:rsidR="00FF40D4" w:rsidRPr="004D51FC" w:rsidRDefault="00FF40D4" w:rsidP="00FF40D4">
      <w:pPr>
        <w:pStyle w:val="Ttulo5"/>
      </w:pPr>
      <w:r w:rsidRPr="004D51FC">
        <w:lastRenderedPageBreak/>
        <w:t>1.</w:t>
      </w:r>
      <w:r w:rsidR="00187C27">
        <w:t>2.</w:t>
      </w:r>
      <w:r w:rsidRPr="004D51FC">
        <w:t>2.4. Microprocesadores</w:t>
      </w:r>
    </w:p>
    <w:p w14:paraId="3219D1A7" w14:textId="03B50BB1" w:rsidR="00FF40D4" w:rsidRPr="004D51FC" w:rsidRDefault="004E43E8">
      <w:pPr>
        <w:numPr>
          <w:ilvl w:val="0"/>
          <w:numId w:val="5"/>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09951" behindDoc="1" locked="0" layoutInCell="1" allowOverlap="1" wp14:anchorId="3CD1AE70" wp14:editId="50D148D1">
            <wp:simplePos x="0" y="0"/>
            <wp:positionH relativeFrom="column">
              <wp:posOffset>3558681</wp:posOffset>
            </wp:positionH>
            <wp:positionV relativeFrom="paragraph">
              <wp:posOffset>88789</wp:posOffset>
            </wp:positionV>
            <wp:extent cx="2340000" cy="1620000"/>
            <wp:effectExtent l="0" t="0" r="3175" b="0"/>
            <wp:wrapTight wrapText="bothSides">
              <wp:wrapPolygon edited="0">
                <wp:start x="0" y="0"/>
                <wp:lineTo x="0" y="21338"/>
                <wp:lineTo x="21453" y="21338"/>
                <wp:lineTo x="21453" y="0"/>
                <wp:lineTo x="0" y="0"/>
              </wp:wrapPolygon>
            </wp:wrapTight>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Descripción</w:t>
      </w:r>
      <w:r w:rsidR="00FF40D4" w:rsidRPr="004D51FC">
        <w:rPr>
          <w:rFonts w:eastAsia="Times New Roman" w:cs="Arial"/>
          <w:lang w:eastAsia="es-BO"/>
        </w:rPr>
        <w:t>: En los años 70, se inventó el microprocesador, un chip que actúa como el "cerebro" de la computadora. Esto permitió que todas las funciones esenciales se integraran en un solo chip.</w:t>
      </w:r>
    </w:p>
    <w:p w14:paraId="02D4DE1C" w14:textId="53B007AC" w:rsidR="00C33569" w:rsidRPr="00C33569" w:rsidRDefault="00FF40D4">
      <w:pPr>
        <w:numPr>
          <w:ilvl w:val="0"/>
          <w:numId w:val="5"/>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Altair 8800, considerada la primera computadora personal, lanzada en 1975. Fue un hito en la historia de la computación personal, permitiendo a las personas armar su propia computadora.</w:t>
      </w:r>
    </w:p>
    <w:p w14:paraId="6AEB8EF3" w14:textId="27707B14" w:rsidR="00FF40D4" w:rsidRPr="004D51FC" w:rsidRDefault="00FF40D4" w:rsidP="00FF40D4">
      <w:pPr>
        <w:pStyle w:val="Ttulo5"/>
      </w:pPr>
      <w:r w:rsidRPr="004D51FC">
        <w:t>1.</w:t>
      </w:r>
      <w:r w:rsidR="00187C27">
        <w:t>2.</w:t>
      </w:r>
      <w:r w:rsidRPr="004D51FC">
        <w:t>2.5. Computadoras Móviles y Conectadas</w:t>
      </w:r>
    </w:p>
    <w:p w14:paraId="69D7ED98" w14:textId="212E6CFC" w:rsidR="00FF40D4" w:rsidRPr="004D51FC" w:rsidRDefault="004E43E8">
      <w:pPr>
        <w:numPr>
          <w:ilvl w:val="0"/>
          <w:numId w:val="6"/>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10975" behindDoc="1" locked="0" layoutInCell="1" allowOverlap="1" wp14:anchorId="1E0AFCCE" wp14:editId="62DA2A98">
            <wp:simplePos x="0" y="0"/>
            <wp:positionH relativeFrom="column">
              <wp:posOffset>3551641</wp:posOffset>
            </wp:positionH>
            <wp:positionV relativeFrom="paragraph">
              <wp:posOffset>94063</wp:posOffset>
            </wp:positionV>
            <wp:extent cx="2340000" cy="1620000"/>
            <wp:effectExtent l="0" t="0" r="3175" b="0"/>
            <wp:wrapTight wrapText="bothSides">
              <wp:wrapPolygon edited="0">
                <wp:start x="0" y="0"/>
                <wp:lineTo x="0" y="21338"/>
                <wp:lineTo x="21453" y="21338"/>
                <wp:lineTo x="21453"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Descripción</w:t>
      </w:r>
      <w:r w:rsidR="00FF40D4" w:rsidRPr="004D51FC">
        <w:rPr>
          <w:rFonts w:eastAsia="Times New Roman" w:cs="Arial"/>
          <w:lang w:eastAsia="es-BO"/>
        </w:rPr>
        <w:t>: Hoy en día, las computadoras son móviles y están conectadas a internet, lo que permite acceder a información y servicios desde cualquier lugar.</w:t>
      </w:r>
    </w:p>
    <w:p w14:paraId="6C0F8505" w14:textId="06558B2D" w:rsidR="00535990" w:rsidRPr="009C6D12" w:rsidRDefault="00FF40D4">
      <w:pPr>
        <w:numPr>
          <w:ilvl w:val="0"/>
          <w:numId w:val="6"/>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Los smartphones combinan las funciones de computadoras con la portabilidad, facilitando el uso diario en cualquier lugar, como navegar por internet o realizar videollamadas.</w:t>
      </w:r>
    </w:p>
    <w:p w14:paraId="004DCCCD" w14:textId="2A2555F9" w:rsidR="00FF40D4" w:rsidRPr="004D51FC" w:rsidRDefault="00FF40D4" w:rsidP="0093640B">
      <w:pPr>
        <w:pStyle w:val="Ttulo4"/>
      </w:pPr>
      <w:bookmarkStart w:id="61" w:name="_Toc197248838"/>
      <w:r w:rsidRPr="004D51FC">
        <w:t>1.</w:t>
      </w:r>
      <w:r w:rsidR="00187C27">
        <w:t>2.</w:t>
      </w:r>
      <w:r w:rsidRPr="004D51FC">
        <w:t>3. Generación de Computadoras</w:t>
      </w:r>
      <w:bookmarkEnd w:id="61"/>
    </w:p>
    <w:p w14:paraId="4B3FB5D3" w14:textId="7A503E74" w:rsidR="00FF40D4" w:rsidRPr="004D51FC" w:rsidRDefault="00FF40D4" w:rsidP="00FF40D4">
      <w:pPr>
        <w:pStyle w:val="Ttulo5"/>
      </w:pPr>
      <w:r w:rsidRPr="004D51FC">
        <w:t>1.</w:t>
      </w:r>
      <w:r w:rsidR="00187C27">
        <w:t>2.</w:t>
      </w:r>
      <w:r w:rsidRPr="004D51FC">
        <w:t>3.1. Primera Generación (1940-1956)</w:t>
      </w:r>
    </w:p>
    <w:p w14:paraId="662F2EA0" w14:textId="7378E5B8" w:rsidR="00FF40D4" w:rsidRPr="004D51FC" w:rsidRDefault="004E43E8">
      <w:pPr>
        <w:numPr>
          <w:ilvl w:val="0"/>
          <w:numId w:val="7"/>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698687" behindDoc="1" locked="0" layoutInCell="1" allowOverlap="1" wp14:anchorId="41C7E656" wp14:editId="139EC862">
            <wp:simplePos x="0" y="0"/>
            <wp:positionH relativeFrom="column">
              <wp:posOffset>3556776</wp:posOffset>
            </wp:positionH>
            <wp:positionV relativeFrom="paragraph">
              <wp:posOffset>152234</wp:posOffset>
            </wp:positionV>
            <wp:extent cx="2340000" cy="1620000"/>
            <wp:effectExtent l="0" t="0" r="3175" b="0"/>
            <wp:wrapTight wrapText="bothSides">
              <wp:wrapPolygon edited="0">
                <wp:start x="0" y="0"/>
                <wp:lineTo x="0" y="21338"/>
                <wp:lineTo x="21453" y="21338"/>
                <wp:lineTo x="21453"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Tecnología</w:t>
      </w:r>
      <w:r w:rsidR="00FF40D4" w:rsidRPr="004D51FC">
        <w:rPr>
          <w:rFonts w:eastAsia="Times New Roman" w:cs="Arial"/>
          <w:lang w:eastAsia="es-BO"/>
        </w:rPr>
        <w:t>: Usaban tubos de vacío, que eran grandes, costosos y consumían mucha energía.</w:t>
      </w:r>
    </w:p>
    <w:p w14:paraId="3B1C9B33" w14:textId="496D851A" w:rsidR="00FF40D4" w:rsidRPr="004D51FC" w:rsidRDefault="00FF40D4">
      <w:pPr>
        <w:numPr>
          <w:ilvl w:val="0"/>
          <w:numId w:val="7"/>
        </w:numPr>
        <w:spacing w:before="240" w:line="360" w:lineRule="auto"/>
        <w:rPr>
          <w:rFonts w:eastAsia="Times New Roman" w:cs="Arial"/>
          <w:lang w:eastAsia="es-BO"/>
        </w:rPr>
      </w:pPr>
      <w:r w:rsidRPr="004D51FC">
        <w:rPr>
          <w:rFonts w:eastAsia="Times New Roman" w:cs="Arial"/>
          <w:b/>
          <w:bCs/>
          <w:lang w:eastAsia="es-BO"/>
        </w:rPr>
        <w:t>Características</w:t>
      </w:r>
      <w:r w:rsidRPr="004D51FC">
        <w:rPr>
          <w:rFonts w:eastAsia="Times New Roman" w:cs="Arial"/>
          <w:lang w:eastAsia="es-BO"/>
        </w:rPr>
        <w:t>: Eran lentas y estaban disponibles solo para gobiernos y grandes empresas debido a su costo elevado.</w:t>
      </w:r>
    </w:p>
    <w:p w14:paraId="3B9F86D8" w14:textId="67DE93CE" w:rsidR="00B36A16" w:rsidRPr="009C6D12" w:rsidRDefault="00FF40D4">
      <w:pPr>
        <w:numPr>
          <w:ilvl w:val="0"/>
          <w:numId w:val="7"/>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ENIAC, que ocupaba una habitación y podía realizar cálculos complejos, fue una de las computadoras más destacadas de esta generación.</w:t>
      </w:r>
    </w:p>
    <w:p w14:paraId="26A45DA9" w14:textId="725C81A9" w:rsidR="00FF40D4" w:rsidRPr="004D51FC" w:rsidRDefault="00FF40D4" w:rsidP="00FF40D4">
      <w:pPr>
        <w:pStyle w:val="Ttulo5"/>
      </w:pPr>
      <w:r w:rsidRPr="004D51FC">
        <w:lastRenderedPageBreak/>
        <w:t>1.</w:t>
      </w:r>
      <w:r w:rsidR="00187C27">
        <w:t>2.</w:t>
      </w:r>
      <w:r w:rsidRPr="004D51FC">
        <w:t>3.2. Segunda Generación (1956-1963)</w:t>
      </w:r>
    </w:p>
    <w:p w14:paraId="0AA9F410" w14:textId="61E731F2" w:rsidR="00FF40D4" w:rsidRPr="004D51FC" w:rsidRDefault="004818C4">
      <w:pPr>
        <w:numPr>
          <w:ilvl w:val="0"/>
          <w:numId w:val="8"/>
        </w:numPr>
        <w:spacing w:before="240" w:line="360" w:lineRule="auto"/>
        <w:rPr>
          <w:rFonts w:eastAsia="Times New Roman" w:cs="Arial"/>
          <w:lang w:eastAsia="es-BO"/>
        </w:rPr>
      </w:pPr>
      <w:r>
        <w:rPr>
          <w:noProof/>
        </w:rPr>
        <w:drawing>
          <wp:anchor distT="0" distB="0" distL="114300" distR="114300" simplePos="0" relativeHeight="251711999" behindDoc="1" locked="0" layoutInCell="1" allowOverlap="1" wp14:anchorId="10124067" wp14:editId="6AA2B1A2">
            <wp:simplePos x="0" y="0"/>
            <wp:positionH relativeFrom="column">
              <wp:posOffset>3502166</wp:posOffset>
            </wp:positionH>
            <wp:positionV relativeFrom="paragraph">
              <wp:posOffset>125785</wp:posOffset>
            </wp:positionV>
            <wp:extent cx="2340000" cy="1620000"/>
            <wp:effectExtent l="0" t="0" r="3175" b="0"/>
            <wp:wrapTight wrapText="bothSides">
              <wp:wrapPolygon edited="0">
                <wp:start x="0" y="0"/>
                <wp:lineTo x="0" y="21338"/>
                <wp:lineTo x="21453" y="21338"/>
                <wp:lineTo x="21453" y="0"/>
                <wp:lineTo x="0" y="0"/>
              </wp:wrapPolygon>
            </wp:wrapTight>
            <wp:docPr id="63" name="Imagen 63" descr="Funcionamiento de un ordenador IBM 1401 - BricoGeek.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Funcionamiento de un ordenador IBM 1401 - BricoGeek.com"/>
                    <pic:cNvPicPr preferRelativeResize="0">
                      <a:picLocks noChangeAspect="1" noChangeArrowheads="1"/>
                    </pic:cNvPicPr>
                  </pic:nvPicPr>
                  <pic:blipFill rotWithShape="1">
                    <a:blip r:embed="rId34" cstate="print">
                      <a:extLst>
                        <a:ext uri="{28A0092B-C50C-407E-A947-70E740481C1C}">
                          <a14:useLocalDpi xmlns:a14="http://schemas.microsoft.com/office/drawing/2010/main" val="0"/>
                        </a:ext>
                      </a:extLst>
                    </a:blip>
                    <a:srcRect l="15219" r="15106" b="2001"/>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Tecnología</w:t>
      </w:r>
      <w:r w:rsidR="00FF40D4" w:rsidRPr="004D51FC">
        <w:rPr>
          <w:rFonts w:eastAsia="Times New Roman" w:cs="Arial"/>
          <w:lang w:eastAsia="es-BO"/>
        </w:rPr>
        <w:t>: Introducción de transistores, que son más pequeños, eficientes y duraderos que los tubos de vacío.</w:t>
      </w:r>
    </w:p>
    <w:p w14:paraId="3504D138" w14:textId="0645D2EC" w:rsidR="00FF40D4" w:rsidRPr="004D51FC" w:rsidRDefault="00FF40D4">
      <w:pPr>
        <w:numPr>
          <w:ilvl w:val="0"/>
          <w:numId w:val="8"/>
        </w:numPr>
        <w:spacing w:before="240" w:line="360" w:lineRule="auto"/>
        <w:rPr>
          <w:rFonts w:eastAsia="Times New Roman" w:cs="Arial"/>
          <w:lang w:eastAsia="es-BO"/>
        </w:rPr>
      </w:pPr>
      <w:r w:rsidRPr="004D51FC">
        <w:rPr>
          <w:rFonts w:eastAsia="Times New Roman" w:cs="Arial"/>
          <w:b/>
          <w:bCs/>
          <w:lang w:eastAsia="es-BO"/>
        </w:rPr>
        <w:t>Características</w:t>
      </w:r>
      <w:r w:rsidRPr="004D51FC">
        <w:rPr>
          <w:rFonts w:eastAsia="Times New Roman" w:cs="Arial"/>
          <w:lang w:eastAsia="es-BO"/>
        </w:rPr>
        <w:t>: Las computadoras se volvieron más rápidas, más económicas y más compactas, lo que permitió su uso en más entornos.</w:t>
      </w:r>
    </w:p>
    <w:p w14:paraId="5F33C3FE" w14:textId="067F9AA2" w:rsidR="00B36A16" w:rsidRPr="00B36A16" w:rsidRDefault="00FF40D4">
      <w:pPr>
        <w:numPr>
          <w:ilvl w:val="0"/>
          <w:numId w:val="8"/>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IBM 1401, que se hizo popular en empresas y ayudó a automatizar procesos administrativos.</w:t>
      </w:r>
      <w:r w:rsidR="00BC3BC6" w:rsidRPr="00BC3BC6">
        <w:t xml:space="preserve"> </w:t>
      </w:r>
    </w:p>
    <w:p w14:paraId="37ACD4E5" w14:textId="527F2743" w:rsidR="00FF40D4" w:rsidRPr="004D51FC" w:rsidRDefault="00FF40D4" w:rsidP="00FF40D4">
      <w:pPr>
        <w:pStyle w:val="Ttulo5"/>
      </w:pPr>
      <w:r w:rsidRPr="004D51FC">
        <w:t>1.</w:t>
      </w:r>
      <w:r w:rsidR="00187C27">
        <w:t>2.</w:t>
      </w:r>
      <w:r w:rsidRPr="004D51FC">
        <w:t>3.3. Tercera Generación (1964-1971)</w:t>
      </w:r>
    </w:p>
    <w:p w14:paraId="7C7013FA" w14:textId="73121D0A" w:rsidR="00FF40D4" w:rsidRPr="004D51FC" w:rsidRDefault="004818C4">
      <w:pPr>
        <w:numPr>
          <w:ilvl w:val="0"/>
          <w:numId w:val="9"/>
        </w:numPr>
        <w:spacing w:before="240" w:line="360" w:lineRule="auto"/>
        <w:rPr>
          <w:rFonts w:eastAsia="Times New Roman" w:cs="Arial"/>
          <w:lang w:eastAsia="es-BO"/>
        </w:rPr>
      </w:pPr>
      <w:r>
        <w:rPr>
          <w:noProof/>
        </w:rPr>
        <w:drawing>
          <wp:anchor distT="0" distB="0" distL="114300" distR="114300" simplePos="0" relativeHeight="251713023" behindDoc="1" locked="0" layoutInCell="1" allowOverlap="1" wp14:anchorId="518AE627" wp14:editId="0B048AB9">
            <wp:simplePos x="0" y="0"/>
            <wp:positionH relativeFrom="column">
              <wp:posOffset>3552190</wp:posOffset>
            </wp:positionH>
            <wp:positionV relativeFrom="paragraph">
              <wp:posOffset>121754</wp:posOffset>
            </wp:positionV>
            <wp:extent cx="2339975" cy="1619885"/>
            <wp:effectExtent l="0" t="0" r="3175" b="0"/>
            <wp:wrapTight wrapText="bothSides">
              <wp:wrapPolygon edited="0">
                <wp:start x="0" y="0"/>
                <wp:lineTo x="0" y="21338"/>
                <wp:lineTo x="21453" y="21338"/>
                <wp:lineTo x="21453" y="0"/>
                <wp:lineTo x="0" y="0"/>
              </wp:wrapPolygon>
            </wp:wrapTight>
            <wp:docPr id="900" name="Imagen 900" descr="IBM 360 display lef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IBM 360 display left"/>
                    <pic:cNvPicPr preferRelativeResize="0">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3997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Tecnología</w:t>
      </w:r>
      <w:r w:rsidR="00FF40D4" w:rsidRPr="004D51FC">
        <w:rPr>
          <w:rFonts w:eastAsia="Times New Roman" w:cs="Arial"/>
          <w:lang w:eastAsia="es-BO"/>
        </w:rPr>
        <w:t>: Uso de circuitos integrados, que permitieron colocar muchos componentes en un solo chip.</w:t>
      </w:r>
      <w:r w:rsidR="00BC3BC6" w:rsidRPr="00BC3BC6">
        <w:t xml:space="preserve"> </w:t>
      </w:r>
    </w:p>
    <w:p w14:paraId="72BB6643" w14:textId="324AADD7" w:rsidR="00FF40D4" w:rsidRPr="004D51FC" w:rsidRDefault="00FF40D4">
      <w:pPr>
        <w:numPr>
          <w:ilvl w:val="0"/>
          <w:numId w:val="9"/>
        </w:numPr>
        <w:spacing w:before="240" w:line="360" w:lineRule="auto"/>
        <w:rPr>
          <w:rFonts w:eastAsia="Times New Roman" w:cs="Arial"/>
          <w:lang w:eastAsia="es-BO"/>
        </w:rPr>
      </w:pPr>
      <w:r w:rsidRPr="004D51FC">
        <w:rPr>
          <w:rFonts w:eastAsia="Times New Roman" w:cs="Arial"/>
          <w:b/>
          <w:bCs/>
          <w:lang w:eastAsia="es-BO"/>
        </w:rPr>
        <w:t>Características</w:t>
      </w:r>
      <w:r w:rsidRPr="004D51FC">
        <w:rPr>
          <w:rFonts w:eastAsia="Times New Roman" w:cs="Arial"/>
          <w:lang w:eastAsia="es-BO"/>
        </w:rPr>
        <w:t>: Las computadoras eran más rápidas, más compactas y adecuadas para su uso en oficinas y escuelas.</w:t>
      </w:r>
    </w:p>
    <w:p w14:paraId="1EE2FEA2" w14:textId="6C4F4BCE" w:rsidR="00B36A16" w:rsidRPr="00535990" w:rsidRDefault="00FF40D4">
      <w:pPr>
        <w:numPr>
          <w:ilvl w:val="0"/>
          <w:numId w:val="9"/>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IBM 360, un estándar en la industria para el procesamiento de datos y la gestión de grandes volúmenes de información.</w:t>
      </w:r>
    </w:p>
    <w:p w14:paraId="661A2D80" w14:textId="0383F342" w:rsidR="00FF40D4" w:rsidRPr="004D51FC" w:rsidRDefault="00FF40D4" w:rsidP="00FF40D4">
      <w:pPr>
        <w:pStyle w:val="Ttulo5"/>
      </w:pPr>
      <w:r w:rsidRPr="004D51FC">
        <w:t>1.</w:t>
      </w:r>
      <w:r w:rsidR="00187C27">
        <w:t>2.</w:t>
      </w:r>
      <w:r w:rsidRPr="004D51FC">
        <w:t>3.4. Cuarta Generación (1971-1980)</w:t>
      </w:r>
    </w:p>
    <w:p w14:paraId="155081C9" w14:textId="7AA8BEF9" w:rsidR="00FF40D4" w:rsidRPr="004D51FC" w:rsidRDefault="00BC3BC6">
      <w:pPr>
        <w:numPr>
          <w:ilvl w:val="0"/>
          <w:numId w:val="10"/>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00735" behindDoc="1" locked="0" layoutInCell="1" allowOverlap="1" wp14:anchorId="64ED4BA8" wp14:editId="1064568C">
            <wp:simplePos x="0" y="0"/>
            <wp:positionH relativeFrom="column">
              <wp:posOffset>3507105</wp:posOffset>
            </wp:positionH>
            <wp:positionV relativeFrom="paragraph">
              <wp:posOffset>107315</wp:posOffset>
            </wp:positionV>
            <wp:extent cx="2339340" cy="1619885"/>
            <wp:effectExtent l="0" t="0" r="3810" b="0"/>
            <wp:wrapTight wrapText="bothSides">
              <wp:wrapPolygon edited="0">
                <wp:start x="0" y="0"/>
                <wp:lineTo x="0" y="21338"/>
                <wp:lineTo x="21459" y="21338"/>
                <wp:lineTo x="21459" y="0"/>
                <wp:lineTo x="0" y="0"/>
              </wp:wrapPolygon>
            </wp:wrapTight>
            <wp:docPr id="38" name="Imagen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39340" cy="1619885"/>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Tecnología</w:t>
      </w:r>
      <w:r w:rsidR="00FF40D4" w:rsidRPr="004D51FC">
        <w:rPr>
          <w:rFonts w:eastAsia="Times New Roman" w:cs="Arial"/>
          <w:lang w:eastAsia="es-BO"/>
        </w:rPr>
        <w:t>: Microprocesadores que integran todas las funciones en un solo chip.</w:t>
      </w:r>
    </w:p>
    <w:p w14:paraId="4C8FC047" w14:textId="70EBB31B" w:rsidR="00FF40D4" w:rsidRPr="004D51FC" w:rsidRDefault="00FF40D4">
      <w:pPr>
        <w:numPr>
          <w:ilvl w:val="0"/>
          <w:numId w:val="10"/>
        </w:numPr>
        <w:spacing w:before="240" w:line="360" w:lineRule="auto"/>
        <w:rPr>
          <w:rFonts w:eastAsia="Times New Roman" w:cs="Arial"/>
          <w:lang w:eastAsia="es-BO"/>
        </w:rPr>
      </w:pPr>
      <w:r w:rsidRPr="004D51FC">
        <w:rPr>
          <w:rFonts w:eastAsia="Times New Roman" w:cs="Arial"/>
          <w:b/>
          <w:bCs/>
          <w:lang w:eastAsia="es-BO"/>
        </w:rPr>
        <w:t>Características</w:t>
      </w:r>
      <w:r w:rsidRPr="004D51FC">
        <w:rPr>
          <w:rFonts w:eastAsia="Times New Roman" w:cs="Arial"/>
          <w:lang w:eastAsia="es-BO"/>
        </w:rPr>
        <w:t>: Nacen las computadoras personales, accesibles al público en general, lo que cambió la forma en que las personas interactúan con la tecnología.</w:t>
      </w:r>
    </w:p>
    <w:p w14:paraId="38A801F9" w14:textId="2D53E410" w:rsidR="00535990" w:rsidRPr="00535990" w:rsidRDefault="00FF40D4">
      <w:pPr>
        <w:numPr>
          <w:ilvl w:val="0"/>
          <w:numId w:val="10"/>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Apple II, que fue una de las primeras computadoras personales y ayudó a popularizar su uso en los hogares.</w:t>
      </w:r>
    </w:p>
    <w:p w14:paraId="6F93C218" w14:textId="5AB6BA5B" w:rsidR="00FF40D4" w:rsidRPr="004D51FC" w:rsidRDefault="00FF40D4" w:rsidP="00FF40D4">
      <w:pPr>
        <w:pStyle w:val="Ttulo5"/>
      </w:pPr>
      <w:r w:rsidRPr="004D51FC">
        <w:lastRenderedPageBreak/>
        <w:t>1.</w:t>
      </w:r>
      <w:r w:rsidR="00187C27">
        <w:t>2.</w:t>
      </w:r>
      <w:r w:rsidRPr="004D51FC">
        <w:t>3.5. Quinta Generación (1980-presente)</w:t>
      </w:r>
    </w:p>
    <w:p w14:paraId="128A0E81" w14:textId="2F18174A" w:rsidR="00FF40D4" w:rsidRPr="004D51FC" w:rsidRDefault="004818C4">
      <w:pPr>
        <w:numPr>
          <w:ilvl w:val="0"/>
          <w:numId w:val="11"/>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02783" behindDoc="1" locked="0" layoutInCell="1" allowOverlap="1" wp14:anchorId="5F6DBF6C" wp14:editId="6CE8D268">
            <wp:simplePos x="0" y="0"/>
            <wp:positionH relativeFrom="column">
              <wp:posOffset>3576320</wp:posOffset>
            </wp:positionH>
            <wp:positionV relativeFrom="paragraph">
              <wp:posOffset>81805</wp:posOffset>
            </wp:positionV>
            <wp:extent cx="2308860" cy="1635760"/>
            <wp:effectExtent l="0" t="0" r="0" b="2540"/>
            <wp:wrapTight wrapText="bothSides">
              <wp:wrapPolygon edited="0">
                <wp:start x="0" y="0"/>
                <wp:lineTo x="0" y="21382"/>
                <wp:lineTo x="21386" y="21382"/>
                <wp:lineTo x="21386"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9154" r="9167"/>
                    <a:stretch/>
                  </pic:blipFill>
                  <pic:spPr bwMode="auto">
                    <a:xfrm>
                      <a:off x="0" y="0"/>
                      <a:ext cx="2308860" cy="16357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b/>
          <w:bCs/>
          <w:lang w:eastAsia="es-BO"/>
        </w:rPr>
        <w:t>Tecnología</w:t>
      </w:r>
      <w:r w:rsidR="00FF40D4" w:rsidRPr="004D51FC">
        <w:rPr>
          <w:rFonts w:eastAsia="Times New Roman" w:cs="Arial"/>
          <w:lang w:eastAsia="es-BO"/>
        </w:rPr>
        <w:t>: Se enfoca en inteligencia artificial y computación en red, lo que permite que las computadoras sean más inteligentes y conectadas entre sí.</w:t>
      </w:r>
    </w:p>
    <w:p w14:paraId="555B2109" w14:textId="62DD4EE5" w:rsidR="00FF40D4" w:rsidRPr="004D51FC" w:rsidRDefault="00FF40D4">
      <w:pPr>
        <w:numPr>
          <w:ilvl w:val="0"/>
          <w:numId w:val="11"/>
        </w:numPr>
        <w:spacing w:before="240" w:line="360" w:lineRule="auto"/>
        <w:rPr>
          <w:rFonts w:eastAsia="Times New Roman" w:cs="Arial"/>
          <w:lang w:eastAsia="es-BO"/>
        </w:rPr>
      </w:pPr>
      <w:r w:rsidRPr="004D51FC">
        <w:rPr>
          <w:rFonts w:eastAsia="Times New Roman" w:cs="Arial"/>
          <w:b/>
          <w:bCs/>
          <w:lang w:eastAsia="es-BO"/>
        </w:rPr>
        <w:t>Características</w:t>
      </w:r>
      <w:r w:rsidRPr="004D51FC">
        <w:rPr>
          <w:rFonts w:eastAsia="Times New Roman" w:cs="Arial"/>
          <w:lang w:eastAsia="es-BO"/>
        </w:rPr>
        <w:t>: Incluyen dispositivos que pueden realizar tareas complejas, como el reconocimiento de voz y la automatización de procesos.</w:t>
      </w:r>
    </w:p>
    <w:p w14:paraId="5102EFF7" w14:textId="1B6A2E58" w:rsidR="00535990" w:rsidRPr="00535990" w:rsidRDefault="00FF40D4">
      <w:pPr>
        <w:numPr>
          <w:ilvl w:val="0"/>
          <w:numId w:val="11"/>
        </w:num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Asistentes virtuales como Siri o Alexa, que ayudan a los usuarios en tareas diarias y ofrecen información instantánea.</w:t>
      </w:r>
    </w:p>
    <w:p w14:paraId="3D191299" w14:textId="77777777" w:rsidR="00FF40D4" w:rsidRPr="004D51FC" w:rsidRDefault="00FF40D4" w:rsidP="0093640B">
      <w:pPr>
        <w:pStyle w:val="Ttulo4"/>
      </w:pPr>
      <w:bookmarkStart w:id="62" w:name="_Toc197248839"/>
      <w:r w:rsidRPr="004D51FC">
        <w:t>Conclusión</w:t>
      </w:r>
      <w:bookmarkEnd w:id="62"/>
    </w:p>
    <w:p w14:paraId="3BBDDC8D" w14:textId="0E2CF793" w:rsidR="003E29F0" w:rsidRPr="003E29F0" w:rsidRDefault="00FF40D4" w:rsidP="003E29F0">
      <w:pPr>
        <w:spacing w:before="240" w:line="360" w:lineRule="auto"/>
        <w:rPr>
          <w:rFonts w:eastAsia="Times New Roman" w:cs="Arial"/>
          <w:lang w:eastAsia="es-BO"/>
        </w:rPr>
      </w:pPr>
      <w:r w:rsidRPr="004D51FC">
        <w:rPr>
          <w:rFonts w:eastAsia="Times New Roman" w:cs="Arial"/>
          <w:lang w:eastAsia="es-BO"/>
        </w:rPr>
        <w:t>La evolución y generación de computadoras han transformado radicalmente la manera en que vivimos y trabajamos. Desde las primeras máquinas mecánicas hasta los dispositivos móviles actuales, cada etapa ha hecho que la tecnología sea más accesible y útil. Comprender estas etapas es fundamental para el estudio de los sistemas informáticos y su impacto en nuestra sociedad.</w:t>
      </w:r>
      <w:bookmarkEnd w:id="56"/>
      <w:bookmarkEnd w:id="57"/>
    </w:p>
    <w:p w14:paraId="7DC2DA78" w14:textId="77777777" w:rsidR="003E29F0" w:rsidRDefault="003E29F0" w:rsidP="003E29F0">
      <w:pPr>
        <w:rPr>
          <w:lang w:val="es-ES"/>
        </w:rPr>
      </w:pPr>
    </w:p>
    <w:p w14:paraId="37443836" w14:textId="77777777" w:rsidR="003E29F0" w:rsidRDefault="003E29F0" w:rsidP="003E29F0">
      <w:pPr>
        <w:rPr>
          <w:lang w:val="es-ES"/>
        </w:rPr>
      </w:pPr>
      <w:r>
        <w:rPr>
          <w:lang w:val="es-ES"/>
        </w:rPr>
        <w:t xml:space="preserve">     </w:t>
      </w:r>
    </w:p>
    <w:p w14:paraId="1649E46A" w14:textId="77777777" w:rsidR="009C4752" w:rsidRDefault="009C4752" w:rsidP="003E29F0">
      <w:pPr>
        <w:rPr>
          <w:lang w:val="es-ES"/>
        </w:rPr>
      </w:pPr>
    </w:p>
    <w:p w14:paraId="6026E1E3" w14:textId="77777777" w:rsidR="009C4752" w:rsidRDefault="009C4752" w:rsidP="003E29F0">
      <w:pPr>
        <w:rPr>
          <w:lang w:val="es-ES"/>
        </w:rPr>
      </w:pPr>
    </w:p>
    <w:p w14:paraId="0437D42C" w14:textId="77777777" w:rsidR="009C4752" w:rsidRDefault="009C4752" w:rsidP="003E29F0">
      <w:pPr>
        <w:rPr>
          <w:lang w:val="es-ES"/>
        </w:rPr>
      </w:pPr>
    </w:p>
    <w:p w14:paraId="01CD1158" w14:textId="77777777" w:rsidR="009C4752" w:rsidRDefault="009C4752" w:rsidP="003E29F0">
      <w:pPr>
        <w:rPr>
          <w:lang w:val="es-ES"/>
        </w:rPr>
      </w:pPr>
    </w:p>
    <w:p w14:paraId="4AB82C39" w14:textId="77777777" w:rsidR="009C4752" w:rsidRDefault="009C4752" w:rsidP="003E29F0">
      <w:pPr>
        <w:rPr>
          <w:lang w:val="es-ES"/>
        </w:rPr>
      </w:pPr>
    </w:p>
    <w:p w14:paraId="19146729" w14:textId="77777777" w:rsidR="009C4752" w:rsidRDefault="009C4752" w:rsidP="003E29F0">
      <w:pPr>
        <w:rPr>
          <w:lang w:val="es-ES"/>
        </w:rPr>
      </w:pPr>
    </w:p>
    <w:p w14:paraId="56C008EF" w14:textId="77777777" w:rsidR="009C4752" w:rsidRDefault="009C4752" w:rsidP="003E29F0">
      <w:pPr>
        <w:rPr>
          <w:lang w:val="es-ES"/>
        </w:rPr>
      </w:pPr>
    </w:p>
    <w:p w14:paraId="1056AE94" w14:textId="77777777" w:rsidR="009C4752" w:rsidRDefault="009C4752" w:rsidP="003E29F0">
      <w:pPr>
        <w:rPr>
          <w:lang w:val="es-ES"/>
        </w:rPr>
      </w:pPr>
    </w:p>
    <w:p w14:paraId="2B2BDEFE" w14:textId="77777777" w:rsidR="00BF6E5E" w:rsidRDefault="00BF6E5E" w:rsidP="003E29F0">
      <w:pPr>
        <w:rPr>
          <w:lang w:val="es-ES"/>
        </w:rPr>
      </w:pPr>
    </w:p>
    <w:p w14:paraId="4A5E83AB" w14:textId="77777777" w:rsidR="009C4752" w:rsidRDefault="009C4752" w:rsidP="003E29F0">
      <w:pPr>
        <w:rPr>
          <w:lang w:val="es-ES"/>
        </w:rPr>
      </w:pPr>
    </w:p>
    <w:p w14:paraId="605CB3A8" w14:textId="77777777" w:rsidR="00BC3BC6" w:rsidRDefault="00BC3BC6" w:rsidP="003E29F0">
      <w:pPr>
        <w:rPr>
          <w:lang w:val="es-ES"/>
        </w:rPr>
      </w:pPr>
    </w:p>
    <w:p w14:paraId="17A15C98" w14:textId="27609A82" w:rsidR="003E29F0" w:rsidRDefault="003E29F0" w:rsidP="00B871DA">
      <w:pPr>
        <w:rPr>
          <w:lang w:val="es-ES"/>
        </w:rPr>
      </w:pPr>
      <w:r>
        <w:rPr>
          <w:noProof/>
          <w:lang w:val="es-ES"/>
        </w:rPr>
        <w:lastRenderedPageBreak/>
        <mc:AlternateContent>
          <mc:Choice Requires="wpg">
            <w:drawing>
              <wp:inline distT="0" distB="0" distL="0" distR="0" wp14:anchorId="54CBA450" wp14:editId="236B6EF3">
                <wp:extent cx="4316872" cy="625153"/>
                <wp:effectExtent l="0" t="0" r="7620" b="3810"/>
                <wp:docPr id="191" name="Grupo 191"/>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640" name="Imagen 640"/>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641" name="Grupo 641"/>
                        <wpg:cNvGrpSpPr/>
                        <wpg:grpSpPr>
                          <a:xfrm>
                            <a:off x="812041" y="88711"/>
                            <a:ext cx="2769235" cy="464820"/>
                            <a:chOff x="0" y="0"/>
                            <a:chExt cx="2769566" cy="465026"/>
                          </a:xfrm>
                        </wpg:grpSpPr>
                        <wpg:grpSp>
                          <wpg:cNvPr id="642" name="Grupo 642"/>
                          <wpg:cNvGrpSpPr/>
                          <wpg:grpSpPr>
                            <a:xfrm>
                              <a:off x="0" y="0"/>
                              <a:ext cx="2769566" cy="465026"/>
                              <a:chOff x="0" y="0"/>
                              <a:chExt cx="2769566" cy="465026"/>
                            </a:xfrm>
                          </wpg:grpSpPr>
                          <wps:wsp>
                            <wps:cNvPr id="643" name="Rectángulo 64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 name="Rectángulo: una sola esquina redondeada 64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9" name="Diagrama de flujo: conector 689"/>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1" name="Diagrama de flujo: conector 701"/>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0" name="Rectángulo 250"/>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CFD97E" w14:textId="77777777" w:rsidR="003E29F0" w:rsidRPr="0093640B" w:rsidRDefault="003E29F0" w:rsidP="003E29F0">
                                <w:pPr>
                                  <w:pStyle w:val="Ttulo2"/>
                                </w:pPr>
                                <w:bookmarkStart w:id="63" w:name="_Toc197248840"/>
                                <w:r>
                                  <w:t>VALORACIÓN</w:t>
                                </w:r>
                                <w:bookmarkEnd w:id="6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08" name="Imagen 708"/>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54CBA450" id="Grupo 191" o:spid="_x0000_s1065" style="width:339.9pt;height:49.2pt;mso-position-horizontal-relative:char;mso-position-vertical-relative:line" coordsize="43168,62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">
                <v:shape id="Imagen 640" o:spid="_x0000_s106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">
                  <v:imagedata r:id="rId22" o:title="" croptop="6860f" cropbottom="12416f" cropleft="6770f" cropright="10621f"/>
                  <o:lock v:ext="edit" aspectratio="f"/>
                </v:shape>
                <v:group id="Grupo 641" o:spid="_x0000_s1067"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group id="Grupo 642" o:spid="_x0000_s106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">
                    <v:rect id="Rectángulo 643" o:spid="_x0000_s106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" fillcolor="#ffc1c1 [1303]" stroked="f" strokeweight="1.25pt">
                      <v:stroke endcap="round"/>
                    </v:rect>
                    <v:shape id="Rectángulo: una sola esquina redondeada 644" o:spid="_x0000_s107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689" o:spid="_x0000_s107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" fillcolor="#ffc1c1 [1303]" stroked="f" strokeweight="1.25pt">
                      <v:stroke endcap="round"/>
                    </v:shape>
                    <v:shape id="Diagrama de flujo: conector 701" o:spid="_x0000_s107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250" o:spid="_x0000_s107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" filled="f" stroked="f" strokeweight="1.25pt">
                    <v:stroke endcap="round"/>
                    <v:textbox>
                      <w:txbxContent>
                        <w:p w14:paraId="54CFD97E" w14:textId="77777777" w:rsidR="003E29F0" w:rsidRPr="0093640B" w:rsidRDefault="003E29F0" w:rsidP="003E29F0">
                          <w:pPr>
                            <w:pStyle w:val="Ttulo2"/>
                          </w:pPr>
                          <w:bookmarkStart w:id="64" w:name="_Toc197248840"/>
                          <w:r>
                            <w:t>VALORACIÓN</w:t>
                          </w:r>
                          <w:bookmarkEnd w:id="64"/>
                        </w:p>
                      </w:txbxContent>
                    </v:textbox>
                  </v:rect>
                </v:group>
                <v:shape id="Imagen 708" o:spid="_x0000_s1074"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">
                  <v:imagedata r:id="rId39" o:title=""/>
                  <o:lock v:ext="edit" aspectratio="f"/>
                </v:shape>
                <w10:anchorlock/>
              </v:group>
            </w:pict>
          </mc:Fallback>
        </mc:AlternateContent>
      </w:r>
    </w:p>
    <w:p w14:paraId="1D63650F" w14:textId="7F2CBF75" w:rsidR="00B871DA" w:rsidRPr="00B871DA" w:rsidRDefault="005203BE" w:rsidP="00B871DA">
      <w:pPr>
        <w:pStyle w:val="Ttulo3"/>
      </w:pPr>
      <w:bookmarkStart w:id="65" w:name="_Toc197248841"/>
      <w:r>
        <w:t>1.</w:t>
      </w:r>
      <w:r w:rsidR="00187C27">
        <w:t>3</w:t>
      </w:r>
      <w:r>
        <w:t xml:space="preserve">. </w:t>
      </w:r>
      <w:r w:rsidR="00B871DA" w:rsidRPr="00B871DA">
        <w:t>La Épica Aventura de las Computadoras: De la Idea a la Innovación</w:t>
      </w:r>
      <w:bookmarkEnd w:id="65"/>
    </w:p>
    <w:p w14:paraId="0928BB75" w14:textId="77777777" w:rsidR="00B871DA" w:rsidRPr="00B871DA" w:rsidRDefault="00B871DA" w:rsidP="00B871DA">
      <w:pPr>
        <w:pStyle w:val="Ttulo4"/>
      </w:pPr>
      <w:bookmarkStart w:id="66" w:name="_Toc197248842"/>
      <w:r w:rsidRPr="00B871DA">
        <w:t>Historia Corta</w:t>
      </w:r>
      <w:bookmarkEnd w:id="66"/>
    </w:p>
    <w:p w14:paraId="7AAC2428" w14:textId="77777777" w:rsidR="00B871DA" w:rsidRPr="00B871DA" w:rsidRDefault="00B871DA" w:rsidP="00B871DA">
      <w:pPr>
        <w:spacing w:line="360" w:lineRule="auto"/>
      </w:pPr>
      <w:r w:rsidRPr="00B871DA">
        <w:t>Todo comenzó con un sueño: crear máquinas capaces de realizar cálculos complejos. En el siglo XVII, el matemático Blaise Pascal construyó la Pascalina, una de las primeras calculadoras mecánicas. Sin embargo, fue en el siglo XX cuando la historia tomó un giro emocionante con la creación de la ENIAC, la primera computadora electrónica. Esta máquina monumental, que ocupaba una habitación entera, procesaba datos a una velocidad vertiginosa, abriendo las puertas a un nuevo mundo tecnológico.</w:t>
      </w:r>
    </w:p>
    <w:p w14:paraId="38F41CA0" w14:textId="77777777" w:rsidR="00B871DA" w:rsidRPr="00B871DA" w:rsidRDefault="00B871DA" w:rsidP="00B871DA">
      <w:pPr>
        <w:pStyle w:val="Ttulo4"/>
      </w:pPr>
      <w:bookmarkStart w:id="67" w:name="_Toc197248843"/>
      <w:r w:rsidRPr="00B871DA">
        <w:t>Mitos y Realidades</w:t>
      </w:r>
      <w:bookmarkEnd w:id="67"/>
    </w:p>
    <w:p w14:paraId="07FAF6FA" w14:textId="77777777" w:rsidR="00B871DA" w:rsidRPr="00B871DA" w:rsidRDefault="00B871DA" w:rsidP="00B871DA">
      <w:pPr>
        <w:spacing w:line="360" w:lineRule="auto"/>
      </w:pPr>
      <w:r w:rsidRPr="00B871DA">
        <w:t>Uno de los mitos más extendidos es que las computadoras son infalibles. En realidad, son propensas a errores, tanto de hardware como de software. Otro mito común es que aprender sobre computadoras es solo para "genios". En verdad, cualquier persona puede dominar la tecnología con dedicación y práctica. La programación y el uso de computadoras son habilidades accesibles que todos pueden adquirir.</w:t>
      </w:r>
    </w:p>
    <w:p w14:paraId="41E187EC" w14:textId="77777777" w:rsidR="00B871DA" w:rsidRPr="00B871DA" w:rsidRDefault="00B871DA" w:rsidP="00B871DA">
      <w:pPr>
        <w:pStyle w:val="Ttulo4"/>
      </w:pPr>
      <w:bookmarkStart w:id="68" w:name="_Toc197248844"/>
      <w:r w:rsidRPr="00B871DA">
        <w:t>Impacto en la Vida Diaria</w:t>
      </w:r>
      <w:bookmarkEnd w:id="68"/>
    </w:p>
    <w:p w14:paraId="04283DEF" w14:textId="77777777" w:rsidR="00B871DA" w:rsidRPr="00B871DA" w:rsidRDefault="00B871DA" w:rsidP="00B871DA">
      <w:pPr>
        <w:spacing w:line="360" w:lineRule="auto"/>
      </w:pPr>
      <w:r w:rsidRPr="00B871DA">
        <w:t>Hoy en día, las computadoras han transformado nuestra vida cotidiana. Desde el uso de smartphones y laptops hasta la automatización de procesos en empresas, su presencia es constante. Las plataformas de aprendizaje en línea han revolucionado la educación, permitiendo a estudiantes de todo el mundo acceder a recursos y oportunidades que antes eran inimaginables. La tecnología también impacta áreas como la salud, la comunicación y el entretenimiento, mejorando nuestra calidad de vida.</w:t>
      </w:r>
    </w:p>
    <w:p w14:paraId="55A6F3E6" w14:textId="77777777" w:rsidR="00B871DA" w:rsidRPr="00B871DA" w:rsidRDefault="00B871DA" w:rsidP="00B871DA">
      <w:pPr>
        <w:pStyle w:val="Ttulo4"/>
      </w:pPr>
      <w:bookmarkStart w:id="69" w:name="_Toc197248845"/>
      <w:r w:rsidRPr="00B871DA">
        <w:t>Reflexión Final</w:t>
      </w:r>
      <w:bookmarkEnd w:id="69"/>
    </w:p>
    <w:p w14:paraId="00E7A4D6" w14:textId="77777777" w:rsidR="00B871DA" w:rsidRPr="00B871DA" w:rsidRDefault="00B871DA" w:rsidP="00B871DA">
      <w:pPr>
        <w:spacing w:line="360" w:lineRule="auto"/>
      </w:pPr>
      <w:r w:rsidRPr="00B871DA">
        <w:t>Te invito a pensar en cómo la tecnología ha influido en tu vida. ¿De qué manera utilizas las computadoras para alcanzar tus metas? Reflexionar sobre la evolución de estas máquinas nos ayuda a valorar su impacto y a considerar cómo podemos utilizar la tecnología de manera responsable. La historia de las computadoras es también la nuestra: un viaje hacia el futuro lleno de posibilidades. ¿Cómo serás parte de esa historia?</w:t>
      </w:r>
    </w:p>
    <w:p w14:paraId="2469E08D" w14:textId="77777777" w:rsidR="003E29F0" w:rsidRDefault="003E29F0" w:rsidP="003E29F0">
      <w:pPr>
        <w:rPr>
          <w:lang w:val="es-ES"/>
        </w:rPr>
      </w:pPr>
    </w:p>
    <w:p w14:paraId="628C2D98" w14:textId="492307E0" w:rsidR="003E29F0" w:rsidRDefault="003E29F0" w:rsidP="003E29F0">
      <w:pPr>
        <w:rPr>
          <w:lang w:val="es-ES"/>
        </w:rPr>
      </w:pPr>
      <w:r>
        <w:rPr>
          <w:noProof/>
          <w:lang w:val="es-ES"/>
        </w:rPr>
        <w:lastRenderedPageBreak/>
        <mc:AlternateContent>
          <mc:Choice Requires="wpg">
            <w:drawing>
              <wp:inline distT="0" distB="0" distL="0" distR="0" wp14:anchorId="6B8C2A9B" wp14:editId="7B4B5D56">
                <wp:extent cx="4316730" cy="611505"/>
                <wp:effectExtent l="0" t="0" r="7620" b="0"/>
                <wp:docPr id="709" name="Grupo 709"/>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710" name="Imagen 710"/>
                          <pic:cNvPicPr>
                            <a:picLocks/>
                          </pic:cNvPicPr>
                        </pic:nvPicPr>
                        <pic:blipFill rotWithShape="1">
                          <a:blip r:embed="rId40"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11" name="Imagen 711"/>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12" name="Grupo 712"/>
                        <wpg:cNvGrpSpPr/>
                        <wpg:grpSpPr>
                          <a:xfrm>
                            <a:off x="771099" y="81886"/>
                            <a:ext cx="2769235" cy="464820"/>
                            <a:chOff x="0" y="0"/>
                            <a:chExt cx="2769566" cy="465026"/>
                          </a:xfrm>
                        </wpg:grpSpPr>
                        <wpg:grpSp>
                          <wpg:cNvPr id="713" name="Grupo 713"/>
                          <wpg:cNvGrpSpPr/>
                          <wpg:grpSpPr>
                            <a:xfrm>
                              <a:off x="0" y="0"/>
                              <a:ext cx="2769566" cy="465026"/>
                              <a:chOff x="0" y="0"/>
                              <a:chExt cx="2769566" cy="465026"/>
                            </a:xfrm>
                          </wpg:grpSpPr>
                          <wps:wsp>
                            <wps:cNvPr id="714" name="Rectángulo 71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5" name="Rectángulo: una sola esquina redondeada 71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 name="Diagrama de flujo: conector 71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 name="Diagrama de flujo: conector 71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18" name="Rectángulo 71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DB9A48" w14:textId="77777777" w:rsidR="003E29F0" w:rsidRPr="0093640B" w:rsidRDefault="003E29F0" w:rsidP="003E29F0">
                                <w:pPr>
                                  <w:pStyle w:val="Ttulo2"/>
                                </w:pPr>
                                <w:bookmarkStart w:id="70" w:name="_Toc197248846"/>
                                <w:r>
                                  <w:t>PRODUCCIÓN</w:t>
                                </w:r>
                                <w:bookmarkEnd w:id="7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B8C2A9B" id="Grupo 709" o:spid="_x0000_s1075"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">
                <v:shape id="Imagen 710" o:spid="_x0000_s1076"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">
                  <v:imagedata r:id="rId42" o:title="" croptop="4188f" cropbottom="5214f" cropleft="3907f" cropright="4101f"/>
                  <o:lock v:ext="edit" aspectratio="f"/>
                </v:shape>
                <v:shape id="Imagen 711" o:spid="_x0000_s1077"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">
                  <v:imagedata r:id="rId43" o:title="" croptop="6860f" cropbottom="12416f" cropleft="6770f" cropright="10621f"/>
                  <o:lock v:ext="edit" aspectratio="f"/>
                </v:shape>
                <v:group id="Grupo 712" o:spid="_x0000_s1078"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">
                  <v:group id="Grupo 713" o:spid="_x0000_s1079"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">
                    <v:rect id="Rectángulo 714" o:spid="_x0000_s1080"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" fillcolor="#ffc1c1 [1303]" stroked="f" strokeweight="1.25pt">
                      <v:stroke endcap="round"/>
                    </v:rect>
                    <v:shape id="Rectángulo: una sola esquina redondeada 715" o:spid="_x0000_s1081"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16" o:spid="_x0000_s1082"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" fillcolor="#ffc1c1 [1303]" stroked="f" strokeweight="1.25pt">
                      <v:stroke endcap="round"/>
                    </v:shape>
                    <v:shape id="Diagrama de flujo: conector 717" o:spid="_x0000_s1083"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718" o:spid="_x0000_s1084"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" filled="f" stroked="f" strokeweight="1.25pt">
                    <v:stroke endcap="round"/>
                    <v:textbox>
                      <w:txbxContent>
                        <w:p w14:paraId="20DB9A48" w14:textId="77777777" w:rsidR="003E29F0" w:rsidRPr="0093640B" w:rsidRDefault="003E29F0" w:rsidP="003E29F0">
                          <w:pPr>
                            <w:pStyle w:val="Ttulo2"/>
                          </w:pPr>
                          <w:bookmarkStart w:id="71" w:name="_Toc197248846"/>
                          <w:r>
                            <w:t>PRODUCCIÓN</w:t>
                          </w:r>
                          <w:bookmarkEnd w:id="71"/>
                        </w:p>
                      </w:txbxContent>
                    </v:textbox>
                  </v:rect>
                </v:group>
                <w10:anchorlock/>
              </v:group>
            </w:pict>
          </mc:Fallback>
        </mc:AlternateContent>
      </w:r>
    </w:p>
    <w:p w14:paraId="53A84206" w14:textId="22D544FB" w:rsidR="00FC655E" w:rsidRPr="00FC655E" w:rsidRDefault="00187C27" w:rsidP="00FC655E">
      <w:pPr>
        <w:pStyle w:val="Ttulo3"/>
      </w:pPr>
      <w:bookmarkStart w:id="72" w:name="_Toc197248847"/>
      <w:r>
        <w:t xml:space="preserve">1.4. </w:t>
      </w:r>
      <w:r w:rsidR="00FC655E" w:rsidRPr="00FC655E">
        <w:t>Cuestionario sobre Evolución y Generación de Computadoras</w:t>
      </w:r>
      <w:bookmarkEnd w:id="72"/>
    </w:p>
    <w:p w14:paraId="78F9B48C" w14:textId="77777777" w:rsidR="00FC655E" w:rsidRPr="00FC655E" w:rsidRDefault="00FC655E" w:rsidP="00FC655E">
      <w:pPr>
        <w:pStyle w:val="Ttulo4"/>
      </w:pPr>
      <w:bookmarkStart w:id="73" w:name="_Toc197248848"/>
      <w:r w:rsidRPr="00FC655E">
        <w:t>Preguntas Abiertas</w:t>
      </w:r>
      <w:bookmarkEnd w:id="73"/>
    </w:p>
    <w:p w14:paraId="1E904CEE" w14:textId="77777777" w:rsidR="00FC655E" w:rsidRPr="00FC655E" w:rsidRDefault="00FC655E">
      <w:pPr>
        <w:numPr>
          <w:ilvl w:val="0"/>
          <w:numId w:val="17"/>
        </w:numPr>
        <w:spacing w:line="360" w:lineRule="auto"/>
      </w:pPr>
      <w:r w:rsidRPr="00FC655E">
        <w:rPr>
          <w:b/>
          <w:bCs/>
        </w:rPr>
        <w:t>Describe brevemente cómo ha cambiado la tecnología de las computadoras desde su invención hasta hoy.</w:t>
      </w:r>
    </w:p>
    <w:p w14:paraId="28543D28" w14:textId="7C4B2C3E" w:rsidR="00FC655E" w:rsidRPr="00294296" w:rsidRDefault="00FC655E" w:rsidP="00294296">
      <w:pPr>
        <w:spacing w:line="360" w:lineRule="auto"/>
        <w:ind w:left="360"/>
        <w:rPr>
          <w:lang w:val="es-ES" w:eastAsia="es-BO"/>
        </w:rPr>
      </w:pPr>
      <w:bookmarkStart w:id="74" w:name="_Hlk195956475"/>
      <w:r w:rsidRPr="00294296">
        <w:rPr>
          <w:b/>
          <w:bCs/>
          <w:lang w:val="es-ES" w:eastAsia="es-BO"/>
        </w:rPr>
        <w:t>Rpta</w:t>
      </w:r>
      <w:r w:rsidRPr="00294296">
        <w:rPr>
          <w:lang w:val="es-ES" w:eastAsia="es-BO"/>
        </w:rPr>
        <w:t>……………………………………………………………………………………………………………………………………………………………………………………………………………………………………………………………………………………………………………………………………………………………………………………………………………</w:t>
      </w:r>
      <w:r w:rsidR="00294296">
        <w:rPr>
          <w:lang w:val="es-ES" w:eastAsia="es-BO"/>
        </w:rPr>
        <w:t>…………………….</w:t>
      </w:r>
    </w:p>
    <w:bookmarkEnd w:id="74"/>
    <w:p w14:paraId="20E419DC" w14:textId="77777777" w:rsidR="00FC655E" w:rsidRPr="00FC655E" w:rsidRDefault="00FC655E">
      <w:pPr>
        <w:numPr>
          <w:ilvl w:val="0"/>
          <w:numId w:val="17"/>
        </w:numPr>
        <w:spacing w:line="360" w:lineRule="auto"/>
      </w:pPr>
      <w:r w:rsidRPr="00FC655E">
        <w:rPr>
          <w:b/>
          <w:bCs/>
        </w:rPr>
        <w:t>¿Cuál crees que ha sido el impacto más significativo de las computadoras en la sociedad actual? Explica tu respuesta.</w:t>
      </w:r>
    </w:p>
    <w:p w14:paraId="07048921" w14:textId="77777777" w:rsidR="00294296" w:rsidRPr="00294296" w:rsidRDefault="00294296" w:rsidP="00294296">
      <w:pPr>
        <w:spacing w:line="360" w:lineRule="auto"/>
        <w:ind w:left="360"/>
        <w:rPr>
          <w:lang w:val="es-ES" w:eastAsia="es-BO"/>
        </w:rPr>
      </w:pPr>
      <w:r w:rsidRPr="00294296">
        <w:rPr>
          <w:b/>
          <w:bCs/>
          <w:lang w:val="es-ES" w:eastAsia="es-BO"/>
        </w:rPr>
        <w:t>Rpta</w:t>
      </w:r>
      <w:r w:rsidRPr="00294296">
        <w:rPr>
          <w:lang w:val="es-ES" w:eastAsia="es-BO"/>
        </w:rPr>
        <w:t>………………………………………………………………………………………………………………………………………………………………………………………………………………………………………………………………………………………………………………………………………………………………………………………………………………………………….</w:t>
      </w:r>
    </w:p>
    <w:p w14:paraId="69C0C6C4" w14:textId="77777777" w:rsidR="00FC655E" w:rsidRPr="00FC655E" w:rsidRDefault="00FC655E" w:rsidP="00FC655E">
      <w:pPr>
        <w:pStyle w:val="Ttulo4"/>
      </w:pPr>
      <w:bookmarkStart w:id="75" w:name="_Toc197248849"/>
      <w:r w:rsidRPr="00FC655E">
        <w:t>Selección Múltiple</w:t>
      </w:r>
      <w:bookmarkEnd w:id="75"/>
    </w:p>
    <w:p w14:paraId="23962FBC" w14:textId="77777777" w:rsidR="00FC655E" w:rsidRPr="00FC655E" w:rsidRDefault="00FC655E">
      <w:pPr>
        <w:numPr>
          <w:ilvl w:val="0"/>
          <w:numId w:val="18"/>
        </w:numPr>
        <w:spacing w:line="360" w:lineRule="auto"/>
      </w:pPr>
      <w:r w:rsidRPr="00FC655E">
        <w:rPr>
          <w:b/>
          <w:bCs/>
        </w:rPr>
        <w:t>¿Cuál de las siguientes es una característica de la primera generación de computadoras?</w:t>
      </w:r>
      <w:r w:rsidRPr="00FC655E">
        <w:t xml:space="preserve"> </w:t>
      </w:r>
    </w:p>
    <w:p w14:paraId="53B213AA" w14:textId="77777777" w:rsidR="00FC655E" w:rsidRPr="00FC655E" w:rsidRDefault="00FC655E" w:rsidP="00FC655E">
      <w:pPr>
        <w:spacing w:line="360" w:lineRule="auto"/>
        <w:ind w:left="1440"/>
      </w:pPr>
      <w:r w:rsidRPr="00FC655E">
        <w:t>A) Uso de transistores</w:t>
      </w:r>
    </w:p>
    <w:p w14:paraId="71A94ED3" w14:textId="77777777" w:rsidR="00FC655E" w:rsidRPr="00FC655E" w:rsidRDefault="00FC655E" w:rsidP="00FC655E">
      <w:pPr>
        <w:spacing w:line="360" w:lineRule="auto"/>
        <w:ind w:left="1440"/>
      </w:pPr>
      <w:r w:rsidRPr="00FC655E">
        <w:t>B) Uso de válvulas de vacío</w:t>
      </w:r>
    </w:p>
    <w:p w14:paraId="0741EE57" w14:textId="77777777" w:rsidR="00FC655E" w:rsidRPr="00FC655E" w:rsidRDefault="00FC655E" w:rsidP="00FC655E">
      <w:pPr>
        <w:spacing w:line="360" w:lineRule="auto"/>
        <w:ind w:left="1440"/>
      </w:pPr>
      <w:r w:rsidRPr="00FC655E">
        <w:t>C) Microprocesadores</w:t>
      </w:r>
    </w:p>
    <w:p w14:paraId="0761327C" w14:textId="77777777" w:rsidR="00FC655E" w:rsidRPr="00FC655E" w:rsidRDefault="00FC655E" w:rsidP="00FC655E">
      <w:pPr>
        <w:spacing w:line="360" w:lineRule="auto"/>
        <w:ind w:left="1440"/>
      </w:pPr>
      <w:r w:rsidRPr="00FC655E">
        <w:t>D) Pantallas táctiles</w:t>
      </w:r>
    </w:p>
    <w:p w14:paraId="36DA7F56" w14:textId="77777777" w:rsidR="00FC655E" w:rsidRPr="00FC655E" w:rsidRDefault="00FC655E">
      <w:pPr>
        <w:numPr>
          <w:ilvl w:val="0"/>
          <w:numId w:val="18"/>
        </w:numPr>
        <w:spacing w:line="360" w:lineRule="auto"/>
      </w:pPr>
      <w:r w:rsidRPr="00FC655E">
        <w:rPr>
          <w:b/>
          <w:bCs/>
        </w:rPr>
        <w:t>¿Qué tipo de computadoras se desarrollaron en la tercera generación?</w:t>
      </w:r>
      <w:r w:rsidRPr="00FC655E">
        <w:t xml:space="preserve"> </w:t>
      </w:r>
    </w:p>
    <w:p w14:paraId="7753DA3C" w14:textId="77777777" w:rsidR="00FC655E" w:rsidRPr="00FC655E" w:rsidRDefault="00FC655E" w:rsidP="00FC655E">
      <w:pPr>
        <w:spacing w:line="360" w:lineRule="auto"/>
        <w:ind w:left="1440"/>
      </w:pPr>
      <w:r w:rsidRPr="00FC655E">
        <w:t>A) Computadoras personales</w:t>
      </w:r>
    </w:p>
    <w:p w14:paraId="66E82163" w14:textId="77777777" w:rsidR="00FC655E" w:rsidRPr="00FC655E" w:rsidRDefault="00FC655E" w:rsidP="00FC655E">
      <w:pPr>
        <w:spacing w:line="360" w:lineRule="auto"/>
        <w:ind w:left="1440"/>
      </w:pPr>
      <w:r w:rsidRPr="00FC655E">
        <w:t>B) Supercomputadoras</w:t>
      </w:r>
    </w:p>
    <w:p w14:paraId="7255BAE3" w14:textId="77777777" w:rsidR="00FC655E" w:rsidRPr="00FC655E" w:rsidRDefault="00FC655E" w:rsidP="00FC655E">
      <w:pPr>
        <w:spacing w:line="360" w:lineRule="auto"/>
        <w:ind w:left="1440"/>
      </w:pPr>
      <w:r w:rsidRPr="00FC655E">
        <w:t>C) Mainframes</w:t>
      </w:r>
    </w:p>
    <w:p w14:paraId="5DEF9431" w14:textId="77777777" w:rsidR="00FC655E" w:rsidRPr="00FC655E" w:rsidRDefault="00FC655E" w:rsidP="00FC655E">
      <w:pPr>
        <w:spacing w:line="360" w:lineRule="auto"/>
        <w:ind w:left="1440"/>
      </w:pPr>
      <w:r w:rsidRPr="00FC655E">
        <w:t>D) Todas las anteriores</w:t>
      </w:r>
    </w:p>
    <w:p w14:paraId="4B151436" w14:textId="77777777" w:rsidR="00FC655E" w:rsidRPr="00FC655E" w:rsidRDefault="00FC655E" w:rsidP="00FC655E">
      <w:pPr>
        <w:pStyle w:val="Ttulo4"/>
      </w:pPr>
      <w:bookmarkStart w:id="76" w:name="_Toc197248850"/>
      <w:r w:rsidRPr="00FC655E">
        <w:lastRenderedPageBreak/>
        <w:t>Verdadero o Falso</w:t>
      </w:r>
      <w:bookmarkEnd w:id="76"/>
    </w:p>
    <w:p w14:paraId="02B5317D" w14:textId="77777777" w:rsidR="00FC655E" w:rsidRPr="00FC655E" w:rsidRDefault="00FC655E">
      <w:pPr>
        <w:numPr>
          <w:ilvl w:val="0"/>
          <w:numId w:val="19"/>
        </w:numPr>
        <w:spacing w:line="360" w:lineRule="auto"/>
      </w:pPr>
      <w:r w:rsidRPr="00FC655E">
        <w:rPr>
          <w:b/>
          <w:bCs/>
        </w:rPr>
        <w:t>Las computadoras de la cuarta generación se caracterizan por el uso de circuitos integrados.</w:t>
      </w:r>
    </w:p>
    <w:p w14:paraId="7C384207" w14:textId="77777777" w:rsidR="00FC655E" w:rsidRPr="00FC655E" w:rsidRDefault="00FC655E" w:rsidP="00FC655E">
      <w:pPr>
        <w:spacing w:line="360" w:lineRule="auto"/>
        <w:ind w:left="1440"/>
      </w:pPr>
      <w:r w:rsidRPr="00FC655E">
        <w:t>A) Verdadero</w:t>
      </w:r>
    </w:p>
    <w:p w14:paraId="1549FA8A" w14:textId="77777777" w:rsidR="00FC655E" w:rsidRPr="00FC655E" w:rsidRDefault="00FC655E" w:rsidP="00FC655E">
      <w:pPr>
        <w:spacing w:line="360" w:lineRule="auto"/>
        <w:ind w:left="1440"/>
      </w:pPr>
      <w:r w:rsidRPr="00FC655E">
        <w:t>B) Falso</w:t>
      </w:r>
    </w:p>
    <w:p w14:paraId="521D2B37" w14:textId="77777777" w:rsidR="00FC655E" w:rsidRPr="00FC655E" w:rsidRDefault="00FC655E">
      <w:pPr>
        <w:numPr>
          <w:ilvl w:val="0"/>
          <w:numId w:val="19"/>
        </w:numPr>
        <w:spacing w:line="360" w:lineRule="auto"/>
      </w:pPr>
      <w:r w:rsidRPr="00FC655E">
        <w:rPr>
          <w:b/>
          <w:bCs/>
        </w:rPr>
        <w:t>La segunda generación de computadoras utilizó principalmente válvulas de vacío.</w:t>
      </w:r>
    </w:p>
    <w:p w14:paraId="440FC7D4" w14:textId="77777777" w:rsidR="00FC655E" w:rsidRPr="00FC655E" w:rsidRDefault="00FC655E" w:rsidP="00FC655E">
      <w:pPr>
        <w:spacing w:line="360" w:lineRule="auto"/>
        <w:ind w:left="1440"/>
      </w:pPr>
      <w:r w:rsidRPr="00FC655E">
        <w:t>A) Verdadero</w:t>
      </w:r>
    </w:p>
    <w:p w14:paraId="2C71EA9B" w14:textId="77777777" w:rsidR="00FC655E" w:rsidRPr="00FC655E" w:rsidRDefault="00FC655E" w:rsidP="00FC655E">
      <w:pPr>
        <w:spacing w:line="360" w:lineRule="auto"/>
        <w:ind w:left="1440"/>
      </w:pPr>
      <w:r w:rsidRPr="00FC655E">
        <w:t>B) Falso</w:t>
      </w:r>
    </w:p>
    <w:p w14:paraId="294206F0" w14:textId="77777777" w:rsidR="00FC655E" w:rsidRPr="00FC655E" w:rsidRDefault="00FC655E" w:rsidP="00FC655E">
      <w:pPr>
        <w:pStyle w:val="Ttulo4"/>
      </w:pPr>
      <w:bookmarkStart w:id="77" w:name="_Toc197248851"/>
      <w:r w:rsidRPr="00FC655E">
        <w:t>Escala con Indicadores</w:t>
      </w:r>
      <w:bookmarkEnd w:id="77"/>
    </w:p>
    <w:p w14:paraId="579606E7" w14:textId="3797F262" w:rsidR="00FC655E" w:rsidRPr="00FC655E" w:rsidRDefault="00FC655E">
      <w:pPr>
        <w:numPr>
          <w:ilvl w:val="0"/>
          <w:numId w:val="20"/>
        </w:numPr>
        <w:spacing w:line="360" w:lineRule="auto"/>
      </w:pPr>
      <w:r w:rsidRPr="00FC655E">
        <w:rPr>
          <w:b/>
          <w:bCs/>
        </w:rPr>
        <w:t>En una escala del 1 al 5, ¿cuánto consideras que la evolución de las computadoras ha influido en tu educación?</w:t>
      </w:r>
      <w:r w:rsidRPr="00FC655E">
        <w:t xml:space="preserve"> </w:t>
      </w:r>
    </w:p>
    <w:p w14:paraId="0C66E5D2" w14:textId="4D223B97" w:rsidR="00FC655E" w:rsidRPr="00FC655E" w:rsidRDefault="00FC655E">
      <w:pPr>
        <w:numPr>
          <w:ilvl w:val="2"/>
          <w:numId w:val="20"/>
        </w:numPr>
        <w:spacing w:line="360" w:lineRule="auto"/>
      </w:pPr>
      <w:r w:rsidRPr="00FC655E">
        <w:t>Muy poco</w:t>
      </w:r>
    </w:p>
    <w:p w14:paraId="158FB29B" w14:textId="7482E854" w:rsidR="00FC655E" w:rsidRPr="00FC655E" w:rsidRDefault="00FC655E">
      <w:pPr>
        <w:numPr>
          <w:ilvl w:val="2"/>
          <w:numId w:val="21"/>
        </w:numPr>
        <w:spacing w:line="360" w:lineRule="auto"/>
      </w:pPr>
      <w:r w:rsidRPr="00FC655E">
        <w:t>Poco</w:t>
      </w:r>
    </w:p>
    <w:p w14:paraId="1ED6895E" w14:textId="0DD9128C" w:rsidR="00FC655E" w:rsidRPr="00FC655E" w:rsidRDefault="00FC655E">
      <w:pPr>
        <w:numPr>
          <w:ilvl w:val="2"/>
          <w:numId w:val="22"/>
        </w:numPr>
        <w:spacing w:line="360" w:lineRule="auto"/>
      </w:pPr>
      <w:r w:rsidRPr="00FC655E">
        <w:t>Moderadamente</w:t>
      </w:r>
    </w:p>
    <w:p w14:paraId="3E9CDE2D" w14:textId="6D1A3D0D" w:rsidR="00FC655E" w:rsidRPr="00FC655E" w:rsidRDefault="00FC655E">
      <w:pPr>
        <w:numPr>
          <w:ilvl w:val="2"/>
          <w:numId w:val="23"/>
        </w:numPr>
        <w:spacing w:line="360" w:lineRule="auto"/>
      </w:pPr>
      <w:r w:rsidRPr="00FC655E">
        <w:t>Mucho</w:t>
      </w:r>
    </w:p>
    <w:p w14:paraId="23043D71" w14:textId="77777777" w:rsidR="00FC655E" w:rsidRPr="00FC655E" w:rsidRDefault="00FC655E">
      <w:pPr>
        <w:numPr>
          <w:ilvl w:val="2"/>
          <w:numId w:val="24"/>
        </w:numPr>
        <w:spacing w:line="360" w:lineRule="auto"/>
      </w:pPr>
      <w:r w:rsidRPr="00FC655E">
        <w:t>Extremadamente</w:t>
      </w:r>
    </w:p>
    <w:p w14:paraId="74B5CA66" w14:textId="77777777" w:rsidR="00FC655E" w:rsidRPr="00FC655E" w:rsidRDefault="00FC655E" w:rsidP="00FC655E">
      <w:pPr>
        <w:pStyle w:val="Ttulo4"/>
      </w:pPr>
      <w:bookmarkStart w:id="78" w:name="_Toc197248852"/>
      <w:r w:rsidRPr="00FC655E">
        <w:t>Preguntas Reflexivas</w:t>
      </w:r>
      <w:bookmarkEnd w:id="78"/>
    </w:p>
    <w:p w14:paraId="7D22ADA7" w14:textId="77777777" w:rsidR="00FC655E" w:rsidRPr="00FC655E" w:rsidRDefault="00FC655E">
      <w:pPr>
        <w:numPr>
          <w:ilvl w:val="0"/>
          <w:numId w:val="25"/>
        </w:numPr>
        <w:spacing w:line="360" w:lineRule="auto"/>
      </w:pPr>
      <w:r w:rsidRPr="00FC655E">
        <w:rPr>
          <w:b/>
          <w:bCs/>
        </w:rPr>
        <w:t>Reflexiona sobre cómo las computadoras han cambiado la forma en que te comunicas con tus amigos y familiares. ¿Qué aspectos positivos y negativos has notado?</w:t>
      </w:r>
    </w:p>
    <w:p w14:paraId="7CA144F9" w14:textId="77777777" w:rsidR="00294296" w:rsidRPr="00294296" w:rsidRDefault="00294296" w:rsidP="00294296">
      <w:pPr>
        <w:spacing w:line="360" w:lineRule="auto"/>
        <w:ind w:left="360"/>
        <w:rPr>
          <w:lang w:val="es-ES" w:eastAsia="es-BO"/>
        </w:rPr>
      </w:pPr>
      <w:r w:rsidRPr="00294296">
        <w:rPr>
          <w:b/>
          <w:bCs/>
          <w:lang w:val="es-ES" w:eastAsia="es-BO"/>
        </w:rPr>
        <w:t>Rpta</w:t>
      </w:r>
      <w:r w:rsidRPr="00294296">
        <w:rPr>
          <w:lang w:val="es-ES" w:eastAsia="es-BO"/>
        </w:rPr>
        <w:t>………………………………………………………………………………………………………………………………………………………………………………………………………………………………………………………………………………………………………………………………………………………………………………………………………………………………….</w:t>
      </w:r>
    </w:p>
    <w:p w14:paraId="366CD096" w14:textId="77777777" w:rsidR="00FC655E" w:rsidRPr="00FC655E" w:rsidRDefault="00FC655E">
      <w:pPr>
        <w:numPr>
          <w:ilvl w:val="0"/>
          <w:numId w:val="25"/>
        </w:numPr>
        <w:spacing w:line="360" w:lineRule="auto"/>
      </w:pPr>
      <w:r w:rsidRPr="00FC655E">
        <w:rPr>
          <w:b/>
          <w:bCs/>
        </w:rPr>
        <w:t>Piensa en una tarea diaria que realizas y que podría ser diferente sin el uso de computadoras. Describe cómo sería tu vida sin esa tecnología.</w:t>
      </w:r>
    </w:p>
    <w:p w14:paraId="6C64AE80" w14:textId="77777777" w:rsidR="00294296" w:rsidRPr="00294296" w:rsidRDefault="00294296" w:rsidP="00294296">
      <w:pPr>
        <w:spacing w:line="360" w:lineRule="auto"/>
        <w:ind w:left="360"/>
        <w:rPr>
          <w:lang w:val="es-ES" w:eastAsia="es-BO"/>
        </w:rPr>
      </w:pPr>
      <w:r w:rsidRPr="00294296">
        <w:rPr>
          <w:b/>
          <w:bCs/>
          <w:lang w:val="es-ES" w:eastAsia="es-BO"/>
        </w:rPr>
        <w:t>Rpta</w:t>
      </w:r>
      <w:r w:rsidRPr="00294296">
        <w:rPr>
          <w:lang w:val="es-ES" w:eastAsia="es-BO"/>
        </w:rPr>
        <w:t>………………………………………………………………………………………………………………………………………………………………………………………………………………</w:t>
      </w:r>
      <w:r w:rsidRPr="00294296">
        <w:rPr>
          <w:lang w:val="es-ES" w:eastAsia="es-BO"/>
        </w:rPr>
        <w:lastRenderedPageBreak/>
        <w:t>………………………………………………………………………………………………………………………………………………………………………………………………………………….</w:t>
      </w:r>
    </w:p>
    <w:p w14:paraId="18D1E679" w14:textId="77777777" w:rsidR="00FC655E" w:rsidRPr="00FC655E" w:rsidRDefault="00FC655E" w:rsidP="00FC655E">
      <w:pPr>
        <w:spacing w:line="360" w:lineRule="auto"/>
        <w:ind w:left="360"/>
      </w:pPr>
    </w:p>
    <w:p w14:paraId="078ADA25" w14:textId="77777777" w:rsidR="00FC655E" w:rsidRPr="00FC655E" w:rsidRDefault="00FC655E">
      <w:pPr>
        <w:numPr>
          <w:ilvl w:val="0"/>
          <w:numId w:val="25"/>
        </w:numPr>
        <w:spacing w:line="360" w:lineRule="auto"/>
      </w:pPr>
      <w:r w:rsidRPr="00FC655E">
        <w:rPr>
          <w:b/>
          <w:bCs/>
        </w:rPr>
        <w:t>Considerando la evolución de las computadoras, ¿cómo imaginas que serán las computadoras en 20 años? ¿Qué cambios crees que veremos?</w:t>
      </w:r>
    </w:p>
    <w:p w14:paraId="154461D5" w14:textId="77777777" w:rsidR="00FC655E" w:rsidRDefault="00FC655E" w:rsidP="00FC655E">
      <w:pPr>
        <w:pStyle w:val="Prrafodelista"/>
      </w:pPr>
    </w:p>
    <w:p w14:paraId="1148146D" w14:textId="5A5F61A1" w:rsidR="00FC655E" w:rsidRPr="00294296" w:rsidRDefault="00294296" w:rsidP="00294296">
      <w:pPr>
        <w:spacing w:line="360" w:lineRule="auto"/>
        <w:ind w:left="360"/>
        <w:rPr>
          <w:lang w:val="es-ES" w:eastAsia="es-BO"/>
        </w:rPr>
      </w:pPr>
      <w:bookmarkStart w:id="79" w:name="_Hlk195956694"/>
      <w:r w:rsidRPr="00294296">
        <w:rPr>
          <w:b/>
          <w:bCs/>
          <w:lang w:val="es-ES" w:eastAsia="es-BO"/>
        </w:rPr>
        <w:t>Rpta</w:t>
      </w:r>
      <w:r w:rsidRPr="00294296">
        <w:rPr>
          <w:lang w:val="es-ES" w:eastAsia="es-BO"/>
        </w:rPr>
        <w:t>……………………………………………………………………………………………………………………………………………………………………………………………………………………………………………………………………………………………………………………………………………………………………………………………………………</w:t>
      </w:r>
      <w:r>
        <w:rPr>
          <w:lang w:val="es-ES" w:eastAsia="es-BO"/>
        </w:rPr>
        <w:t>…………………….</w:t>
      </w:r>
    </w:p>
    <w:bookmarkEnd w:id="79"/>
    <w:p w14:paraId="5AC6D8B2" w14:textId="77777777" w:rsidR="00FC655E" w:rsidRDefault="00FC655E" w:rsidP="00FC655E">
      <w:pPr>
        <w:pStyle w:val="Prrafodelista"/>
      </w:pPr>
    </w:p>
    <w:p w14:paraId="255C2366" w14:textId="77777777" w:rsidR="00FC655E" w:rsidRPr="00FC655E" w:rsidRDefault="00FC655E" w:rsidP="00FC655E">
      <w:pPr>
        <w:spacing w:line="360" w:lineRule="auto"/>
        <w:ind w:left="720"/>
      </w:pPr>
    </w:p>
    <w:p w14:paraId="049F3554" w14:textId="77777777" w:rsidR="004F3A98" w:rsidRDefault="004F3A98" w:rsidP="002B0E57">
      <w:pPr>
        <w:rPr>
          <w:lang w:val="es-ES"/>
        </w:rPr>
      </w:pPr>
    </w:p>
    <w:p w14:paraId="6098DF7E" w14:textId="77777777" w:rsidR="00176140" w:rsidRDefault="00176140" w:rsidP="002B0E57">
      <w:pPr>
        <w:rPr>
          <w:lang w:val="es-ES"/>
        </w:rPr>
      </w:pPr>
    </w:p>
    <w:p w14:paraId="449B163A" w14:textId="77777777" w:rsidR="00176140" w:rsidRDefault="00176140" w:rsidP="002B0E57">
      <w:pPr>
        <w:rPr>
          <w:lang w:val="es-ES"/>
        </w:rPr>
      </w:pPr>
    </w:p>
    <w:p w14:paraId="6D9AAC21" w14:textId="77777777" w:rsidR="00176140" w:rsidRDefault="00176140" w:rsidP="002B0E57">
      <w:pPr>
        <w:rPr>
          <w:lang w:val="es-ES"/>
        </w:rPr>
      </w:pPr>
    </w:p>
    <w:p w14:paraId="2D5F8612" w14:textId="77777777" w:rsidR="00176140" w:rsidRDefault="00176140" w:rsidP="002B0E57">
      <w:pPr>
        <w:rPr>
          <w:lang w:val="es-ES"/>
        </w:rPr>
      </w:pPr>
    </w:p>
    <w:p w14:paraId="5B66B037" w14:textId="77777777" w:rsidR="00176140" w:rsidRDefault="00176140" w:rsidP="002B0E57">
      <w:pPr>
        <w:rPr>
          <w:lang w:val="es-ES"/>
        </w:rPr>
      </w:pPr>
    </w:p>
    <w:p w14:paraId="789EA023" w14:textId="77777777" w:rsidR="00176140" w:rsidRDefault="00176140" w:rsidP="002B0E57">
      <w:pPr>
        <w:rPr>
          <w:lang w:val="es-ES"/>
        </w:rPr>
      </w:pPr>
    </w:p>
    <w:p w14:paraId="54ECE37F" w14:textId="77777777" w:rsidR="00176140" w:rsidRDefault="00176140" w:rsidP="002B0E57">
      <w:pPr>
        <w:rPr>
          <w:lang w:val="es-ES"/>
        </w:rPr>
      </w:pPr>
    </w:p>
    <w:p w14:paraId="2B01644D" w14:textId="77777777" w:rsidR="00176140" w:rsidRDefault="00176140" w:rsidP="002B0E57">
      <w:pPr>
        <w:rPr>
          <w:lang w:val="es-ES"/>
        </w:rPr>
        <w:sectPr w:rsidR="00176140" w:rsidSect="003F4BC4">
          <w:headerReference w:type="default" r:id="rId44"/>
          <w:footerReference w:type="default" r:id="rId45"/>
          <w:pgSz w:w="12240" w:h="15840" w:code="1"/>
          <w:pgMar w:top="1247" w:right="1474" w:bottom="1247" w:left="1474" w:header="680" w:footer="680" w:gutter="0"/>
          <w:pgNumType w:start="1"/>
          <w:cols w:space="708"/>
          <w:docGrid w:linePitch="360"/>
        </w:sectPr>
      </w:pPr>
    </w:p>
    <w:p w14:paraId="6F71B556" w14:textId="77777777" w:rsidR="003C1678" w:rsidRDefault="004F3A98" w:rsidP="002B0E57">
      <w:pPr>
        <w:rPr>
          <w:lang w:val="es-ES"/>
        </w:rPr>
      </w:pPr>
      <w:r>
        <w:rPr>
          <w:noProof/>
          <w:lang w:val="es-ES"/>
        </w:rPr>
        <w:lastRenderedPageBreak/>
        <mc:AlternateContent>
          <mc:Choice Requires="wpg">
            <w:drawing>
              <wp:anchor distT="0" distB="0" distL="114300" distR="114300" simplePos="0" relativeHeight="251683327" behindDoc="0" locked="0" layoutInCell="1" allowOverlap="1" wp14:anchorId="3FADAB41" wp14:editId="189393B6">
                <wp:simplePos x="0" y="0"/>
                <wp:positionH relativeFrom="column">
                  <wp:posOffset>-953770</wp:posOffset>
                </wp:positionH>
                <wp:positionV relativeFrom="paragraph">
                  <wp:posOffset>-1465487</wp:posOffset>
                </wp:positionV>
                <wp:extent cx="7792720" cy="2975638"/>
                <wp:effectExtent l="0" t="0" r="0" b="0"/>
                <wp:wrapNone/>
                <wp:docPr id="645" name="Grupo 645"/>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46" name="Grupo 646"/>
                        <wpg:cNvGrpSpPr/>
                        <wpg:grpSpPr>
                          <a:xfrm>
                            <a:off x="0" y="0"/>
                            <a:ext cx="7792720" cy="2944495"/>
                            <a:chOff x="0" y="0"/>
                            <a:chExt cx="7792720" cy="2944495"/>
                          </a:xfrm>
                        </wpg:grpSpPr>
                        <wpg:grpSp>
                          <wpg:cNvPr id="647" name="Grupo 647"/>
                          <wpg:cNvGrpSpPr/>
                          <wpg:grpSpPr>
                            <a:xfrm>
                              <a:off x="0" y="0"/>
                              <a:ext cx="7792720" cy="2944495"/>
                              <a:chOff x="0" y="0"/>
                              <a:chExt cx="7792720" cy="2944495"/>
                            </a:xfrm>
                          </wpg:grpSpPr>
                          <wpg:grpSp>
                            <wpg:cNvPr id="648" name="Grupo 648"/>
                            <wpg:cNvGrpSpPr/>
                            <wpg:grpSpPr>
                              <a:xfrm>
                                <a:off x="0" y="114300"/>
                                <a:ext cx="7792720" cy="2830195"/>
                                <a:chOff x="0" y="0"/>
                                <a:chExt cx="7792720" cy="2830195"/>
                              </a:xfrm>
                            </wpg:grpSpPr>
                            <wps:wsp>
                              <wps:cNvPr id="649" name="Rectángulo 649"/>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 name="Rectángulo 650"/>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 name="Elipse 651"/>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 name="Elipse 652"/>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53" name="Imagen 653"/>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5048250" y="418356"/>
                                  <a:ext cx="1857375" cy="1857375"/>
                                </a:xfrm>
                                <a:prstGeom prst="rect">
                                  <a:avLst/>
                                </a:prstGeom>
                                <a:noFill/>
                                <a:ln>
                                  <a:noFill/>
                                </a:ln>
                              </pic:spPr>
                            </pic:pic>
                            <wps:wsp>
                              <wps:cNvPr id="654" name="Rectángulo 654"/>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5" name="Rectángulo 655"/>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6" name="Rectángulo 656"/>
                          <wps:cNvSpPr/>
                          <wps:spPr>
                            <a:xfrm>
                              <a:off x="863194" y="1178170"/>
                              <a:ext cx="3899306" cy="628064"/>
                            </a:xfrm>
                            <a:prstGeom prst="rect">
                              <a:avLst/>
                            </a:prstGeom>
                            <a:noFill/>
                            <a:ln w="12700" cap="flat" cmpd="sng" algn="ctr">
                              <a:noFill/>
                              <a:prstDash val="solid"/>
                              <a:miter lim="800000"/>
                            </a:ln>
                            <a:effectLst/>
                          </wps:spPr>
                          <wps:txbx>
                            <w:txbxContent>
                              <w:p w14:paraId="735161C9" w14:textId="41514139" w:rsidR="00D76348"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57" name="Rectángulo 657"/>
                        <wps:cNvSpPr/>
                        <wps:spPr>
                          <a:xfrm>
                            <a:off x="863194" y="2347574"/>
                            <a:ext cx="6042431" cy="628064"/>
                          </a:xfrm>
                          <a:prstGeom prst="rect">
                            <a:avLst/>
                          </a:prstGeom>
                          <a:noFill/>
                          <a:ln w="12700" cap="flat" cmpd="sng" algn="ctr">
                            <a:noFill/>
                            <a:prstDash val="solid"/>
                            <a:miter lim="800000"/>
                          </a:ln>
                          <a:effectLst/>
                        </wps:spPr>
                        <wps:txbx>
                          <w:txbxContent>
                            <w:p w14:paraId="5B18D3B4" w14:textId="36F7B02C" w:rsidR="00D76348" w:rsidRPr="002E6C74" w:rsidRDefault="00871EE2" w:rsidP="000F0AF5">
                              <w:pPr>
                                <w:pStyle w:val="Ttulo1"/>
                              </w:pPr>
                              <w:bookmarkStart w:id="82" w:name="_Toc197248853"/>
                              <w:r>
                                <w:t xml:space="preserve">TEMA 2 : </w:t>
                              </w:r>
                              <w:r w:rsidR="008F691B" w:rsidRPr="008F691B">
                                <w:t>PARTES DE UNA COMPUTADORA</w:t>
                              </w:r>
                              <w:bookmarkEnd w:id="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FADAB41" id="Grupo 645" o:spid="_x0000_s1085" style="position:absolute;left:0;text-align:left;margin-left:-75.1pt;margin-top:-115.4pt;width:613.6pt;height:234.3pt;z-index:251683327;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">
                <v:group id="Grupo 646" o:spid="_x0000_s1086"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">
                  <v:group id="Grupo 647" o:spid="_x0000_s1087"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">
                    <v:group id="Grupo 648" o:spid="_x0000_s1088"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rect id="Rectángulo 649" o:spid="_x0000_s1089"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" fillcolor="#ff0b0c [2407]" stroked="f" strokeweight="1.25pt">
                        <v:stroke endcap="round"/>
                      </v:rect>
                      <v:rect id="Rectángulo 650" o:spid="_x0000_s1090"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" fillcolor="#ffc1c1 [1303]" stroked="f" strokeweight="1.25pt">
                        <v:stroke endcap="round"/>
                      </v:rect>
                      <v:oval id="Elipse 651" o:spid="_x0000_s1091"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" fillcolor="#ffc1c1 [1303]" stroked="f" strokeweight="1.25pt">
                        <v:stroke endcap="round"/>
                      </v:oval>
                      <v:oval id="Elipse 652" o:spid="_x0000_s1092"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" fillcolor="#ff0b0c [2407]" stroked="f" strokeweight="1.25pt">
                        <v:fill r:id="rId17" o:title="" color2="white [3212]" type="pattern"/>
                        <v:stroke endcap="round"/>
                      </v:oval>
                      <v:shape id="Imagen 653" o:spid="_x0000_s1093"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">
                        <v:imagedata r:id="rId18" o:title=""/>
                      </v:shape>
                      <v:rect id="Rectángulo 654" o:spid="_x0000_s1094"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" fillcolor="white [3212]" stroked="f" strokeweight="1.25pt">
                        <v:stroke endcap="round"/>
                      </v:rect>
                    </v:group>
                    <v:rect id="Rectángulo 655" o:spid="_x0000_s1095"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" fillcolor="white [3212]" stroked="f" strokeweight="1.25pt">
                      <v:stroke endcap="round"/>
                    </v:rect>
                  </v:group>
                  <v:rect id="Rectángulo 656" o:spid="_x0000_s1096"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" filled="f" stroked="f" strokeweight="1pt">
                    <v:textbox>
                      <w:txbxContent>
                        <w:p w14:paraId="735161C9" w14:textId="41514139" w:rsidR="00D76348"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2</w:t>
                          </w:r>
                        </w:p>
                      </w:txbxContent>
                    </v:textbox>
                  </v:rect>
                </v:group>
                <v:rect id="Rectángulo 657" o:spid="_x0000_s1097"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" filled="f" stroked="f" strokeweight="1pt">
                  <v:textbox>
                    <w:txbxContent>
                      <w:p w14:paraId="5B18D3B4" w14:textId="36F7B02C" w:rsidR="00D76348" w:rsidRPr="002E6C74" w:rsidRDefault="00871EE2" w:rsidP="000F0AF5">
                        <w:pPr>
                          <w:pStyle w:val="Ttulo1"/>
                        </w:pPr>
                        <w:bookmarkStart w:id="83" w:name="_Toc197248853"/>
                        <w:r>
                          <w:t xml:space="preserve">TEMA 2 : </w:t>
                        </w:r>
                        <w:r w:rsidR="008F691B" w:rsidRPr="008F691B">
                          <w:t>PARTES DE UNA COMPUTADORA</w:t>
                        </w:r>
                        <w:bookmarkEnd w:id="83"/>
                      </w:p>
                    </w:txbxContent>
                  </v:textbox>
                </v:rect>
              </v:group>
            </w:pict>
          </mc:Fallback>
        </mc:AlternateContent>
      </w:r>
    </w:p>
    <w:p w14:paraId="78469C80" w14:textId="77777777" w:rsidR="003C1678" w:rsidRDefault="003C1678" w:rsidP="002B0E57">
      <w:pPr>
        <w:rPr>
          <w:lang w:val="es-ES"/>
        </w:rPr>
      </w:pPr>
    </w:p>
    <w:p w14:paraId="47EEC8DF" w14:textId="77777777" w:rsidR="003C1678" w:rsidRDefault="003C1678" w:rsidP="002B0E57">
      <w:pPr>
        <w:rPr>
          <w:lang w:val="es-ES"/>
        </w:rPr>
      </w:pPr>
    </w:p>
    <w:p w14:paraId="2E9CDBEB" w14:textId="77777777" w:rsidR="003C1678" w:rsidRDefault="003C1678" w:rsidP="002B0E57">
      <w:pPr>
        <w:rPr>
          <w:lang w:val="es-ES"/>
        </w:rPr>
      </w:pPr>
    </w:p>
    <w:p w14:paraId="52AD9618" w14:textId="77777777" w:rsidR="003C1678" w:rsidRDefault="003C1678" w:rsidP="002B0E57">
      <w:pPr>
        <w:rPr>
          <w:lang w:val="es-ES"/>
        </w:rPr>
      </w:pPr>
    </w:p>
    <w:p w14:paraId="5E975E08" w14:textId="77777777" w:rsidR="003C1678" w:rsidRDefault="003C1678" w:rsidP="002B0E57">
      <w:pPr>
        <w:rPr>
          <w:lang w:val="es-ES"/>
        </w:rPr>
      </w:pPr>
    </w:p>
    <w:p w14:paraId="7F4C9C23" w14:textId="2E77A0C3" w:rsidR="003E29F0" w:rsidRDefault="004B66A2" w:rsidP="004B66A2">
      <w:pPr>
        <w:jc w:val="center"/>
        <w:rPr>
          <w:lang w:val="es-ES"/>
        </w:rPr>
      </w:pPr>
      <w:r>
        <w:rPr>
          <w:noProof/>
        </w:rPr>
        <w:drawing>
          <wp:inline distT="0" distB="0" distL="0" distR="0" wp14:anchorId="3F66DB76" wp14:editId="7D2E8F16">
            <wp:extent cx="4176075" cy="2043430"/>
            <wp:effectExtent l="0" t="0" r="0" b="0"/>
            <wp:docPr id="902" name="Imagen 902" descr="Explicación componentes PC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plicación componentes PC - YouTub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93439" cy="2051927"/>
                    </a:xfrm>
                    <a:prstGeom prst="rect">
                      <a:avLst/>
                    </a:prstGeom>
                    <a:noFill/>
                    <a:ln>
                      <a:noFill/>
                    </a:ln>
                  </pic:spPr>
                </pic:pic>
              </a:graphicData>
            </a:graphic>
          </wp:inline>
        </w:drawing>
      </w:r>
    </w:p>
    <w:p w14:paraId="390EF555" w14:textId="77777777" w:rsidR="003E29F0" w:rsidRDefault="003E29F0" w:rsidP="003E29F0">
      <w:pPr>
        <w:rPr>
          <w:lang w:val="es-ES" w:eastAsia="es-BO"/>
        </w:rPr>
      </w:pPr>
      <w:r>
        <w:rPr>
          <w:noProof/>
          <w:lang w:val="es-ES"/>
        </w:rPr>
        <mc:AlternateContent>
          <mc:Choice Requires="wpg">
            <w:drawing>
              <wp:inline distT="0" distB="0" distL="0" distR="0" wp14:anchorId="1F7E216E" wp14:editId="44D5435D">
                <wp:extent cx="4316872" cy="611505"/>
                <wp:effectExtent l="0" t="0" r="7620" b="0"/>
                <wp:docPr id="719" name="Grupo 719"/>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720" name="Imagen 720"/>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21" name="Grupo 721"/>
                        <wpg:cNvGrpSpPr/>
                        <wpg:grpSpPr>
                          <a:xfrm>
                            <a:off x="812042" y="81887"/>
                            <a:ext cx="2769235" cy="464820"/>
                            <a:chOff x="0" y="0"/>
                            <a:chExt cx="2769566" cy="465026"/>
                          </a:xfrm>
                        </wpg:grpSpPr>
                        <wpg:grpSp>
                          <wpg:cNvPr id="722" name="Grupo 722"/>
                          <wpg:cNvGrpSpPr/>
                          <wpg:grpSpPr>
                            <a:xfrm>
                              <a:off x="0" y="0"/>
                              <a:ext cx="2769566" cy="465026"/>
                              <a:chOff x="0" y="0"/>
                              <a:chExt cx="2769566" cy="465026"/>
                            </a:xfrm>
                          </wpg:grpSpPr>
                          <wps:wsp>
                            <wps:cNvPr id="723" name="Rectángulo 72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 name="Rectángulo: una sola esquina redondeada 72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5" name="Diagrama de flujo: conector 72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 name="Diagrama de flujo: conector 72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27" name="Rectángulo 72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226B3C" w14:textId="77777777" w:rsidR="003E29F0" w:rsidRPr="0093640B" w:rsidRDefault="003E29F0" w:rsidP="003E29F0">
                                <w:pPr>
                                  <w:pStyle w:val="Ttulo2"/>
                                </w:pPr>
                                <w:bookmarkStart w:id="84" w:name="_Toc197248854"/>
                                <w:r>
                                  <w:t>PRÁCTICA</w:t>
                                </w:r>
                                <w:bookmarkEnd w:id="8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28" name="Imagen 728"/>
                          <pic:cNvPicPr>
                            <a:picLocks/>
                          </pic:cNvPicPr>
                        </pic:nvPicPr>
                        <pic:blipFill rotWithShape="1">
                          <a:blip r:embed="rId21"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1F7E216E" id="Grupo 719" o:spid="_x0000_s1098" style="width:339.9pt;height:48.15pt;mso-position-horizontal-relative:char;mso-position-vertical-relative:line" coordsize="43168,61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">
                <v:shape id="Imagen 720" o:spid="_x0000_s1099"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">
                  <v:imagedata r:id="rId22" o:title="" croptop="6860f" cropbottom="12416f" cropleft="6770f" cropright="10621f"/>
                  <o:lock v:ext="edit" aspectratio="f"/>
                </v:shape>
                <v:group id="Grupo 721" o:spid="_x0000_s1100"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">
                  <v:group id="Grupo 722" o:spid="_x0000_s1101"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">
                    <v:rect id="Rectángulo 723" o:spid="_x0000_s1102"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" fillcolor="#ffc1c1 [1303]" stroked="f" strokeweight="1.25pt">
                      <v:stroke endcap="round"/>
                    </v:rect>
                    <v:shape id="Rectángulo: una sola esquina redondeada 724" o:spid="_x0000_s1103"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25" o:spid="_x0000_s1104"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" fillcolor="#ffc1c1 [1303]" stroked="f" strokeweight="1.25pt">
                      <v:stroke endcap="round"/>
                    </v:shape>
                    <v:shape id="Diagrama de flujo: conector 726" o:spid="_x0000_s1105"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727" o:spid="_x0000_s1106"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" filled="f" stroked="f" strokeweight="1.25pt">
                    <v:stroke endcap="round"/>
                    <v:textbox>
                      <w:txbxContent>
                        <w:p w14:paraId="6E226B3C" w14:textId="77777777" w:rsidR="003E29F0" w:rsidRPr="0093640B" w:rsidRDefault="003E29F0" w:rsidP="003E29F0">
                          <w:pPr>
                            <w:pStyle w:val="Ttulo2"/>
                          </w:pPr>
                          <w:bookmarkStart w:id="85" w:name="_Toc197248854"/>
                          <w:r>
                            <w:t>PRÁCTICA</w:t>
                          </w:r>
                          <w:bookmarkEnd w:id="85"/>
                        </w:p>
                      </w:txbxContent>
                    </v:textbox>
                  </v:rect>
                </v:group>
                <v:shape id="Imagen 728" o:spid="_x0000_s1107"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">
                  <v:imagedata r:id="rId23" o:title="" cropleft="2884f" cropright="2559f"/>
                  <o:lock v:ext="edit" aspectratio="f"/>
                </v:shape>
                <w10:anchorlock/>
              </v:group>
            </w:pict>
          </mc:Fallback>
        </mc:AlternateContent>
      </w:r>
    </w:p>
    <w:p w14:paraId="78C6A5B3" w14:textId="4713AF25" w:rsidR="00294296" w:rsidRPr="00294296" w:rsidRDefault="00974545" w:rsidP="00294296">
      <w:pPr>
        <w:pStyle w:val="Ttulo3"/>
        <w:rPr>
          <w:lang w:eastAsia="es-BO"/>
        </w:rPr>
      </w:pPr>
      <w:bookmarkStart w:id="86" w:name="_Toc197248855"/>
      <w:r>
        <w:rPr>
          <w:lang w:eastAsia="es-BO"/>
        </w:rPr>
        <w:t xml:space="preserve">2.1. </w:t>
      </w:r>
      <w:r w:rsidR="00294296" w:rsidRPr="00294296">
        <w:rPr>
          <w:lang w:eastAsia="es-BO"/>
        </w:rPr>
        <w:t>Actividad para el Participante</w:t>
      </w:r>
      <w:bookmarkEnd w:id="86"/>
    </w:p>
    <w:p w14:paraId="77CFC3C7" w14:textId="77777777" w:rsidR="00294296" w:rsidRPr="00294296" w:rsidRDefault="00294296">
      <w:pPr>
        <w:numPr>
          <w:ilvl w:val="0"/>
          <w:numId w:val="28"/>
        </w:numPr>
        <w:spacing w:line="360" w:lineRule="auto"/>
        <w:rPr>
          <w:lang w:eastAsia="es-BO"/>
        </w:rPr>
      </w:pPr>
      <w:r w:rsidRPr="00294296">
        <w:rPr>
          <w:b/>
          <w:bCs/>
          <w:lang w:eastAsia="es-BO"/>
        </w:rPr>
        <w:t>Piensa en la computadora que usas regularmente. ¿Cuáles son las partes principales que puedes identificar y cómo crees que cada una contribuye al rendimiento general del sistema?</w:t>
      </w:r>
    </w:p>
    <w:p w14:paraId="17658D2F" w14:textId="77777777" w:rsidR="009B41B2" w:rsidRPr="009B41B2" w:rsidRDefault="009B41B2" w:rsidP="009B41B2">
      <w:pPr>
        <w:spacing w:line="360" w:lineRule="auto"/>
        <w:ind w:left="360"/>
        <w:rPr>
          <w:lang w:val="es-ES" w:eastAsia="es-BO"/>
        </w:rPr>
      </w:pPr>
      <w:r w:rsidRPr="009B41B2">
        <w:rPr>
          <w:b/>
          <w:bCs/>
          <w:lang w:val="es-ES" w:eastAsia="es-BO"/>
        </w:rPr>
        <w:t>Rpta</w:t>
      </w:r>
      <w:r w:rsidRPr="009B41B2">
        <w:rPr>
          <w:lang w:val="es-ES" w:eastAsia="es-BO"/>
        </w:rPr>
        <w:t>………………………………………………………………………………………………………………………………………………………………………………………………………………………………………………………………………………………………………………………………………………………………………………………………………………………………….</w:t>
      </w:r>
    </w:p>
    <w:p w14:paraId="78969DF4" w14:textId="77777777" w:rsidR="00294296" w:rsidRPr="00294296" w:rsidRDefault="00294296">
      <w:pPr>
        <w:numPr>
          <w:ilvl w:val="0"/>
          <w:numId w:val="28"/>
        </w:numPr>
        <w:spacing w:line="360" w:lineRule="auto"/>
        <w:rPr>
          <w:lang w:eastAsia="es-BO"/>
        </w:rPr>
      </w:pPr>
      <w:r w:rsidRPr="00294296">
        <w:rPr>
          <w:b/>
          <w:bCs/>
          <w:lang w:eastAsia="es-BO"/>
        </w:rPr>
        <w:t>Recuerda una ocasión en la que tu computadora presentó un problema. ¿Qué parte crees que pudo haber causado el inconveniente (por ejemplo, procesador, memoria RAM, etc.) y cómo lo solucionaste?</w:t>
      </w:r>
    </w:p>
    <w:p w14:paraId="6290BCED" w14:textId="6C4F61E7" w:rsidR="003E29F0" w:rsidRPr="003E29F0" w:rsidRDefault="009B41B2" w:rsidP="00594560">
      <w:pPr>
        <w:spacing w:line="360" w:lineRule="auto"/>
        <w:ind w:left="360"/>
        <w:rPr>
          <w:lang w:val="es-ES" w:eastAsia="es-BO"/>
        </w:rPr>
      </w:pPr>
      <w:r w:rsidRPr="009B41B2">
        <w:rPr>
          <w:b/>
          <w:bCs/>
          <w:lang w:val="es-ES" w:eastAsia="es-BO"/>
        </w:rPr>
        <w:t>Rpta</w:t>
      </w:r>
      <w:r w:rsidRPr="009B41B2">
        <w:rPr>
          <w:lang w:val="es-ES" w:eastAsia="es-BO"/>
        </w:rPr>
        <w:t>………………………………………………………………………………………………………………………………………………………………………………………………………………………………………………………………………………………………………………………………………………………………………………………………………………………………….</w:t>
      </w:r>
    </w:p>
    <w:p w14:paraId="75DFA306" w14:textId="49E6BFD2" w:rsidR="003E29F0" w:rsidRDefault="003E29F0" w:rsidP="003E29F0">
      <w:pPr>
        <w:rPr>
          <w:lang w:val="es-ES"/>
        </w:rPr>
      </w:pPr>
      <w:r>
        <w:rPr>
          <w:noProof/>
          <w:lang w:val="es-ES"/>
        </w:rPr>
        <w:lastRenderedPageBreak/>
        <mc:AlternateContent>
          <mc:Choice Requires="wpg">
            <w:drawing>
              <wp:inline distT="0" distB="0" distL="0" distR="0" wp14:anchorId="44862EC9" wp14:editId="6ABDB35A">
                <wp:extent cx="4316873" cy="618329"/>
                <wp:effectExtent l="0" t="0" r="7620" b="0"/>
                <wp:docPr id="729" name="Grupo 729"/>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730" name="Imagen 730"/>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731" name="Grupo 731"/>
                        <wpg:cNvGrpSpPr/>
                        <wpg:grpSpPr>
                          <a:xfrm>
                            <a:off x="812042" y="81887"/>
                            <a:ext cx="2769235" cy="464820"/>
                            <a:chOff x="0" y="0"/>
                            <a:chExt cx="2769566" cy="465026"/>
                          </a:xfrm>
                        </wpg:grpSpPr>
                        <wpg:grpSp>
                          <wpg:cNvPr id="732" name="Grupo 732"/>
                          <wpg:cNvGrpSpPr/>
                          <wpg:grpSpPr>
                            <a:xfrm>
                              <a:off x="0" y="0"/>
                              <a:ext cx="2769566" cy="465026"/>
                              <a:chOff x="0" y="0"/>
                              <a:chExt cx="2769566" cy="465026"/>
                            </a:xfrm>
                          </wpg:grpSpPr>
                          <wps:wsp>
                            <wps:cNvPr id="733" name="Rectángulo 733"/>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 name="Rectángulo: una sola esquina redondeada 734"/>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5" name="Diagrama de flujo: conector 735"/>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6" name="Diagrama de flujo: conector 736"/>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37" name="Rectángulo 737"/>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8DCC6" w14:textId="77777777" w:rsidR="003E29F0" w:rsidRPr="0093640B" w:rsidRDefault="003E29F0" w:rsidP="003E29F0">
                                <w:pPr>
                                  <w:pStyle w:val="Ttulo2"/>
                                </w:pPr>
                                <w:bookmarkStart w:id="87" w:name="_Toc197248856"/>
                                <w:r w:rsidRPr="0093640B">
                                  <w:t>TEORÍA</w:t>
                                </w:r>
                                <w:bookmarkEnd w:id="8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38" name="Imagen 738"/>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44862EC9" id="Grupo 729" o:spid="_x0000_s1108" style="width:339.9pt;height:48.7pt;mso-position-horizontal-relative:char;mso-position-vertical-relative:line" coordsize="43168,61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">
                <v:shape id="Imagen 730" o:spid="_x0000_s1109"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">
                  <v:imagedata r:id="rId22" o:title="" croptop="6860f" cropbottom="12416f" cropleft="6770f" cropright="10621f"/>
                  <o:lock v:ext="edit" aspectratio="f"/>
                </v:shape>
                <v:group id="Grupo 731" o:spid="_x0000_s1110"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v:group id="Grupo 732" o:spid="_x0000_s1111"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n1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eA1TeDvTDgCcv0LAAD//wMAUEsBAi0AFAAGAAgAAAAhANvh9svuAAAAhQEAABMAAAAAAAAA&#10;AAAAAAAAAAAAAFtDb250ZW50X1R5cGVzXS54bWxQSwECLQAUAAYACAAAACEAWvQsW78AAAAVAQAA&#10;CwAAAAAAAAAAAAAAAAAfAQAAX3JlbHMvLnJlbHNQSwECLQAUAAYACAAAACEArH2p9cYAAADcAAAA&#10;DwAAAAAAAAAAAAAAAAAHAgAAZHJzL2Rvd25yZXYueG1sUEsFBgAAAAADAAMAtwAAAPoCAAAAAA==&#10;">
                    <v:rect id="Rectángulo 733" o:spid="_x0000_s1112"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" fillcolor="#ffc1c1 [1303]" stroked="f" strokeweight="1.25pt">
                      <v:stroke endcap="round"/>
                    </v:rect>
                    <v:shape id="Rectángulo: una sola esquina redondeada 734" o:spid="_x0000_s1113"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35" o:spid="_x0000_s1114"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" fillcolor="#ffc1c1 [1303]" stroked="f" strokeweight="1.25pt">
                      <v:stroke endcap="round"/>
                    </v:shape>
                    <v:shape id="Diagrama de flujo: conector 736" o:spid="_x0000_s1115"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737" o:spid="_x0000_s1116"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" filled="f" stroked="f" strokeweight="1.25pt">
                    <v:stroke endcap="round"/>
                    <v:textbox>
                      <w:txbxContent>
                        <w:p w14:paraId="3978DCC6" w14:textId="77777777" w:rsidR="003E29F0" w:rsidRPr="0093640B" w:rsidRDefault="003E29F0" w:rsidP="003E29F0">
                          <w:pPr>
                            <w:pStyle w:val="Ttulo2"/>
                          </w:pPr>
                          <w:bookmarkStart w:id="88" w:name="_Toc197248856"/>
                          <w:r w:rsidRPr="0093640B">
                            <w:t>TEORÍA</w:t>
                          </w:r>
                          <w:bookmarkEnd w:id="88"/>
                        </w:p>
                      </w:txbxContent>
                    </v:textbox>
                  </v:rect>
                </v:group>
                <v:shape id="Imagen 738" o:spid="_x0000_s1117"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">
                  <v:imagedata r:id="rId25" o:title=""/>
                  <o:lock v:ext="edit" aspectratio="f"/>
                </v:shape>
                <w10:anchorlock/>
              </v:group>
            </w:pict>
          </mc:Fallback>
        </mc:AlternateContent>
      </w:r>
    </w:p>
    <w:p w14:paraId="49F18A65" w14:textId="679EEB59" w:rsidR="008F4CBE" w:rsidRPr="008F4CBE" w:rsidRDefault="00FF40D4" w:rsidP="008F4CBE">
      <w:pPr>
        <w:pStyle w:val="Ttulo3"/>
        <w:rPr>
          <w:rFonts w:eastAsia="Times New Roman"/>
          <w:lang w:eastAsia="es-BO"/>
        </w:rPr>
      </w:pPr>
      <w:bookmarkStart w:id="89" w:name="_Toc197248857"/>
      <w:r w:rsidRPr="004D51FC">
        <w:rPr>
          <w:rFonts w:eastAsia="Times New Roman"/>
          <w:lang w:eastAsia="es-BO"/>
        </w:rPr>
        <w:t>2.</w:t>
      </w:r>
      <w:r w:rsidR="00974545">
        <w:rPr>
          <w:rFonts w:eastAsia="Times New Roman"/>
          <w:lang w:eastAsia="es-BO"/>
        </w:rPr>
        <w:t>2.</w:t>
      </w:r>
      <w:r w:rsidRPr="004D51FC">
        <w:rPr>
          <w:rFonts w:eastAsia="Times New Roman"/>
          <w:lang w:eastAsia="es-BO"/>
        </w:rPr>
        <w:t xml:space="preserve"> Partes de una Computadora</w:t>
      </w:r>
      <w:bookmarkEnd w:id="89"/>
    </w:p>
    <w:p w14:paraId="5F6DF697" w14:textId="150E0133" w:rsidR="008F4CBE" w:rsidRPr="008F4CBE" w:rsidRDefault="008F4CBE" w:rsidP="008F4CBE">
      <w:pPr>
        <w:jc w:val="center"/>
        <w:rPr>
          <w:lang w:val="es-ES" w:eastAsia="es-BO"/>
        </w:rPr>
      </w:pPr>
      <w:r>
        <w:rPr>
          <w:noProof/>
          <w:lang w:val="es-ES" w:eastAsia="es-BO"/>
        </w:rPr>
        <w:drawing>
          <wp:inline distT="0" distB="0" distL="0" distR="0" wp14:anchorId="61380D98" wp14:editId="7AEB342D">
            <wp:extent cx="1940242" cy="1299023"/>
            <wp:effectExtent l="0" t="0" r="3175" b="0"/>
            <wp:docPr id="914" name="Imagen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 b="53235"/>
                    <a:stretch/>
                  </pic:blipFill>
                  <pic:spPr bwMode="auto">
                    <a:xfrm>
                      <a:off x="0" y="0"/>
                      <a:ext cx="1948304" cy="1304421"/>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s-ES" w:eastAsia="es-BO"/>
        </w:rPr>
        <w:drawing>
          <wp:inline distT="0" distB="0" distL="0" distR="0" wp14:anchorId="5550C32A" wp14:editId="6B5D71FF">
            <wp:extent cx="1940398" cy="1290358"/>
            <wp:effectExtent l="0" t="0" r="3175" b="5080"/>
            <wp:docPr id="915" name="Imagen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694" t="49402" r="3694" b="2142"/>
                    <a:stretch/>
                  </pic:blipFill>
                  <pic:spPr bwMode="auto">
                    <a:xfrm>
                      <a:off x="0" y="0"/>
                      <a:ext cx="1941640" cy="1291184"/>
                    </a:xfrm>
                    <a:prstGeom prst="rect">
                      <a:avLst/>
                    </a:prstGeom>
                    <a:noFill/>
                    <a:ln>
                      <a:noFill/>
                    </a:ln>
                    <a:extLst>
                      <a:ext uri="{53640926-AAD7-44D8-BBD7-CCE9431645EC}">
                        <a14:shadowObscured xmlns:a14="http://schemas.microsoft.com/office/drawing/2010/main"/>
                      </a:ext>
                    </a:extLst>
                  </pic:spPr>
                </pic:pic>
              </a:graphicData>
            </a:graphic>
          </wp:inline>
        </w:drawing>
      </w:r>
    </w:p>
    <w:p w14:paraId="51A4C5C8" w14:textId="77777777" w:rsidR="00FF40D4" w:rsidRPr="004D51FC" w:rsidRDefault="00FF40D4" w:rsidP="00FF40D4">
      <w:pPr>
        <w:spacing w:before="240" w:line="360" w:lineRule="auto"/>
        <w:rPr>
          <w:rFonts w:eastAsia="Times New Roman" w:cs="Arial"/>
          <w:lang w:eastAsia="es-BO"/>
        </w:rPr>
      </w:pPr>
      <w:r w:rsidRPr="004D51FC">
        <w:rPr>
          <w:rFonts w:eastAsia="Times New Roman" w:cs="Arial"/>
          <w:lang w:eastAsia="es-BO"/>
        </w:rPr>
        <w:t>Las computadoras están compuestas por varios componentes esenciales que trabajan juntos para realizar diferentes tareas. A continuación, se explican cada una de estas partes de manera clara y sencilla.</w:t>
      </w:r>
    </w:p>
    <w:p w14:paraId="39446B24" w14:textId="08866740" w:rsidR="00FF40D4" w:rsidRPr="004D51FC" w:rsidRDefault="00FF40D4" w:rsidP="0093640B">
      <w:pPr>
        <w:pStyle w:val="Ttulo4"/>
      </w:pPr>
      <w:bookmarkStart w:id="90" w:name="_Toc197248858"/>
      <w:r w:rsidRPr="004D51FC">
        <w:t>2.</w:t>
      </w:r>
      <w:r w:rsidR="00974545">
        <w:t>2.</w:t>
      </w:r>
      <w:r w:rsidRPr="004D51FC">
        <w:t>1. Procesadores</w:t>
      </w:r>
      <w:bookmarkEnd w:id="90"/>
    </w:p>
    <w:p w14:paraId="10CF039F" w14:textId="2733BFD8"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14047" behindDoc="1" locked="0" layoutInCell="1" allowOverlap="1" wp14:anchorId="43AF5A40" wp14:editId="252813FE">
            <wp:simplePos x="0" y="0"/>
            <wp:positionH relativeFrom="column">
              <wp:posOffset>3510528</wp:posOffset>
            </wp:positionH>
            <wp:positionV relativeFrom="paragraph">
              <wp:posOffset>103505</wp:posOffset>
            </wp:positionV>
            <wp:extent cx="2339975" cy="1619885"/>
            <wp:effectExtent l="0" t="0" r="3175" b="0"/>
            <wp:wrapTight wrapText="bothSides">
              <wp:wrapPolygon edited="0">
                <wp:start x="0" y="0"/>
                <wp:lineTo x="0" y="21338"/>
                <wp:lineTo x="21453" y="21338"/>
                <wp:lineTo x="21453" y="0"/>
                <wp:lineTo x="0" y="0"/>
              </wp:wrapPolygon>
            </wp:wrapTight>
            <wp:docPr id="904" name="Image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39975" cy="1619885"/>
                    </a:xfrm>
                    <a:prstGeom prst="rect">
                      <a:avLst/>
                    </a:prstGeom>
                    <a:noFill/>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El </w:t>
      </w:r>
      <w:r w:rsidR="00FF40D4" w:rsidRPr="004D51FC">
        <w:rPr>
          <w:rFonts w:eastAsia="Times New Roman" w:cs="Arial"/>
          <w:b/>
          <w:bCs/>
          <w:lang w:eastAsia="es-BO"/>
        </w:rPr>
        <w:t>procesador</w:t>
      </w:r>
      <w:r w:rsidR="00FF40D4" w:rsidRPr="004D51FC">
        <w:rPr>
          <w:rFonts w:eastAsia="Times New Roman" w:cs="Arial"/>
          <w:lang w:eastAsia="es-BO"/>
        </w:rPr>
        <w:t>, también conocido como CPU (Unidad Central de Procesamiento), es el "cerebro" de la computadora. Es responsable de ejecutar las instrucciones y procesar la información. Cuanto más rápido y potente sea el procesador, más tareas podrá realizar la computadora en un tiempo menor.</w:t>
      </w:r>
    </w:p>
    <w:p w14:paraId="2717CCAF" w14:textId="1DC95E6D" w:rsidR="004B66A2"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 procesador moderno como el Intel Core i7 puede manejar múltiples aplicaciones al mismo tiempo, lo que es ideal para tareas como la edición de video o los videojuegos.</w:t>
      </w:r>
    </w:p>
    <w:p w14:paraId="20A7722C" w14:textId="2171F2C1" w:rsidR="00FF40D4" w:rsidRPr="004D51FC" w:rsidRDefault="00FF40D4" w:rsidP="0093640B">
      <w:pPr>
        <w:pStyle w:val="Ttulo4"/>
      </w:pPr>
      <w:bookmarkStart w:id="91" w:name="_Toc197248859"/>
      <w:r w:rsidRPr="004D51FC">
        <w:t>2.</w:t>
      </w:r>
      <w:r w:rsidR="00974545">
        <w:t>2.</w:t>
      </w:r>
      <w:r w:rsidRPr="004D51FC">
        <w:t>2. Tarjeta Madre</w:t>
      </w:r>
      <w:bookmarkEnd w:id="91"/>
    </w:p>
    <w:p w14:paraId="52D3BDC7" w14:textId="2B7A8758" w:rsidR="00FF40D4" w:rsidRPr="004D51FC" w:rsidRDefault="00DA1098" w:rsidP="00FF40D4">
      <w:pPr>
        <w:spacing w:before="240" w:line="360" w:lineRule="auto"/>
        <w:rPr>
          <w:rFonts w:eastAsia="Times New Roman" w:cs="Arial"/>
          <w:lang w:eastAsia="es-BO"/>
        </w:rPr>
      </w:pPr>
      <w:r>
        <w:rPr>
          <w:rFonts w:cs="Arial"/>
          <w:noProof/>
        </w:rPr>
        <w:drawing>
          <wp:anchor distT="0" distB="0" distL="114300" distR="114300" simplePos="0" relativeHeight="251715071" behindDoc="1" locked="0" layoutInCell="1" allowOverlap="1" wp14:anchorId="13E3E485" wp14:editId="7CBA0DD9">
            <wp:simplePos x="0" y="0"/>
            <wp:positionH relativeFrom="column">
              <wp:posOffset>3507105</wp:posOffset>
            </wp:positionH>
            <wp:positionV relativeFrom="paragraph">
              <wp:posOffset>129834</wp:posOffset>
            </wp:positionV>
            <wp:extent cx="2340000" cy="1620000"/>
            <wp:effectExtent l="0" t="0" r="3175" b="0"/>
            <wp:wrapTight wrapText="bothSides">
              <wp:wrapPolygon edited="0">
                <wp:start x="0" y="0"/>
                <wp:lineTo x="0" y="21338"/>
                <wp:lineTo x="21453" y="21338"/>
                <wp:lineTo x="21453" y="0"/>
                <wp:lineTo x="0" y="0"/>
              </wp:wrapPolygon>
            </wp:wrapTight>
            <wp:docPr id="905" name="Imagen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50">
                      <a:extLst>
                        <a:ext uri="{28A0092B-C50C-407E-A947-70E740481C1C}">
                          <a14:useLocalDpi xmlns:a14="http://schemas.microsoft.com/office/drawing/2010/main" val="0"/>
                        </a:ext>
                      </a:extLst>
                    </a:blip>
                    <a:srcRect l="11462" t="12463" r="9190"/>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La </w:t>
      </w:r>
      <w:r w:rsidR="00FF40D4" w:rsidRPr="004D51FC">
        <w:rPr>
          <w:rFonts w:eastAsia="Times New Roman" w:cs="Arial"/>
          <w:b/>
          <w:bCs/>
          <w:lang w:eastAsia="es-BO"/>
        </w:rPr>
        <w:t>tarjeta madre</w:t>
      </w:r>
      <w:r w:rsidR="00FF40D4" w:rsidRPr="004D51FC">
        <w:rPr>
          <w:rFonts w:eastAsia="Times New Roman" w:cs="Arial"/>
          <w:lang w:eastAsia="es-BO"/>
        </w:rPr>
        <w:t xml:space="preserve"> es la placa principal de la computadora. En ella se conectan todos los componentes, como el procesador, la memoria RAM y otros dispositivos. También contiene circuitos que permiten la comunicación entre estos elementos.</w:t>
      </w:r>
    </w:p>
    <w:p w14:paraId="6318A312" w14:textId="63BCBA89" w:rsidR="004B66A2"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La tarjeta madre de un modelo de computadora de escritorio puede tener puertos para USB, conectores para la tarjeta gráfica y slots para la memoria RAM.</w:t>
      </w:r>
    </w:p>
    <w:p w14:paraId="606CBD69" w14:textId="4D622CD2" w:rsidR="00FF40D4" w:rsidRPr="004D51FC" w:rsidRDefault="00FF40D4" w:rsidP="0093640B">
      <w:pPr>
        <w:pStyle w:val="Ttulo4"/>
      </w:pPr>
      <w:bookmarkStart w:id="92" w:name="_Toc197248860"/>
      <w:r w:rsidRPr="004D51FC">
        <w:lastRenderedPageBreak/>
        <w:t>2.</w:t>
      </w:r>
      <w:r w:rsidR="00974545">
        <w:t>2.</w:t>
      </w:r>
      <w:r w:rsidRPr="004D51FC">
        <w:t>3. Tarjeta de Video</w:t>
      </w:r>
      <w:bookmarkEnd w:id="92"/>
    </w:p>
    <w:p w14:paraId="46AB4FFE" w14:textId="4A5E4177"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16095" behindDoc="1" locked="0" layoutInCell="1" allowOverlap="1" wp14:anchorId="005789C3" wp14:editId="06715631">
            <wp:simplePos x="0" y="0"/>
            <wp:positionH relativeFrom="column">
              <wp:posOffset>3552190</wp:posOffset>
            </wp:positionH>
            <wp:positionV relativeFrom="paragraph">
              <wp:posOffset>114990</wp:posOffset>
            </wp:positionV>
            <wp:extent cx="2339340" cy="1628775"/>
            <wp:effectExtent l="0" t="0" r="3810" b="9525"/>
            <wp:wrapTight wrapText="bothSides">
              <wp:wrapPolygon edited="0">
                <wp:start x="0" y="0"/>
                <wp:lineTo x="0" y="21474"/>
                <wp:lineTo x="21459" y="21474"/>
                <wp:lineTo x="21459" y="0"/>
                <wp:lineTo x="0" y="0"/>
              </wp:wrapPolygon>
            </wp:wrapTight>
            <wp:docPr id="906" name="Imagen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4909"/>
                    <a:stretch/>
                  </pic:blipFill>
                  <pic:spPr bwMode="auto">
                    <a:xfrm>
                      <a:off x="0" y="0"/>
                      <a:ext cx="2339340" cy="1628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La </w:t>
      </w:r>
      <w:r w:rsidR="00FF40D4" w:rsidRPr="004D51FC">
        <w:rPr>
          <w:rFonts w:eastAsia="Times New Roman" w:cs="Arial"/>
          <w:b/>
          <w:bCs/>
          <w:lang w:eastAsia="es-BO"/>
        </w:rPr>
        <w:t>tarjeta de video</w:t>
      </w:r>
      <w:r w:rsidR="00FF40D4" w:rsidRPr="004D51FC">
        <w:rPr>
          <w:rFonts w:eastAsia="Times New Roman" w:cs="Arial"/>
          <w:lang w:eastAsia="es-BO"/>
        </w:rPr>
        <w:t xml:space="preserve"> es responsable de generar y enviar imágenes al monitor. Es especialmente importante para los videojuegos y aplicaciones de diseño gráfico, ya que una buena tarjeta de video puede mejorar la calidad y velocidad de los gráficos.</w:t>
      </w:r>
    </w:p>
    <w:p w14:paraId="7E16DAB7" w14:textId="799E5F28" w:rsidR="00F122E1"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Una tarjeta de video como la </w:t>
      </w:r>
      <w:proofErr w:type="spellStart"/>
      <w:r w:rsidRPr="004D51FC">
        <w:rPr>
          <w:rFonts w:eastAsia="Times New Roman" w:cs="Arial"/>
          <w:lang w:eastAsia="es-BO"/>
        </w:rPr>
        <w:t>NVIDIA</w:t>
      </w:r>
      <w:proofErr w:type="spellEnd"/>
      <w:r w:rsidRPr="004D51FC">
        <w:rPr>
          <w:rFonts w:eastAsia="Times New Roman" w:cs="Arial"/>
          <w:lang w:eastAsia="es-BO"/>
        </w:rPr>
        <w:t xml:space="preserve"> GeForce </w:t>
      </w:r>
      <w:proofErr w:type="spellStart"/>
      <w:r w:rsidRPr="004D51FC">
        <w:rPr>
          <w:rFonts w:eastAsia="Times New Roman" w:cs="Arial"/>
          <w:lang w:eastAsia="es-BO"/>
        </w:rPr>
        <w:t>RTX</w:t>
      </w:r>
      <w:proofErr w:type="spellEnd"/>
      <w:r w:rsidRPr="004D51FC">
        <w:rPr>
          <w:rFonts w:eastAsia="Times New Roman" w:cs="Arial"/>
          <w:lang w:eastAsia="es-BO"/>
        </w:rPr>
        <w:t xml:space="preserve"> 3060 puede renderizar gráficos complejos en juegos modernos, haciéndolos más realistas.</w:t>
      </w:r>
    </w:p>
    <w:p w14:paraId="2719748D" w14:textId="456D6E5A" w:rsidR="00FF40D4" w:rsidRPr="004D51FC" w:rsidRDefault="00FF40D4" w:rsidP="0093640B">
      <w:pPr>
        <w:pStyle w:val="Ttulo4"/>
      </w:pPr>
      <w:bookmarkStart w:id="93" w:name="_Toc197248861"/>
      <w:r w:rsidRPr="004D51FC">
        <w:t>2.</w:t>
      </w:r>
      <w:r w:rsidR="00974545">
        <w:t>2.</w:t>
      </w:r>
      <w:r w:rsidRPr="004D51FC">
        <w:t>4. Memoria RAM</w:t>
      </w:r>
      <w:bookmarkEnd w:id="93"/>
    </w:p>
    <w:p w14:paraId="16991746" w14:textId="122F43EC"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17119" behindDoc="1" locked="0" layoutInCell="1" allowOverlap="1" wp14:anchorId="367592C5" wp14:editId="6DD2FB8A">
            <wp:simplePos x="0" y="0"/>
            <wp:positionH relativeFrom="column">
              <wp:posOffset>3556086</wp:posOffset>
            </wp:positionH>
            <wp:positionV relativeFrom="paragraph">
              <wp:posOffset>122417</wp:posOffset>
            </wp:positionV>
            <wp:extent cx="2340000" cy="1620000"/>
            <wp:effectExtent l="0" t="0" r="3175" b="0"/>
            <wp:wrapTight wrapText="bothSides">
              <wp:wrapPolygon edited="0">
                <wp:start x="0" y="0"/>
                <wp:lineTo x="0" y="21338"/>
                <wp:lineTo x="21453" y="21338"/>
                <wp:lineTo x="21453" y="0"/>
                <wp:lineTo x="0" y="0"/>
              </wp:wrapPolygon>
            </wp:wrapTight>
            <wp:docPr id="907" name="Imagen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 b="39221"/>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La </w:t>
      </w:r>
      <w:r w:rsidR="00FF40D4" w:rsidRPr="004D51FC">
        <w:rPr>
          <w:rFonts w:eastAsia="Times New Roman" w:cs="Arial"/>
          <w:b/>
          <w:bCs/>
          <w:lang w:eastAsia="es-BO"/>
        </w:rPr>
        <w:t>memoria RAM</w:t>
      </w:r>
      <w:r w:rsidR="00FF40D4" w:rsidRPr="004D51FC">
        <w:rPr>
          <w:rFonts w:eastAsia="Times New Roman" w:cs="Arial"/>
          <w:lang w:eastAsia="es-BO"/>
        </w:rPr>
        <w:t xml:space="preserve"> (Memoria de Acceso Aleatorio) es donde se almacenan temporalmente los datos que la computadora está utilizando en ese momento. Cuanta más RAM tenga una computadora, más programas podrá ejecutar al mismo tiempo sin volverse lenta.</w:t>
      </w:r>
    </w:p>
    <w:p w14:paraId="11981817" w14:textId="1C890556" w:rsidR="00F122E1"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Una computadora con 16 GB de RAM puede manejar múltiples aplicaciones abiertas, como un navegador, un procesador de texto y un juego, sin problemas de rendimiento.</w:t>
      </w:r>
    </w:p>
    <w:p w14:paraId="6A9EC1D3" w14:textId="6B50FCB3" w:rsidR="00FF40D4" w:rsidRPr="004D51FC" w:rsidRDefault="00FF40D4" w:rsidP="0093640B">
      <w:pPr>
        <w:pStyle w:val="Ttulo4"/>
      </w:pPr>
      <w:bookmarkStart w:id="94" w:name="_Toc197248862"/>
      <w:r w:rsidRPr="004D51FC">
        <w:t>2.</w:t>
      </w:r>
      <w:r w:rsidR="00974545">
        <w:t>2.</w:t>
      </w:r>
      <w:r w:rsidRPr="004D51FC">
        <w:t>5. Discos Duros</w:t>
      </w:r>
      <w:bookmarkEnd w:id="94"/>
    </w:p>
    <w:p w14:paraId="677E9C62" w14:textId="1CFB4BFA"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18143" behindDoc="1" locked="0" layoutInCell="1" allowOverlap="1" wp14:anchorId="1E17B403" wp14:editId="70488FD9">
            <wp:simplePos x="0" y="0"/>
            <wp:positionH relativeFrom="column">
              <wp:posOffset>3548960</wp:posOffset>
            </wp:positionH>
            <wp:positionV relativeFrom="paragraph">
              <wp:posOffset>115736</wp:posOffset>
            </wp:positionV>
            <wp:extent cx="2339975" cy="1619885"/>
            <wp:effectExtent l="0" t="0" r="3175" b="0"/>
            <wp:wrapTight wrapText="bothSides">
              <wp:wrapPolygon edited="0">
                <wp:start x="0" y="0"/>
                <wp:lineTo x="0" y="21338"/>
                <wp:lineTo x="21453" y="21338"/>
                <wp:lineTo x="21453" y="0"/>
                <wp:lineTo x="0" y="0"/>
              </wp:wrapPolygon>
            </wp:wrapTight>
            <wp:docPr id="908" name="Imagen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3">
                      <a:extLst>
                        <a:ext uri="{28A0092B-C50C-407E-A947-70E740481C1C}">
                          <a14:useLocalDpi xmlns:a14="http://schemas.microsoft.com/office/drawing/2010/main" val="0"/>
                        </a:ext>
                      </a:extLst>
                    </a:blip>
                    <a:srcRect l="8159" t="27922" r="3947" b="18737"/>
                    <a:stretch/>
                  </pic:blipFill>
                  <pic:spPr bwMode="auto">
                    <a:xfrm>
                      <a:off x="0" y="0"/>
                      <a:ext cx="2339975" cy="161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Los </w:t>
      </w:r>
      <w:r w:rsidR="00FF40D4" w:rsidRPr="004D51FC">
        <w:rPr>
          <w:rFonts w:eastAsia="Times New Roman" w:cs="Arial"/>
          <w:b/>
          <w:bCs/>
          <w:lang w:eastAsia="es-BO"/>
        </w:rPr>
        <w:t>discos duros</w:t>
      </w:r>
      <w:r w:rsidR="00FF40D4" w:rsidRPr="004D51FC">
        <w:rPr>
          <w:rFonts w:eastAsia="Times New Roman" w:cs="Arial"/>
          <w:lang w:eastAsia="es-BO"/>
        </w:rPr>
        <w:t xml:space="preserve"> son los dispositivos donde se almacenan de manera permanente todos los datos, como el sistema operativo, los programas y los archivos personales. Hay dos tipos principales:</w:t>
      </w:r>
    </w:p>
    <w:p w14:paraId="7F42488B" w14:textId="375882A1" w:rsidR="00FF40D4" w:rsidRPr="004D51FC" w:rsidRDefault="00FF40D4">
      <w:pPr>
        <w:numPr>
          <w:ilvl w:val="0"/>
          <w:numId w:val="12"/>
        </w:numPr>
        <w:spacing w:before="240" w:line="360" w:lineRule="auto"/>
        <w:rPr>
          <w:rFonts w:eastAsia="Times New Roman" w:cs="Arial"/>
          <w:lang w:eastAsia="es-BO"/>
        </w:rPr>
      </w:pPr>
      <w:r w:rsidRPr="004D51FC">
        <w:rPr>
          <w:rFonts w:eastAsia="Times New Roman" w:cs="Arial"/>
          <w:b/>
          <w:bCs/>
          <w:lang w:eastAsia="es-BO"/>
        </w:rPr>
        <w:t>Discos Duros Mecánicos (</w:t>
      </w:r>
      <w:proofErr w:type="spellStart"/>
      <w:r w:rsidRPr="004D51FC">
        <w:rPr>
          <w:rFonts w:eastAsia="Times New Roman" w:cs="Arial"/>
          <w:b/>
          <w:bCs/>
          <w:lang w:eastAsia="es-BO"/>
        </w:rPr>
        <w:t>HDD</w:t>
      </w:r>
      <w:proofErr w:type="spellEnd"/>
      <w:r w:rsidRPr="004D51FC">
        <w:rPr>
          <w:rFonts w:eastAsia="Times New Roman" w:cs="Arial"/>
          <w:b/>
          <w:bCs/>
          <w:lang w:eastAsia="es-BO"/>
        </w:rPr>
        <w:t>)</w:t>
      </w:r>
      <w:r w:rsidRPr="004D51FC">
        <w:rPr>
          <w:rFonts w:eastAsia="Times New Roman" w:cs="Arial"/>
          <w:lang w:eastAsia="es-BO"/>
        </w:rPr>
        <w:t xml:space="preserve">: Usan discos giratorios para almacenar datos. Son más </w:t>
      </w:r>
      <w:proofErr w:type="gramStart"/>
      <w:r w:rsidRPr="004D51FC">
        <w:rPr>
          <w:rFonts w:eastAsia="Times New Roman" w:cs="Arial"/>
          <w:lang w:eastAsia="es-BO"/>
        </w:rPr>
        <w:t>económicos</w:t>
      </w:r>
      <w:proofErr w:type="gramEnd"/>
      <w:r w:rsidRPr="004D51FC">
        <w:rPr>
          <w:rFonts w:eastAsia="Times New Roman" w:cs="Arial"/>
          <w:lang w:eastAsia="es-BO"/>
        </w:rPr>
        <w:t xml:space="preserve"> pero más lentos.</w:t>
      </w:r>
    </w:p>
    <w:p w14:paraId="2CE600BF" w14:textId="0801045B" w:rsidR="00FF40D4" w:rsidRPr="004D51FC" w:rsidRDefault="00FF40D4">
      <w:pPr>
        <w:numPr>
          <w:ilvl w:val="0"/>
          <w:numId w:val="12"/>
        </w:numPr>
        <w:spacing w:before="240" w:line="360" w:lineRule="auto"/>
        <w:rPr>
          <w:rFonts w:eastAsia="Times New Roman" w:cs="Arial"/>
          <w:lang w:eastAsia="es-BO"/>
        </w:rPr>
      </w:pPr>
      <w:r w:rsidRPr="004D51FC">
        <w:rPr>
          <w:rFonts w:eastAsia="Times New Roman" w:cs="Arial"/>
          <w:b/>
          <w:bCs/>
          <w:lang w:eastAsia="es-BO"/>
        </w:rPr>
        <w:t>Discos de Estado Sólido (</w:t>
      </w:r>
      <w:proofErr w:type="spellStart"/>
      <w:r w:rsidRPr="004D51FC">
        <w:rPr>
          <w:rFonts w:eastAsia="Times New Roman" w:cs="Arial"/>
          <w:b/>
          <w:bCs/>
          <w:lang w:eastAsia="es-BO"/>
        </w:rPr>
        <w:t>SSD</w:t>
      </w:r>
      <w:proofErr w:type="spellEnd"/>
      <w:r w:rsidRPr="004D51FC">
        <w:rPr>
          <w:rFonts w:eastAsia="Times New Roman" w:cs="Arial"/>
          <w:b/>
          <w:bCs/>
          <w:lang w:eastAsia="es-BO"/>
        </w:rPr>
        <w:t>)</w:t>
      </w:r>
      <w:r w:rsidRPr="004D51FC">
        <w:rPr>
          <w:rFonts w:eastAsia="Times New Roman" w:cs="Arial"/>
          <w:lang w:eastAsia="es-BO"/>
        </w:rPr>
        <w:t>: No tienen partes móviles y son mucho más rápidos, lo que permite iniciar el sistema operativo y cargar programas en segundos.</w:t>
      </w:r>
    </w:p>
    <w:p w14:paraId="4B39BAE5" w14:textId="5E1C7281" w:rsidR="00F122E1"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Un </w:t>
      </w:r>
      <w:proofErr w:type="spellStart"/>
      <w:r w:rsidRPr="004D51FC">
        <w:rPr>
          <w:rFonts w:eastAsia="Times New Roman" w:cs="Arial"/>
          <w:lang w:eastAsia="es-BO"/>
        </w:rPr>
        <w:t>SSD</w:t>
      </w:r>
      <w:proofErr w:type="spellEnd"/>
      <w:r w:rsidRPr="004D51FC">
        <w:rPr>
          <w:rFonts w:eastAsia="Times New Roman" w:cs="Arial"/>
          <w:lang w:eastAsia="es-BO"/>
        </w:rPr>
        <w:t xml:space="preserve"> de 512 GB puede hacer que una computadora arranque en menos de 20 segundos, mientras que un </w:t>
      </w:r>
      <w:proofErr w:type="spellStart"/>
      <w:r w:rsidRPr="004D51FC">
        <w:rPr>
          <w:rFonts w:eastAsia="Times New Roman" w:cs="Arial"/>
          <w:lang w:eastAsia="es-BO"/>
        </w:rPr>
        <w:t>HDD</w:t>
      </w:r>
      <w:proofErr w:type="spellEnd"/>
      <w:r w:rsidRPr="004D51FC">
        <w:rPr>
          <w:rFonts w:eastAsia="Times New Roman" w:cs="Arial"/>
          <w:lang w:eastAsia="es-BO"/>
        </w:rPr>
        <w:t xml:space="preserve"> puede tardar más de un minuto.</w:t>
      </w:r>
    </w:p>
    <w:p w14:paraId="2FFF57F0" w14:textId="3451BE55" w:rsidR="00FF40D4" w:rsidRPr="004D51FC" w:rsidRDefault="00FF40D4" w:rsidP="0093640B">
      <w:pPr>
        <w:pStyle w:val="Ttulo4"/>
      </w:pPr>
      <w:bookmarkStart w:id="95" w:name="_Toc197248863"/>
      <w:r w:rsidRPr="004D51FC">
        <w:lastRenderedPageBreak/>
        <w:t>2.</w:t>
      </w:r>
      <w:r w:rsidR="00974545">
        <w:t>2.</w:t>
      </w:r>
      <w:r w:rsidRPr="004D51FC">
        <w:t>6. Refrigeración</w:t>
      </w:r>
      <w:bookmarkEnd w:id="95"/>
    </w:p>
    <w:p w14:paraId="71DD5FF6" w14:textId="3EFF991F"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19167" behindDoc="1" locked="0" layoutInCell="1" allowOverlap="1" wp14:anchorId="1B5E97C4" wp14:editId="61636F9C">
            <wp:simplePos x="0" y="0"/>
            <wp:positionH relativeFrom="column">
              <wp:posOffset>3552668</wp:posOffset>
            </wp:positionH>
            <wp:positionV relativeFrom="paragraph">
              <wp:posOffset>84455</wp:posOffset>
            </wp:positionV>
            <wp:extent cx="2340000" cy="1620000"/>
            <wp:effectExtent l="0" t="0" r="3175" b="0"/>
            <wp:wrapTight wrapText="bothSides">
              <wp:wrapPolygon edited="0">
                <wp:start x="0" y="0"/>
                <wp:lineTo x="0" y="21338"/>
                <wp:lineTo x="21453" y="21338"/>
                <wp:lineTo x="21453" y="0"/>
                <wp:lineTo x="0" y="0"/>
              </wp:wrapPolygon>
            </wp:wrapTight>
            <wp:docPr id="909" name="Imagen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022" r="9819"/>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La </w:t>
      </w:r>
      <w:r w:rsidR="00FF40D4" w:rsidRPr="004D51FC">
        <w:rPr>
          <w:rFonts w:eastAsia="Times New Roman" w:cs="Arial"/>
          <w:b/>
          <w:bCs/>
          <w:lang w:eastAsia="es-BO"/>
        </w:rPr>
        <w:t>refrigeración</w:t>
      </w:r>
      <w:r w:rsidR="00FF40D4" w:rsidRPr="004D51FC">
        <w:rPr>
          <w:rFonts w:eastAsia="Times New Roman" w:cs="Arial"/>
          <w:lang w:eastAsia="es-BO"/>
        </w:rPr>
        <w:t xml:space="preserve"> es crucial para el funcionamiento de la computadora. Los componentes como el procesador y la tarjeta de video generan calor, y si este calor no se disipa, puede causar daños. Los sistemas de refrigeración, como ventiladores o refrigeración líquida, ayudan a mantener la temperatura adecuada.</w:t>
      </w:r>
    </w:p>
    <w:p w14:paraId="5C405905" w14:textId="238910AD" w:rsidR="00EE0F66"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 enfriador de aire puede ser suficiente para un sistema básico, pero un sistema de refrigeración líquida puede ser necesario para computadoras de alto rendimiento que realizan tareas intensivas.</w:t>
      </w:r>
    </w:p>
    <w:p w14:paraId="56AF3EF6" w14:textId="7ACA7E7B" w:rsidR="00FF40D4" w:rsidRPr="004D51FC" w:rsidRDefault="00FF40D4" w:rsidP="0093640B">
      <w:pPr>
        <w:pStyle w:val="Ttulo4"/>
      </w:pPr>
      <w:bookmarkStart w:id="96" w:name="_Toc197248864"/>
      <w:r w:rsidRPr="004D51FC">
        <w:t>2.</w:t>
      </w:r>
      <w:r w:rsidR="00974545">
        <w:t>2.</w:t>
      </w:r>
      <w:r w:rsidRPr="004D51FC">
        <w:t>7. Case</w:t>
      </w:r>
      <w:bookmarkEnd w:id="96"/>
    </w:p>
    <w:p w14:paraId="1C0F48E6" w14:textId="45632C32"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20191" behindDoc="1" locked="0" layoutInCell="1" allowOverlap="1" wp14:anchorId="4270046D" wp14:editId="7785EFD7">
            <wp:simplePos x="0" y="0"/>
            <wp:positionH relativeFrom="column">
              <wp:posOffset>3527911</wp:posOffset>
            </wp:positionH>
            <wp:positionV relativeFrom="paragraph">
              <wp:posOffset>142053</wp:posOffset>
            </wp:positionV>
            <wp:extent cx="2340000" cy="1620000"/>
            <wp:effectExtent l="0" t="0" r="3175" b="0"/>
            <wp:wrapTight wrapText="bothSides">
              <wp:wrapPolygon edited="0">
                <wp:start x="0" y="0"/>
                <wp:lineTo x="0" y="21338"/>
                <wp:lineTo x="21453" y="21338"/>
                <wp:lineTo x="21453" y="0"/>
                <wp:lineTo x="0" y="0"/>
              </wp:wrapPolygon>
            </wp:wrapTight>
            <wp:docPr id="910" name="Imagen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5" cstate="print">
                      <a:extLst>
                        <a:ext uri="{BEBA8EAE-BF5A-486C-A8C5-ECC9F3942E4B}">
                          <a14:imgProps xmlns:a14="http://schemas.microsoft.com/office/drawing/2010/main">
                            <a14:imgLayer r:embed="rId56">
                              <a14:imgEffect>
                                <a14:brightnessContrast bright="40000" contrast="-40000"/>
                              </a14:imgEffect>
                            </a14:imgLayer>
                          </a14:imgProps>
                        </a:ext>
                        <a:ext uri="{28A0092B-C50C-407E-A947-70E740481C1C}">
                          <a14:useLocalDpi xmlns:a14="http://schemas.microsoft.com/office/drawing/2010/main" val="0"/>
                        </a:ext>
                      </a:extLst>
                    </a:blip>
                    <a:srcRect l="3466" t="11990" r="7800"/>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El </w:t>
      </w:r>
      <w:r w:rsidR="00FF40D4" w:rsidRPr="004D51FC">
        <w:rPr>
          <w:rFonts w:eastAsia="Times New Roman" w:cs="Arial"/>
          <w:b/>
          <w:bCs/>
          <w:lang w:eastAsia="es-BO"/>
        </w:rPr>
        <w:t>case</w:t>
      </w:r>
      <w:r w:rsidR="00FF40D4" w:rsidRPr="004D51FC">
        <w:rPr>
          <w:rFonts w:eastAsia="Times New Roman" w:cs="Arial"/>
          <w:lang w:eastAsia="es-BO"/>
        </w:rPr>
        <w:t xml:space="preserve"> o </w:t>
      </w:r>
      <w:r w:rsidR="00FF40D4" w:rsidRPr="004D51FC">
        <w:rPr>
          <w:rFonts w:eastAsia="Times New Roman" w:cs="Arial"/>
          <w:b/>
          <w:bCs/>
          <w:lang w:eastAsia="es-BO"/>
        </w:rPr>
        <w:t>torre</w:t>
      </w:r>
      <w:r w:rsidR="00FF40D4" w:rsidRPr="004D51FC">
        <w:rPr>
          <w:rFonts w:eastAsia="Times New Roman" w:cs="Arial"/>
          <w:lang w:eastAsia="es-BO"/>
        </w:rPr>
        <w:t xml:space="preserve"> es la carcasa que contiene todos los componentes de la computadora. Protege las partes internas y ayuda a mantenerlas organizadas. Además, permite la ventilación adecuada para que el aire circule y enfríe los componentes.</w:t>
      </w:r>
    </w:p>
    <w:p w14:paraId="3F920565" w14:textId="0D93AB6D" w:rsidR="00EE0F66"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 case ATX puede ser más grande y permitir la instalación de más componentes, como múltiples discos duros y tarjetas de expansión.</w:t>
      </w:r>
    </w:p>
    <w:p w14:paraId="3B7AB544" w14:textId="7F182D01" w:rsidR="00FF40D4" w:rsidRPr="004D51FC" w:rsidRDefault="00FF40D4" w:rsidP="0093640B">
      <w:pPr>
        <w:pStyle w:val="Ttulo4"/>
      </w:pPr>
      <w:bookmarkStart w:id="97" w:name="_Toc197248865"/>
      <w:r w:rsidRPr="004D51FC">
        <w:t>2.</w:t>
      </w:r>
      <w:r w:rsidR="00974545">
        <w:t>2.</w:t>
      </w:r>
      <w:r w:rsidRPr="004D51FC">
        <w:t>8. Conexiones</w:t>
      </w:r>
      <w:bookmarkEnd w:id="97"/>
    </w:p>
    <w:p w14:paraId="6D88D787" w14:textId="5D836E1B" w:rsidR="00FF40D4" w:rsidRPr="004D51FC" w:rsidRDefault="00DA1098"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21215" behindDoc="1" locked="0" layoutInCell="1" allowOverlap="1" wp14:anchorId="5CAE4532" wp14:editId="3441EA75">
            <wp:simplePos x="0" y="0"/>
            <wp:positionH relativeFrom="column">
              <wp:posOffset>3528089</wp:posOffset>
            </wp:positionH>
            <wp:positionV relativeFrom="paragraph">
              <wp:posOffset>98388</wp:posOffset>
            </wp:positionV>
            <wp:extent cx="2340000" cy="1620000"/>
            <wp:effectExtent l="0" t="0" r="3175" b="0"/>
            <wp:wrapTight wrapText="bothSides">
              <wp:wrapPolygon edited="0">
                <wp:start x="0" y="0"/>
                <wp:lineTo x="0" y="21338"/>
                <wp:lineTo x="21453" y="21338"/>
                <wp:lineTo x="21453" y="0"/>
                <wp:lineTo x="0" y="0"/>
              </wp:wrapPolygon>
            </wp:wrapTight>
            <wp:docPr id="911" name="Imagen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7">
                      <a:extLst>
                        <a:ext uri="{28A0092B-C50C-407E-A947-70E740481C1C}">
                          <a14:useLocalDpi xmlns:a14="http://schemas.microsoft.com/office/drawing/2010/main" val="0"/>
                        </a:ext>
                      </a:extLst>
                    </a:blip>
                    <a:srcRect t="14301"/>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Las </w:t>
      </w:r>
      <w:r w:rsidR="00FF40D4" w:rsidRPr="004D51FC">
        <w:rPr>
          <w:rFonts w:eastAsia="Times New Roman" w:cs="Arial"/>
          <w:b/>
          <w:bCs/>
          <w:lang w:eastAsia="es-BO"/>
        </w:rPr>
        <w:t>conexiones</w:t>
      </w:r>
      <w:r w:rsidR="00FF40D4" w:rsidRPr="004D51FC">
        <w:rPr>
          <w:rFonts w:eastAsia="Times New Roman" w:cs="Arial"/>
          <w:lang w:eastAsia="es-BO"/>
        </w:rPr>
        <w:t xml:space="preserve"> son los puertos y conectores que permiten que los dispositivos se conecten a la computadora. Esto incluye puertos USB para conectar ratones, teclados y discos externos, así como conexiones para monitores y altavoces.</w:t>
      </w:r>
    </w:p>
    <w:p w14:paraId="0EF65E45" w14:textId="33AC84D2" w:rsidR="00EE0F66"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w:t>
      </w:r>
      <w:r w:rsidR="007F0B61" w:rsidRPr="007F0B61">
        <w:rPr>
          <w:rFonts w:eastAsia="Times New Roman" w:cs="Arial"/>
          <w:lang w:eastAsia="es-BO"/>
        </w:rPr>
        <w:t>Un case moderno puede incluir puertos USB 3.0, que permiten transferir datos a alta velocidad, ideal para mover archivos grandes rápidamente. También suele contar con conexiones HDMI, que facilitan la conexión a monitores de alta definición, ofreciendo una calidad de imagen superior para juegos y contenido multimedia. Estas características mejoran la conectividad y la experiencia del usuario.</w:t>
      </w:r>
      <w:r w:rsidR="007F0B61">
        <w:rPr>
          <w:rFonts w:eastAsia="Times New Roman" w:cs="Arial"/>
          <w:lang w:eastAsia="es-BO"/>
        </w:rPr>
        <w:t xml:space="preserve"> </w:t>
      </w:r>
    </w:p>
    <w:p w14:paraId="3026AD80" w14:textId="133226A2" w:rsidR="00FF40D4" w:rsidRPr="004D51FC" w:rsidRDefault="00FF40D4" w:rsidP="0093640B">
      <w:pPr>
        <w:pStyle w:val="Ttulo4"/>
      </w:pPr>
      <w:bookmarkStart w:id="98" w:name="_Toc197248866"/>
      <w:r w:rsidRPr="004D51FC">
        <w:lastRenderedPageBreak/>
        <w:t>2.</w:t>
      </w:r>
      <w:r w:rsidR="00974545">
        <w:t>2.</w:t>
      </w:r>
      <w:r w:rsidRPr="004D51FC">
        <w:t>9. Accesorios</w:t>
      </w:r>
      <w:bookmarkEnd w:id="98"/>
    </w:p>
    <w:p w14:paraId="56DAD6FF" w14:textId="0600C2F0" w:rsidR="00FF40D4" w:rsidRPr="004D51FC" w:rsidRDefault="008F4CBE" w:rsidP="00FF40D4">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22239" behindDoc="1" locked="0" layoutInCell="1" allowOverlap="1" wp14:anchorId="152CA585" wp14:editId="3B23E6E3">
            <wp:simplePos x="0" y="0"/>
            <wp:positionH relativeFrom="column">
              <wp:posOffset>3536950</wp:posOffset>
            </wp:positionH>
            <wp:positionV relativeFrom="paragraph">
              <wp:posOffset>154940</wp:posOffset>
            </wp:positionV>
            <wp:extent cx="2339340" cy="1583055"/>
            <wp:effectExtent l="0" t="0" r="3810" b="0"/>
            <wp:wrapTight wrapText="bothSides">
              <wp:wrapPolygon edited="0">
                <wp:start x="0" y="0"/>
                <wp:lineTo x="0" y="21314"/>
                <wp:lineTo x="21459" y="21314"/>
                <wp:lineTo x="21459" y="0"/>
                <wp:lineTo x="0" y="0"/>
              </wp:wrapPolygon>
            </wp:wrapTight>
            <wp:docPr id="912" name="Imagen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3517" t="20765" r="4406" b="20565"/>
                    <a:stretch/>
                  </pic:blipFill>
                  <pic:spPr bwMode="auto">
                    <a:xfrm>
                      <a:off x="0" y="0"/>
                      <a:ext cx="2339340" cy="1583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0D4" w:rsidRPr="004D51FC">
        <w:rPr>
          <w:rFonts w:eastAsia="Times New Roman" w:cs="Arial"/>
          <w:lang w:eastAsia="es-BO"/>
        </w:rPr>
        <w:t xml:space="preserve">Los </w:t>
      </w:r>
      <w:r w:rsidR="00FF40D4" w:rsidRPr="004D51FC">
        <w:rPr>
          <w:rFonts w:eastAsia="Times New Roman" w:cs="Arial"/>
          <w:b/>
          <w:bCs/>
          <w:lang w:eastAsia="es-BO"/>
        </w:rPr>
        <w:t>accesorios</w:t>
      </w:r>
      <w:r w:rsidR="00FF40D4" w:rsidRPr="004D51FC">
        <w:rPr>
          <w:rFonts w:eastAsia="Times New Roman" w:cs="Arial"/>
          <w:lang w:eastAsia="es-BO"/>
        </w:rPr>
        <w:t xml:space="preserve"> son dispositivos adicionales que puedes conectar a la computadora para mejorar su funcionalidad. Esto incluye el teclado, el ratón, impresoras, altavoces y cámaras web.</w:t>
      </w:r>
    </w:p>
    <w:p w14:paraId="76086CFF" w14:textId="67EA4A6E" w:rsidR="003C7906" w:rsidRPr="004D51FC" w:rsidRDefault="00FF40D4" w:rsidP="00FF40D4">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Un teclado mecánico puede ofrecer una mejor experiencia para </w:t>
      </w:r>
      <w:proofErr w:type="spellStart"/>
      <w:r w:rsidRPr="004D51FC">
        <w:rPr>
          <w:rFonts w:eastAsia="Times New Roman" w:cs="Arial"/>
          <w:lang w:eastAsia="es-BO"/>
        </w:rPr>
        <w:t>gamers</w:t>
      </w:r>
      <w:proofErr w:type="spellEnd"/>
      <w:r w:rsidRPr="004D51FC">
        <w:rPr>
          <w:rFonts w:eastAsia="Times New Roman" w:cs="Arial"/>
          <w:lang w:eastAsia="es-BO"/>
        </w:rPr>
        <w:t>, mientras que una impresora multifuncional puede escanear, copiar e imprimir documentos.</w:t>
      </w:r>
    </w:p>
    <w:p w14:paraId="10115E52" w14:textId="77777777" w:rsidR="00FF40D4" w:rsidRPr="004D51FC" w:rsidRDefault="00FF40D4" w:rsidP="0093640B">
      <w:pPr>
        <w:pStyle w:val="Ttulo4"/>
      </w:pPr>
      <w:bookmarkStart w:id="99" w:name="_Toc197248867"/>
      <w:r w:rsidRPr="004D51FC">
        <w:t>Conclusión</w:t>
      </w:r>
      <w:bookmarkEnd w:id="99"/>
    </w:p>
    <w:p w14:paraId="055C2ECF" w14:textId="77777777" w:rsidR="00FF40D4" w:rsidRPr="004D51FC" w:rsidRDefault="00FF40D4" w:rsidP="00FF40D4">
      <w:pPr>
        <w:spacing w:before="240" w:line="360" w:lineRule="auto"/>
        <w:rPr>
          <w:rFonts w:eastAsia="Times New Roman" w:cs="Arial"/>
          <w:lang w:eastAsia="es-BO"/>
        </w:rPr>
      </w:pPr>
      <w:r w:rsidRPr="004D51FC">
        <w:rPr>
          <w:rFonts w:eastAsia="Times New Roman" w:cs="Arial"/>
          <w:lang w:eastAsia="es-BO"/>
        </w:rPr>
        <w:t>Cada una de estas partes juega un papel fundamental en el funcionamiento de una computadora. Comprender cómo interactúan y qué función cumple cada componente es esencial para quienes estudian sistemas informáticos. Con este conocimiento, podrás construir, reparar o mejorar computadoras de manera efectiva.</w:t>
      </w:r>
    </w:p>
    <w:p w14:paraId="7DD5F725" w14:textId="77777777" w:rsidR="003E29F0" w:rsidRDefault="003E29F0" w:rsidP="003E29F0">
      <w:pPr>
        <w:rPr>
          <w:lang w:val="es-ES"/>
        </w:rPr>
      </w:pPr>
    </w:p>
    <w:p w14:paraId="6D61644F" w14:textId="77777777" w:rsidR="009063A1" w:rsidRDefault="009063A1" w:rsidP="003E29F0">
      <w:pPr>
        <w:rPr>
          <w:lang w:val="es-ES"/>
        </w:rPr>
      </w:pPr>
    </w:p>
    <w:p w14:paraId="07C04C2F" w14:textId="77777777" w:rsidR="009063A1" w:rsidRDefault="009063A1" w:rsidP="003E29F0">
      <w:pPr>
        <w:rPr>
          <w:lang w:val="es-ES"/>
        </w:rPr>
      </w:pPr>
    </w:p>
    <w:p w14:paraId="200FD69D" w14:textId="77777777" w:rsidR="009063A1" w:rsidRDefault="009063A1" w:rsidP="003E29F0">
      <w:pPr>
        <w:rPr>
          <w:lang w:val="es-ES"/>
        </w:rPr>
      </w:pPr>
    </w:p>
    <w:p w14:paraId="63631C72" w14:textId="77777777" w:rsidR="009063A1" w:rsidRDefault="009063A1" w:rsidP="003E29F0">
      <w:pPr>
        <w:rPr>
          <w:lang w:val="es-ES"/>
        </w:rPr>
      </w:pPr>
    </w:p>
    <w:p w14:paraId="7F82D78E" w14:textId="77777777" w:rsidR="009063A1" w:rsidRDefault="009063A1" w:rsidP="003E29F0">
      <w:pPr>
        <w:rPr>
          <w:lang w:val="es-ES"/>
        </w:rPr>
      </w:pPr>
    </w:p>
    <w:p w14:paraId="2EF4963B" w14:textId="77777777" w:rsidR="009063A1" w:rsidRDefault="009063A1" w:rsidP="003E29F0">
      <w:pPr>
        <w:rPr>
          <w:lang w:val="es-ES"/>
        </w:rPr>
      </w:pPr>
    </w:p>
    <w:p w14:paraId="04068D9E" w14:textId="77777777" w:rsidR="009063A1" w:rsidRDefault="009063A1" w:rsidP="003E29F0">
      <w:pPr>
        <w:rPr>
          <w:lang w:val="es-ES"/>
        </w:rPr>
      </w:pPr>
    </w:p>
    <w:p w14:paraId="79757F6D" w14:textId="77777777" w:rsidR="008F4CBE" w:rsidRDefault="008F4CBE" w:rsidP="003E29F0">
      <w:pPr>
        <w:rPr>
          <w:lang w:val="es-ES"/>
        </w:rPr>
      </w:pPr>
    </w:p>
    <w:p w14:paraId="2B5B6EE5" w14:textId="77777777" w:rsidR="008F4CBE" w:rsidRDefault="008F4CBE" w:rsidP="003E29F0">
      <w:pPr>
        <w:rPr>
          <w:lang w:val="es-ES"/>
        </w:rPr>
      </w:pPr>
    </w:p>
    <w:p w14:paraId="16D475A0" w14:textId="77777777" w:rsidR="008F4CBE" w:rsidRDefault="008F4CBE" w:rsidP="003E29F0">
      <w:pPr>
        <w:rPr>
          <w:lang w:val="es-ES"/>
        </w:rPr>
      </w:pPr>
    </w:p>
    <w:p w14:paraId="7F047132" w14:textId="77777777" w:rsidR="008F4CBE" w:rsidRDefault="008F4CBE" w:rsidP="003E29F0">
      <w:pPr>
        <w:rPr>
          <w:lang w:val="es-ES"/>
        </w:rPr>
      </w:pPr>
    </w:p>
    <w:p w14:paraId="4BC5F6EE" w14:textId="77777777" w:rsidR="008F4CBE" w:rsidRDefault="008F4CBE" w:rsidP="003E29F0">
      <w:pPr>
        <w:rPr>
          <w:lang w:val="es-ES"/>
        </w:rPr>
      </w:pPr>
    </w:p>
    <w:p w14:paraId="612DF52F" w14:textId="77777777" w:rsidR="008F4CBE" w:rsidRDefault="008F4CBE" w:rsidP="003E29F0">
      <w:pPr>
        <w:rPr>
          <w:lang w:val="es-ES"/>
        </w:rPr>
      </w:pPr>
    </w:p>
    <w:p w14:paraId="14775269" w14:textId="77777777" w:rsidR="003E29F0" w:rsidRDefault="003E29F0" w:rsidP="003E29F0">
      <w:pPr>
        <w:rPr>
          <w:lang w:val="es-ES"/>
        </w:rPr>
      </w:pPr>
      <w:r>
        <w:rPr>
          <w:lang w:val="es-ES"/>
        </w:rPr>
        <w:t xml:space="preserve">     </w:t>
      </w:r>
    </w:p>
    <w:p w14:paraId="40A1454F" w14:textId="77777777" w:rsidR="003E29F0" w:rsidRDefault="003E29F0" w:rsidP="003E29F0">
      <w:pPr>
        <w:rPr>
          <w:lang w:val="es-ES"/>
        </w:rPr>
      </w:pPr>
      <w:r>
        <w:rPr>
          <w:noProof/>
          <w:lang w:val="es-ES"/>
        </w:rPr>
        <w:lastRenderedPageBreak/>
        <mc:AlternateContent>
          <mc:Choice Requires="wpg">
            <w:drawing>
              <wp:inline distT="0" distB="0" distL="0" distR="0" wp14:anchorId="5D97A7E0" wp14:editId="1E101D1C">
                <wp:extent cx="4316872" cy="625153"/>
                <wp:effectExtent l="0" t="0" r="7620" b="3810"/>
                <wp:docPr id="780" name="Grupo 780"/>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781" name="Imagen 78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82" name="Grupo 782"/>
                        <wpg:cNvGrpSpPr/>
                        <wpg:grpSpPr>
                          <a:xfrm>
                            <a:off x="812041" y="88711"/>
                            <a:ext cx="2769235" cy="464820"/>
                            <a:chOff x="0" y="0"/>
                            <a:chExt cx="2769566" cy="465026"/>
                          </a:xfrm>
                        </wpg:grpSpPr>
                        <wpg:grpSp>
                          <wpg:cNvPr id="783" name="Grupo 783"/>
                          <wpg:cNvGrpSpPr/>
                          <wpg:grpSpPr>
                            <a:xfrm>
                              <a:off x="0" y="0"/>
                              <a:ext cx="2769566" cy="465026"/>
                              <a:chOff x="0" y="0"/>
                              <a:chExt cx="2769566" cy="465026"/>
                            </a:xfrm>
                          </wpg:grpSpPr>
                          <wps:wsp>
                            <wps:cNvPr id="784" name="Rectángulo 78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5" name="Rectángulo: una sola esquina redondeada 78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6" name="Diagrama de flujo: conector 78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7" name="Diagrama de flujo: conector 78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8" name="Rectángulo 78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6D2FF3" w14:textId="77777777" w:rsidR="003E29F0" w:rsidRPr="0093640B" w:rsidRDefault="003E29F0" w:rsidP="003E29F0">
                                <w:pPr>
                                  <w:pStyle w:val="Ttulo2"/>
                                </w:pPr>
                                <w:bookmarkStart w:id="100" w:name="_Toc197248868"/>
                                <w:r>
                                  <w:t>VALORACIÓN</w:t>
                                </w:r>
                                <w:bookmarkEnd w:id="10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89" name="Imagen 789"/>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5D97A7E0" id="Grupo 780" o:spid="_x0000_s1118" style="width:339.9pt;height:49.2pt;mso-position-horizontal-relative:char;mso-position-vertical-relative:line" coordsize="43168,62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">
                <v:shape id="Imagen 781" o:spid="_x0000_s1119"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">
                  <v:imagedata r:id="rId22" o:title="" croptop="6860f" cropbottom="12416f" cropleft="6770f" cropright="10621f"/>
                  <o:lock v:ext="edit" aspectratio="f"/>
                </v:shape>
                <v:group id="Grupo 782" o:spid="_x0000_s1120"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">
                  <v:group id="Grupo 783" o:spid="_x0000_s1121"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">
                    <v:rect id="Rectángulo 784" o:spid="_x0000_s1122"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" fillcolor="#ffc1c1 [1303]" stroked="f" strokeweight="1.25pt">
                      <v:stroke endcap="round"/>
                    </v:rect>
                    <v:shape id="Rectángulo: una sola esquina redondeada 785" o:spid="_x0000_s1123"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86" o:spid="_x0000_s1124"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" fillcolor="#ffc1c1 [1303]" stroked="f" strokeweight="1.25pt">
                      <v:stroke endcap="round"/>
                    </v:shape>
                    <v:shape id="Diagrama de flujo: conector 787" o:spid="_x0000_s1125"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" fillcolor="#ffc1c1 [1303]" stroked="f" strokeweight="1.25pt">
                      <v:fill color2="#ff0b0c [2407]" rotate="t" focusposition=".5,.5" focussize="" colors="0 #ffc1c2;24248f #e60000;1 red" focus="100%" type="gradientRadial"/>
                      <v:stroke endcap="round"/>
                    </v:shape>
                  </v:group>
                  <v:rect id="Rectángulo 788" o:spid="_x0000_s1126"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" filled="f" stroked="f" strokeweight="1.25pt">
                    <v:stroke endcap="round"/>
                    <v:textbox>
                      <w:txbxContent>
                        <w:p w14:paraId="526D2FF3" w14:textId="77777777" w:rsidR="003E29F0" w:rsidRPr="0093640B" w:rsidRDefault="003E29F0" w:rsidP="003E29F0">
                          <w:pPr>
                            <w:pStyle w:val="Ttulo2"/>
                          </w:pPr>
                          <w:bookmarkStart w:id="101" w:name="_Toc197248868"/>
                          <w:r>
                            <w:t>VALORACIÓN</w:t>
                          </w:r>
                          <w:bookmarkEnd w:id="101"/>
                        </w:p>
                      </w:txbxContent>
                    </v:textbox>
                  </v:rect>
                </v:group>
                <v:shape id="Imagen 789" o:spid="_x0000_s1127"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">
                  <v:imagedata r:id="rId39" o:title=""/>
                  <o:lock v:ext="edit" aspectratio="f"/>
                </v:shape>
                <w10:anchorlock/>
              </v:group>
            </w:pict>
          </mc:Fallback>
        </mc:AlternateContent>
      </w:r>
    </w:p>
    <w:p w14:paraId="27689DB7" w14:textId="5B9BB554" w:rsidR="009B41B2" w:rsidRPr="009B41B2" w:rsidRDefault="0031783D" w:rsidP="009B41B2">
      <w:pPr>
        <w:pStyle w:val="Ttulo3"/>
      </w:pPr>
      <w:bookmarkStart w:id="102" w:name="_Toc197248869"/>
      <w:r>
        <w:t xml:space="preserve">2.3. </w:t>
      </w:r>
      <w:r w:rsidR="009B41B2" w:rsidRPr="009B41B2">
        <w:t>El Corazón de la Tecnología: Descubriendo las Partes de una Computadora</w:t>
      </w:r>
      <w:bookmarkEnd w:id="102"/>
    </w:p>
    <w:p w14:paraId="737730D2" w14:textId="77777777" w:rsidR="009B41B2" w:rsidRPr="009B41B2" w:rsidRDefault="009B41B2" w:rsidP="009B41B2">
      <w:pPr>
        <w:pStyle w:val="Ttulo4"/>
      </w:pPr>
      <w:bookmarkStart w:id="103" w:name="_Toc197248870"/>
      <w:r w:rsidRPr="009B41B2">
        <w:t>Historia Corta</w:t>
      </w:r>
      <w:bookmarkEnd w:id="103"/>
    </w:p>
    <w:p w14:paraId="3B3096D7" w14:textId="64FAC029" w:rsidR="009063A1" w:rsidRDefault="009063A1" w:rsidP="009B41B2">
      <w:pPr>
        <w:spacing w:line="360" w:lineRule="auto"/>
      </w:pPr>
      <w:r w:rsidRPr="009063A1">
        <w:t>Desde los tiempos de la ENIAC, la primera computadora electrónica, hasta los modernos dispositivos portátiles, la evolución de las computadoras ha sido asombrosa. En sus inicios, estas máquinas ocupaban espacios enormes y eran operadas por expertos. Con el avance de la tecnología, cada componente ha sido diseñado para ser más eficiente y compacto. Hoy en día, el procesador actúa como el cerebro, la tarjeta madre conecta todos los componentes, y cada pieza tiene un papel crucial en el funcionamiento del sistema.</w:t>
      </w:r>
    </w:p>
    <w:p w14:paraId="0A4D04D6" w14:textId="77777777" w:rsidR="009B41B2" w:rsidRPr="009B41B2" w:rsidRDefault="009B41B2" w:rsidP="009B41B2">
      <w:pPr>
        <w:pStyle w:val="Ttulo4"/>
      </w:pPr>
      <w:bookmarkStart w:id="104" w:name="_Toc197248871"/>
      <w:r w:rsidRPr="009B41B2">
        <w:t>Mitos y Realidades</w:t>
      </w:r>
      <w:bookmarkEnd w:id="104"/>
    </w:p>
    <w:p w14:paraId="47BF358C" w14:textId="77777777" w:rsidR="009B41B2" w:rsidRPr="009B41B2" w:rsidRDefault="009B41B2" w:rsidP="009B41B2">
      <w:pPr>
        <w:spacing w:line="360" w:lineRule="auto"/>
      </w:pPr>
      <w:r w:rsidRPr="009B41B2">
        <w:t>Un mito común es que "más memoria RAM siempre significa mejor rendimiento". Aunque es importante, el rendimiento también depende del procesador y otros elementos. Además, los discos de estado sólido (</w:t>
      </w:r>
      <w:proofErr w:type="spellStart"/>
      <w:r w:rsidRPr="009B41B2">
        <w:t>SSD</w:t>
      </w:r>
      <w:proofErr w:type="spellEnd"/>
      <w:r w:rsidRPr="009B41B2">
        <w:t>) son mucho más rápidos que los discos duros mecánicos, lo que mejora la experiencia del usuario.</w:t>
      </w:r>
    </w:p>
    <w:p w14:paraId="0D76115B" w14:textId="77777777" w:rsidR="009B41B2" w:rsidRPr="009B41B2" w:rsidRDefault="009B41B2" w:rsidP="009B41B2">
      <w:pPr>
        <w:pStyle w:val="Ttulo4"/>
      </w:pPr>
      <w:bookmarkStart w:id="105" w:name="_Toc197248872"/>
      <w:r w:rsidRPr="009B41B2">
        <w:t>Impacto en la Vida Diaria</w:t>
      </w:r>
      <w:bookmarkEnd w:id="105"/>
    </w:p>
    <w:p w14:paraId="6E9FDEB8" w14:textId="6ED4A849" w:rsidR="009063A1" w:rsidRDefault="009063A1" w:rsidP="009B41B2">
      <w:pPr>
        <w:spacing w:line="360" w:lineRule="auto"/>
      </w:pPr>
      <w:r w:rsidRPr="009063A1">
        <w:t>Las computadoras son herramientas fundamentales en nuestra vida diaria. Desde la educación hasta el trabajo y el entretenimiento, cada parte de una computadora afecta nuestra experiencia. La tarjeta de video permite disfrutar de juegos y películas con alta calidad gráfica, mientras que la refrigeración mantiene los componentes funcionando correctamente. Comprender cómo funcionan estos elementos nos permite aprovechar al máximo nuestro equipo y resolver problemas de manera eficiente.</w:t>
      </w:r>
    </w:p>
    <w:p w14:paraId="4929BFC2" w14:textId="77777777" w:rsidR="009B41B2" w:rsidRPr="009B41B2" w:rsidRDefault="009B41B2" w:rsidP="009B41B2">
      <w:pPr>
        <w:pStyle w:val="Ttulo4"/>
      </w:pPr>
      <w:bookmarkStart w:id="106" w:name="_Toc197248873"/>
      <w:r w:rsidRPr="009B41B2">
        <w:t>Reflexión Final</w:t>
      </w:r>
      <w:bookmarkEnd w:id="106"/>
    </w:p>
    <w:p w14:paraId="05ECC643" w14:textId="225ADB9B" w:rsidR="003E29F0" w:rsidRDefault="009B41B2" w:rsidP="009B41B2">
      <w:pPr>
        <w:spacing w:line="360" w:lineRule="auto"/>
        <w:rPr>
          <w:lang w:val="es-ES"/>
        </w:rPr>
      </w:pPr>
      <w:r w:rsidRPr="009B41B2">
        <w:t xml:space="preserve">Entender las partes de una computadora es más que teoría; es una habilidad práctica. Reflexiona sobre tus experiencias con la tecnología: ¿has tenido problemas con un equipo lento? Al conocer cómo funcionan los componentes, puedes mejorar tu uso diario de la tecnología y apreciar su impacto en tu vida. </w:t>
      </w:r>
    </w:p>
    <w:p w14:paraId="677EB4A8" w14:textId="77777777" w:rsidR="003E29F0" w:rsidRDefault="003E29F0" w:rsidP="003E29F0">
      <w:pPr>
        <w:rPr>
          <w:lang w:val="es-ES"/>
        </w:rPr>
      </w:pPr>
    </w:p>
    <w:p w14:paraId="0D4DD5CC" w14:textId="77777777" w:rsidR="009063A1" w:rsidRDefault="009063A1" w:rsidP="003E29F0">
      <w:pPr>
        <w:rPr>
          <w:lang w:val="es-ES"/>
        </w:rPr>
      </w:pPr>
    </w:p>
    <w:p w14:paraId="37869012" w14:textId="30CE9844" w:rsidR="003E29F0" w:rsidRDefault="003E29F0" w:rsidP="009063A1">
      <w:pPr>
        <w:rPr>
          <w:lang w:val="es-ES"/>
        </w:rPr>
      </w:pPr>
      <w:r>
        <w:rPr>
          <w:noProof/>
          <w:lang w:val="es-ES"/>
        </w:rPr>
        <w:lastRenderedPageBreak/>
        <mc:AlternateContent>
          <mc:Choice Requires="wpg">
            <w:drawing>
              <wp:inline distT="0" distB="0" distL="0" distR="0" wp14:anchorId="6B3981C1" wp14:editId="1833A700">
                <wp:extent cx="4316730" cy="611505"/>
                <wp:effectExtent l="0" t="0" r="7620" b="0"/>
                <wp:docPr id="790" name="Grupo 790"/>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791" name="Imagen 791"/>
                          <pic:cNvPicPr>
                            <a:picLocks/>
                          </pic:cNvPicPr>
                        </pic:nvPicPr>
                        <pic:blipFill rotWithShape="1">
                          <a:blip r:embed="rId40"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92" name="Imagen 792"/>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793" name="Grupo 793"/>
                        <wpg:cNvGrpSpPr/>
                        <wpg:grpSpPr>
                          <a:xfrm>
                            <a:off x="771099" y="81886"/>
                            <a:ext cx="2769235" cy="464820"/>
                            <a:chOff x="0" y="0"/>
                            <a:chExt cx="2769566" cy="465026"/>
                          </a:xfrm>
                        </wpg:grpSpPr>
                        <wpg:grpSp>
                          <wpg:cNvPr id="794" name="Grupo 794"/>
                          <wpg:cNvGrpSpPr/>
                          <wpg:grpSpPr>
                            <a:xfrm>
                              <a:off x="0" y="0"/>
                              <a:ext cx="2769566" cy="465026"/>
                              <a:chOff x="0" y="0"/>
                              <a:chExt cx="2769566" cy="465026"/>
                            </a:xfrm>
                          </wpg:grpSpPr>
                          <wps:wsp>
                            <wps:cNvPr id="795" name="Rectángulo 79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 name="Rectángulo: una sola esquina redondeada 79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7" name="Diagrama de flujo: conector 79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 name="Diagrama de flujo: conector 79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9" name="Rectángulo 79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D55D69" w14:textId="77777777" w:rsidR="003E29F0" w:rsidRPr="0093640B" w:rsidRDefault="003E29F0" w:rsidP="003E29F0">
                                <w:pPr>
                                  <w:pStyle w:val="Ttulo2"/>
                                </w:pPr>
                                <w:bookmarkStart w:id="107" w:name="_Toc197248874"/>
                                <w:r>
                                  <w:t>PRODUCCIÓN</w:t>
                                </w:r>
                                <w:bookmarkEnd w:id="10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B3981C1" id="Grupo 790" o:spid="_x0000_s1128"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">
                <v:shape id="Imagen 791" o:spid="_x0000_s1129"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">
                  <v:imagedata r:id="rId42" o:title="" croptop="4188f" cropbottom="5214f" cropleft="3907f" cropright="4101f"/>
                  <o:lock v:ext="edit" aspectratio="f"/>
                </v:shape>
                <v:shape id="Imagen 792" o:spid="_x0000_s1130"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">
                  <v:imagedata r:id="rId43" o:title="" croptop="6860f" cropbottom="12416f" cropleft="6770f" cropright="10621f"/>
                  <o:lock v:ext="edit" aspectratio="f"/>
                </v:shape>
                <v:group id="Grupo 793" o:spid="_x0000_s1131"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NU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">
                  <v:group id="Grupo 794" o:spid="_x0000_s1132"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">
                    <v:rect id="Rectángulo 795" o:spid="_x0000_s1133"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" fillcolor="#ffc1c1 [1303]" stroked="f" strokeweight="1.25pt">
                      <v:stroke endcap="round"/>
                    </v:rect>
                    <v:shape id="Rectángulo: una sola esquina redondeada 796" o:spid="_x0000_s1134"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797" o:spid="_x0000_s1135"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" fillcolor="#ffc1c1 [1303]" stroked="f" strokeweight="1.25pt">
                      <v:stroke endcap="round"/>
                    </v:shape>
                    <v:shape id="Diagrama de flujo: conector 798" o:spid="_x0000_s1136"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799" o:spid="_x0000_s1137"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" filled="f" stroked="f" strokeweight="1.25pt">
                    <v:stroke endcap="round"/>
                    <v:textbox>
                      <w:txbxContent>
                        <w:p w14:paraId="41D55D69" w14:textId="77777777" w:rsidR="003E29F0" w:rsidRPr="0093640B" w:rsidRDefault="003E29F0" w:rsidP="003E29F0">
                          <w:pPr>
                            <w:pStyle w:val="Ttulo2"/>
                          </w:pPr>
                          <w:bookmarkStart w:id="108" w:name="_Toc197248874"/>
                          <w:r>
                            <w:t>PRODUCCIÓN</w:t>
                          </w:r>
                          <w:bookmarkEnd w:id="108"/>
                        </w:p>
                      </w:txbxContent>
                    </v:textbox>
                  </v:rect>
                </v:group>
                <w10:anchorlock/>
              </v:group>
            </w:pict>
          </mc:Fallback>
        </mc:AlternateContent>
      </w:r>
    </w:p>
    <w:p w14:paraId="5BA478C6" w14:textId="31DA80AE" w:rsidR="009063A1" w:rsidRDefault="0031783D" w:rsidP="009063A1">
      <w:pPr>
        <w:pStyle w:val="Ttulo3"/>
      </w:pPr>
      <w:bookmarkStart w:id="109" w:name="_Toc197248875"/>
      <w:r>
        <w:t xml:space="preserve">2.4. </w:t>
      </w:r>
      <w:r w:rsidR="009063A1" w:rsidRPr="009063A1">
        <w:t>Cuestionario sobre las Partes de una Computadora</w:t>
      </w:r>
      <w:bookmarkEnd w:id="109"/>
    </w:p>
    <w:p w14:paraId="6C7A002E" w14:textId="77777777" w:rsidR="007E2B3E" w:rsidRPr="007E2B3E" w:rsidRDefault="007E2B3E" w:rsidP="007E2B3E">
      <w:pPr>
        <w:rPr>
          <w:lang w:val="es-ES"/>
        </w:rPr>
      </w:pPr>
    </w:p>
    <w:p w14:paraId="4FBA184C" w14:textId="77777777" w:rsidR="009063A1" w:rsidRPr="009063A1" w:rsidRDefault="009063A1" w:rsidP="009063A1">
      <w:pPr>
        <w:pStyle w:val="Ttulo4"/>
      </w:pPr>
      <w:bookmarkStart w:id="110" w:name="_Toc197248876"/>
      <w:r w:rsidRPr="009063A1">
        <w:t>Preguntas Abiertas</w:t>
      </w:r>
      <w:bookmarkEnd w:id="110"/>
    </w:p>
    <w:p w14:paraId="314309AE" w14:textId="77777777" w:rsidR="009063A1" w:rsidRPr="009063A1" w:rsidRDefault="009063A1">
      <w:pPr>
        <w:numPr>
          <w:ilvl w:val="0"/>
          <w:numId w:val="29"/>
        </w:numPr>
        <w:spacing w:line="360" w:lineRule="auto"/>
      </w:pPr>
      <w:r w:rsidRPr="009063A1">
        <w:rPr>
          <w:b/>
          <w:bCs/>
        </w:rPr>
        <w:t>Describe la función principal de un procesador en una computadora.</w:t>
      </w:r>
    </w:p>
    <w:p w14:paraId="13EA359C" w14:textId="77777777" w:rsidR="009063A1" w:rsidRPr="009063A1" w:rsidRDefault="009063A1" w:rsidP="009063A1">
      <w:pPr>
        <w:spacing w:line="360" w:lineRule="auto"/>
        <w:ind w:left="360"/>
        <w:rPr>
          <w:lang w:val="es-ES" w:eastAsia="es-BO"/>
        </w:rPr>
      </w:pPr>
      <w:r w:rsidRPr="009063A1">
        <w:rPr>
          <w:b/>
          <w:bCs/>
          <w:lang w:val="es-ES" w:eastAsia="es-BO"/>
        </w:rPr>
        <w:t>Rpta</w:t>
      </w:r>
      <w:r w:rsidRPr="009063A1">
        <w:rPr>
          <w:lang w:val="es-ES" w:eastAsia="es-BO"/>
        </w:rPr>
        <w:t>………………………………………………………………………………………………………………………………………………………………………………………………………………………………………………………………………………………………………………………………………………………………………………………………………………………………….</w:t>
      </w:r>
    </w:p>
    <w:p w14:paraId="5C646E59" w14:textId="77777777" w:rsidR="009063A1" w:rsidRPr="009063A1" w:rsidRDefault="009063A1" w:rsidP="009063A1">
      <w:pPr>
        <w:spacing w:line="360" w:lineRule="auto"/>
        <w:ind w:left="360"/>
      </w:pPr>
    </w:p>
    <w:p w14:paraId="73D72B87" w14:textId="77777777" w:rsidR="009063A1" w:rsidRPr="009063A1" w:rsidRDefault="009063A1">
      <w:pPr>
        <w:numPr>
          <w:ilvl w:val="0"/>
          <w:numId w:val="29"/>
        </w:numPr>
        <w:spacing w:line="360" w:lineRule="auto"/>
      </w:pPr>
      <w:r w:rsidRPr="009063A1">
        <w:rPr>
          <w:b/>
          <w:bCs/>
        </w:rPr>
        <w:t>¿Qué papel juega la tarjeta madre en el funcionamiento de una computadora?</w:t>
      </w:r>
    </w:p>
    <w:p w14:paraId="1035BB55" w14:textId="1B436D12" w:rsidR="009063A1" w:rsidRPr="009063A1" w:rsidRDefault="009063A1" w:rsidP="009063A1">
      <w:pPr>
        <w:spacing w:line="360" w:lineRule="auto"/>
        <w:ind w:left="360"/>
        <w:rPr>
          <w:lang w:val="es-ES" w:eastAsia="es-BO"/>
        </w:rPr>
      </w:pPr>
      <w:r w:rsidRPr="009063A1">
        <w:rPr>
          <w:b/>
          <w:bCs/>
          <w:lang w:val="es-ES" w:eastAsia="es-BO"/>
        </w:rPr>
        <w:t>Rpta</w:t>
      </w:r>
      <w:r w:rsidRPr="009063A1">
        <w:rPr>
          <w:lang w:val="es-ES" w:eastAsia="es-BO"/>
        </w:rPr>
        <w:t>………………………………………………………………………………………………………………………………………………………………………………………………………………………………………………………………………………………………………………………………………………………………………………………………………………………………….</w:t>
      </w:r>
    </w:p>
    <w:p w14:paraId="20ADD9A6" w14:textId="5423F319" w:rsidR="009063A1" w:rsidRPr="00A23A21" w:rsidRDefault="00A23A21">
      <w:pPr>
        <w:pStyle w:val="Prrafodelista"/>
        <w:numPr>
          <w:ilvl w:val="0"/>
          <w:numId w:val="29"/>
        </w:numPr>
        <w:spacing w:line="360" w:lineRule="auto"/>
        <w:rPr>
          <w:b/>
          <w:bCs/>
        </w:rPr>
      </w:pPr>
      <w:r w:rsidRPr="00A23A21">
        <w:rPr>
          <w:b/>
          <w:bCs/>
        </w:rPr>
        <w:t xml:space="preserve">¿Cómo influye la memoria RAM en el rendimiento general de un sistema informático y cuáles son sus efectos en la velocidad, la multitarea y la eficiencia de las </w:t>
      </w:r>
      <w:proofErr w:type="gramStart"/>
      <w:r w:rsidRPr="00A23A21">
        <w:rPr>
          <w:b/>
          <w:bCs/>
        </w:rPr>
        <w:t>aplicaciones?</w:t>
      </w:r>
      <w:r>
        <w:rPr>
          <w:b/>
          <w:bCs/>
        </w:rPr>
        <w:t>.</w:t>
      </w:r>
      <w:proofErr w:type="gramEnd"/>
    </w:p>
    <w:p w14:paraId="0CC60884" w14:textId="707779D6" w:rsidR="009063A1" w:rsidRPr="009063A1" w:rsidRDefault="009063A1" w:rsidP="009063A1">
      <w:pPr>
        <w:spacing w:line="360" w:lineRule="auto"/>
        <w:ind w:left="360"/>
        <w:rPr>
          <w:lang w:val="es-ES" w:eastAsia="es-BO"/>
        </w:rPr>
      </w:pPr>
      <w:r w:rsidRPr="009063A1">
        <w:rPr>
          <w:b/>
          <w:bCs/>
          <w:lang w:val="es-ES" w:eastAsia="es-BO"/>
        </w:rPr>
        <w:t>Rpta</w:t>
      </w:r>
      <w:r w:rsidRPr="009063A1">
        <w:rPr>
          <w:lang w:val="es-ES" w:eastAsia="es-BO"/>
        </w:rPr>
        <w:t>………………………………………………………………………………………………………………………………………………………………………………………………………………………………………………………………………………………………………………………………………………………………………………………………………………………………….</w:t>
      </w:r>
    </w:p>
    <w:p w14:paraId="488375AB" w14:textId="77777777" w:rsidR="009063A1" w:rsidRPr="009063A1" w:rsidRDefault="009063A1" w:rsidP="009063A1">
      <w:pPr>
        <w:pStyle w:val="Ttulo4"/>
      </w:pPr>
      <w:bookmarkStart w:id="111" w:name="_Toc197248877"/>
      <w:r w:rsidRPr="009063A1">
        <w:t>Selección Múltiple</w:t>
      </w:r>
      <w:bookmarkEnd w:id="111"/>
    </w:p>
    <w:p w14:paraId="7645FC15" w14:textId="77777777" w:rsidR="009063A1" w:rsidRPr="009063A1" w:rsidRDefault="009063A1">
      <w:pPr>
        <w:numPr>
          <w:ilvl w:val="0"/>
          <w:numId w:val="30"/>
        </w:numPr>
        <w:spacing w:line="360" w:lineRule="auto"/>
      </w:pPr>
      <w:r w:rsidRPr="009063A1">
        <w:rPr>
          <w:b/>
          <w:bCs/>
        </w:rPr>
        <w:t>¿Cuál de los siguientes componentes es responsable de procesar gráficos?</w:t>
      </w:r>
    </w:p>
    <w:p w14:paraId="75E49F19" w14:textId="77777777" w:rsidR="009063A1" w:rsidRPr="009063A1" w:rsidRDefault="009063A1" w:rsidP="009063A1">
      <w:pPr>
        <w:spacing w:line="360" w:lineRule="auto"/>
        <w:ind w:left="1440"/>
      </w:pPr>
      <w:r w:rsidRPr="009063A1">
        <w:t>A) Procesador</w:t>
      </w:r>
    </w:p>
    <w:p w14:paraId="5EB86A75" w14:textId="77777777" w:rsidR="009063A1" w:rsidRPr="009063A1" w:rsidRDefault="009063A1" w:rsidP="009063A1">
      <w:pPr>
        <w:spacing w:line="360" w:lineRule="auto"/>
        <w:ind w:left="1440"/>
      </w:pPr>
      <w:r w:rsidRPr="009063A1">
        <w:t>B) Tarjeta madre</w:t>
      </w:r>
    </w:p>
    <w:p w14:paraId="63D8E564" w14:textId="77777777" w:rsidR="009063A1" w:rsidRPr="009063A1" w:rsidRDefault="009063A1" w:rsidP="009063A1">
      <w:pPr>
        <w:spacing w:line="360" w:lineRule="auto"/>
        <w:ind w:left="1440"/>
      </w:pPr>
      <w:r w:rsidRPr="009063A1">
        <w:t>C) Tarjeta de video</w:t>
      </w:r>
    </w:p>
    <w:p w14:paraId="20E0EFCB" w14:textId="284590D6" w:rsidR="007E2B3E" w:rsidRPr="009063A1" w:rsidRDefault="009063A1" w:rsidP="00A23A21">
      <w:pPr>
        <w:spacing w:line="360" w:lineRule="auto"/>
        <w:ind w:left="1440"/>
      </w:pPr>
      <w:r w:rsidRPr="009063A1">
        <w:t>D) Disco duro</w:t>
      </w:r>
    </w:p>
    <w:p w14:paraId="7936986F" w14:textId="77777777" w:rsidR="009063A1" w:rsidRPr="009063A1" w:rsidRDefault="009063A1">
      <w:pPr>
        <w:numPr>
          <w:ilvl w:val="0"/>
          <w:numId w:val="30"/>
        </w:numPr>
        <w:spacing w:line="360" w:lineRule="auto"/>
      </w:pPr>
      <w:r w:rsidRPr="009063A1">
        <w:rPr>
          <w:b/>
          <w:bCs/>
        </w:rPr>
        <w:lastRenderedPageBreak/>
        <w:t>¿Qué tipo de disco ofrece mayor velocidad de acceso a datos?</w:t>
      </w:r>
    </w:p>
    <w:p w14:paraId="3E82D428" w14:textId="77777777" w:rsidR="009063A1" w:rsidRPr="009063A1" w:rsidRDefault="009063A1" w:rsidP="009063A1">
      <w:pPr>
        <w:spacing w:line="360" w:lineRule="auto"/>
        <w:ind w:left="1440"/>
      </w:pPr>
      <w:r w:rsidRPr="009063A1">
        <w:t>A) Disco duro mecánico</w:t>
      </w:r>
    </w:p>
    <w:p w14:paraId="3C11E9DC" w14:textId="77777777" w:rsidR="009063A1" w:rsidRPr="009063A1" w:rsidRDefault="009063A1" w:rsidP="009063A1">
      <w:pPr>
        <w:spacing w:line="360" w:lineRule="auto"/>
        <w:ind w:left="1440"/>
      </w:pPr>
      <w:r w:rsidRPr="009063A1">
        <w:t>B) Disco de estado sólido (</w:t>
      </w:r>
      <w:proofErr w:type="spellStart"/>
      <w:r w:rsidRPr="009063A1">
        <w:t>SSD</w:t>
      </w:r>
      <w:proofErr w:type="spellEnd"/>
      <w:r w:rsidRPr="009063A1">
        <w:t>)</w:t>
      </w:r>
    </w:p>
    <w:p w14:paraId="164562E8" w14:textId="77777777" w:rsidR="009063A1" w:rsidRPr="009063A1" w:rsidRDefault="009063A1" w:rsidP="009063A1">
      <w:pPr>
        <w:spacing w:line="360" w:lineRule="auto"/>
        <w:ind w:left="1440"/>
      </w:pPr>
      <w:r w:rsidRPr="009063A1">
        <w:t>C) Disco óptico</w:t>
      </w:r>
    </w:p>
    <w:p w14:paraId="7EF02AC8" w14:textId="77777777" w:rsidR="009063A1" w:rsidRPr="009063A1" w:rsidRDefault="009063A1" w:rsidP="009063A1">
      <w:pPr>
        <w:spacing w:line="360" w:lineRule="auto"/>
        <w:ind w:left="1440"/>
      </w:pPr>
      <w:r w:rsidRPr="009063A1">
        <w:t>D) Ninguno de los anteriores</w:t>
      </w:r>
    </w:p>
    <w:p w14:paraId="5EA625F4" w14:textId="77777777" w:rsidR="009063A1" w:rsidRPr="009063A1" w:rsidRDefault="009063A1" w:rsidP="009063A1">
      <w:pPr>
        <w:pStyle w:val="Ttulo4"/>
      </w:pPr>
      <w:bookmarkStart w:id="112" w:name="_Toc197248878"/>
      <w:r w:rsidRPr="009063A1">
        <w:t>Verdadero o Falso</w:t>
      </w:r>
      <w:bookmarkEnd w:id="112"/>
    </w:p>
    <w:p w14:paraId="270ADFAD" w14:textId="77777777" w:rsidR="009063A1" w:rsidRPr="009063A1" w:rsidRDefault="009063A1">
      <w:pPr>
        <w:numPr>
          <w:ilvl w:val="0"/>
          <w:numId w:val="31"/>
        </w:numPr>
        <w:spacing w:line="360" w:lineRule="auto"/>
      </w:pPr>
      <w:r w:rsidRPr="009063A1">
        <w:rPr>
          <w:b/>
          <w:bCs/>
        </w:rPr>
        <w:t>La refrigeración es innecesaria en una computadora moderna.</w:t>
      </w:r>
    </w:p>
    <w:p w14:paraId="6733C81C" w14:textId="77777777" w:rsidR="009063A1" w:rsidRPr="009063A1" w:rsidRDefault="009063A1">
      <w:pPr>
        <w:pStyle w:val="Prrafodelista"/>
        <w:numPr>
          <w:ilvl w:val="0"/>
          <w:numId w:val="57"/>
        </w:numPr>
        <w:spacing w:line="360" w:lineRule="auto"/>
        <w:ind w:left="1701" w:hanging="283"/>
      </w:pPr>
      <w:r w:rsidRPr="009063A1">
        <w:t>Verdadero</w:t>
      </w:r>
    </w:p>
    <w:p w14:paraId="4890D953" w14:textId="77777777" w:rsidR="009063A1" w:rsidRPr="009063A1" w:rsidRDefault="009063A1">
      <w:pPr>
        <w:pStyle w:val="Prrafodelista"/>
        <w:numPr>
          <w:ilvl w:val="0"/>
          <w:numId w:val="57"/>
        </w:numPr>
        <w:spacing w:line="360" w:lineRule="auto"/>
        <w:ind w:left="1701" w:hanging="283"/>
      </w:pPr>
      <w:r w:rsidRPr="009063A1">
        <w:t>Falso</w:t>
      </w:r>
    </w:p>
    <w:p w14:paraId="77EE285B" w14:textId="77777777" w:rsidR="009063A1" w:rsidRPr="009063A1" w:rsidRDefault="009063A1">
      <w:pPr>
        <w:numPr>
          <w:ilvl w:val="0"/>
          <w:numId w:val="31"/>
        </w:numPr>
        <w:spacing w:line="360" w:lineRule="auto"/>
      </w:pPr>
      <w:r w:rsidRPr="009063A1">
        <w:rPr>
          <w:b/>
          <w:bCs/>
        </w:rPr>
        <w:t>La tarjeta madre conecta todos los componentes de la computadora.</w:t>
      </w:r>
    </w:p>
    <w:p w14:paraId="068F17C9" w14:textId="77777777" w:rsidR="009063A1" w:rsidRPr="009063A1" w:rsidRDefault="009063A1">
      <w:pPr>
        <w:pStyle w:val="Prrafodelista"/>
        <w:numPr>
          <w:ilvl w:val="0"/>
          <w:numId w:val="58"/>
        </w:numPr>
        <w:spacing w:line="360" w:lineRule="auto"/>
        <w:ind w:left="1701" w:hanging="283"/>
      </w:pPr>
      <w:r w:rsidRPr="009063A1">
        <w:t>Verdadero</w:t>
      </w:r>
    </w:p>
    <w:p w14:paraId="3A901CB6" w14:textId="77777777" w:rsidR="009063A1" w:rsidRPr="009063A1" w:rsidRDefault="009063A1">
      <w:pPr>
        <w:pStyle w:val="Prrafodelista"/>
        <w:numPr>
          <w:ilvl w:val="0"/>
          <w:numId w:val="58"/>
        </w:numPr>
        <w:spacing w:line="360" w:lineRule="auto"/>
        <w:ind w:left="1701" w:hanging="283"/>
      </w:pPr>
      <w:r w:rsidRPr="009063A1">
        <w:t>Falso</w:t>
      </w:r>
    </w:p>
    <w:p w14:paraId="45AA4FC7" w14:textId="77777777" w:rsidR="009063A1" w:rsidRPr="009063A1" w:rsidRDefault="009063A1" w:rsidP="009063A1">
      <w:pPr>
        <w:pStyle w:val="Ttulo4"/>
      </w:pPr>
      <w:bookmarkStart w:id="113" w:name="_Toc197248879"/>
      <w:r w:rsidRPr="009063A1">
        <w:t>Escala con Indicadores</w:t>
      </w:r>
      <w:bookmarkEnd w:id="113"/>
    </w:p>
    <w:p w14:paraId="31C36115" w14:textId="77777777" w:rsidR="009063A1" w:rsidRPr="009063A1" w:rsidRDefault="009063A1">
      <w:pPr>
        <w:numPr>
          <w:ilvl w:val="0"/>
          <w:numId w:val="32"/>
        </w:numPr>
        <w:spacing w:line="360" w:lineRule="auto"/>
      </w:pPr>
      <w:r w:rsidRPr="009063A1">
        <w:rPr>
          <w:b/>
          <w:bCs/>
        </w:rPr>
        <w:t>En una escala del 1 al 5, ¿qué tan importante consideras que es entender las partes de una computadora para resolver problemas técnicos?</w:t>
      </w:r>
      <w:r w:rsidRPr="009063A1">
        <w:t xml:space="preserve"> </w:t>
      </w:r>
    </w:p>
    <w:p w14:paraId="2F7029AA" w14:textId="77777777" w:rsidR="009063A1" w:rsidRPr="009063A1" w:rsidRDefault="009063A1" w:rsidP="009063A1">
      <w:pPr>
        <w:spacing w:line="360" w:lineRule="auto"/>
        <w:ind w:left="1440"/>
      </w:pPr>
      <w:r w:rsidRPr="009063A1">
        <w:t>1: Nada importante</w:t>
      </w:r>
    </w:p>
    <w:p w14:paraId="7CFB19B9" w14:textId="77777777" w:rsidR="009063A1" w:rsidRPr="009063A1" w:rsidRDefault="009063A1" w:rsidP="009063A1">
      <w:pPr>
        <w:spacing w:line="360" w:lineRule="auto"/>
        <w:ind w:left="1440"/>
      </w:pPr>
      <w:r w:rsidRPr="009063A1">
        <w:t>2: Poco importante</w:t>
      </w:r>
    </w:p>
    <w:p w14:paraId="4816CC89" w14:textId="77777777" w:rsidR="009063A1" w:rsidRPr="009063A1" w:rsidRDefault="009063A1" w:rsidP="009063A1">
      <w:pPr>
        <w:spacing w:line="360" w:lineRule="auto"/>
        <w:ind w:left="1440"/>
      </w:pPr>
      <w:r w:rsidRPr="009063A1">
        <w:t>3: Moderadamente importante</w:t>
      </w:r>
    </w:p>
    <w:p w14:paraId="2DB18733" w14:textId="77777777" w:rsidR="009063A1" w:rsidRPr="009063A1" w:rsidRDefault="009063A1" w:rsidP="009063A1">
      <w:pPr>
        <w:spacing w:line="360" w:lineRule="auto"/>
        <w:ind w:left="1440"/>
      </w:pPr>
      <w:r w:rsidRPr="009063A1">
        <w:t>4: Muy importante</w:t>
      </w:r>
    </w:p>
    <w:p w14:paraId="20C494FE" w14:textId="67BE7370" w:rsidR="007E2B3E" w:rsidRPr="009063A1" w:rsidRDefault="009063A1" w:rsidP="00A23A21">
      <w:pPr>
        <w:spacing w:line="360" w:lineRule="auto"/>
        <w:ind w:left="1440"/>
      </w:pPr>
      <w:r w:rsidRPr="009063A1">
        <w:t>5: Extremadamente importante</w:t>
      </w:r>
    </w:p>
    <w:p w14:paraId="26854A5D" w14:textId="77777777" w:rsidR="009063A1" w:rsidRPr="009063A1" w:rsidRDefault="009063A1" w:rsidP="009063A1">
      <w:pPr>
        <w:pStyle w:val="Ttulo4"/>
      </w:pPr>
      <w:bookmarkStart w:id="114" w:name="_Toc197248880"/>
      <w:r w:rsidRPr="009063A1">
        <w:t>Preguntas Reflexivas</w:t>
      </w:r>
      <w:bookmarkEnd w:id="114"/>
    </w:p>
    <w:p w14:paraId="6282A999" w14:textId="77777777" w:rsidR="009063A1" w:rsidRPr="009063A1" w:rsidRDefault="009063A1">
      <w:pPr>
        <w:numPr>
          <w:ilvl w:val="0"/>
          <w:numId w:val="33"/>
        </w:numPr>
        <w:spacing w:line="360" w:lineRule="auto"/>
      </w:pPr>
      <w:r w:rsidRPr="009063A1">
        <w:rPr>
          <w:b/>
          <w:bCs/>
        </w:rPr>
        <w:t>Reflexiona sobre un momento en el que tu computadora no funcionó correctamente. ¿Cómo crees que conocer las partes de la computadora podría haberte ayudado a solucionar el problema?</w:t>
      </w:r>
    </w:p>
    <w:p w14:paraId="0803C4CC" w14:textId="0E14A85E" w:rsidR="009063A1" w:rsidRPr="009063A1" w:rsidRDefault="009063A1" w:rsidP="009063A1">
      <w:pPr>
        <w:spacing w:line="360" w:lineRule="auto"/>
        <w:ind w:left="360"/>
        <w:rPr>
          <w:lang w:val="es-ES" w:eastAsia="es-BO"/>
        </w:rPr>
      </w:pPr>
      <w:r w:rsidRPr="009063A1">
        <w:rPr>
          <w:b/>
          <w:bCs/>
          <w:lang w:val="es-ES" w:eastAsia="es-BO"/>
        </w:rPr>
        <w:t>Rpta</w:t>
      </w:r>
      <w:r w:rsidRPr="009063A1">
        <w:rPr>
          <w:lang w:val="es-ES" w:eastAsia="es-BO"/>
        </w:rPr>
        <w:t>………………………………………………………………………………………………………………………………………………………………………………………………………………</w:t>
      </w:r>
      <w:r w:rsidRPr="009063A1">
        <w:rPr>
          <w:lang w:val="es-ES" w:eastAsia="es-BO"/>
        </w:rPr>
        <w:lastRenderedPageBreak/>
        <w:t>………………………………………………………………………………………………………………………………………………………………………………………………………………….</w:t>
      </w:r>
    </w:p>
    <w:p w14:paraId="471F6A85" w14:textId="583D3ED8" w:rsidR="004F3A98" w:rsidRPr="009063A1" w:rsidRDefault="009063A1">
      <w:pPr>
        <w:numPr>
          <w:ilvl w:val="0"/>
          <w:numId w:val="33"/>
        </w:numPr>
        <w:spacing w:line="360" w:lineRule="auto"/>
      </w:pPr>
      <w:r w:rsidRPr="009063A1">
        <w:rPr>
          <w:b/>
          <w:bCs/>
        </w:rPr>
        <w:t>¿De qué manera crees que el conocimiento sobre las partes de una computadora puede influir en tu futuro profesional en el campo de sistemas informáticos?</w:t>
      </w:r>
    </w:p>
    <w:p w14:paraId="72FC4DAD" w14:textId="77777777" w:rsidR="009063A1" w:rsidRPr="00294296" w:rsidRDefault="009063A1" w:rsidP="009063A1">
      <w:pPr>
        <w:spacing w:line="360" w:lineRule="auto"/>
        <w:ind w:left="360"/>
        <w:rPr>
          <w:lang w:val="es-ES" w:eastAsia="es-BO"/>
        </w:rPr>
      </w:pPr>
      <w:r w:rsidRPr="00294296">
        <w:rPr>
          <w:b/>
          <w:bCs/>
          <w:lang w:val="es-ES" w:eastAsia="es-BO"/>
        </w:rPr>
        <w:t>Rpta</w:t>
      </w:r>
      <w:r w:rsidRPr="00294296">
        <w:rPr>
          <w:lang w:val="es-ES" w:eastAsia="es-BO"/>
        </w:rPr>
        <w:t>………………………………………………………………………………………………………………………………………………………………………………………………………………………………………………………………………………………………………………………………………………………………………………………………………………………………….</w:t>
      </w:r>
    </w:p>
    <w:p w14:paraId="67A6F21A" w14:textId="543CC874" w:rsidR="009063A1" w:rsidRDefault="009063A1" w:rsidP="00D76348">
      <w:pPr>
        <w:rPr>
          <w:lang w:val="es-ES"/>
        </w:rPr>
        <w:sectPr w:rsidR="009063A1" w:rsidSect="003F4BC4">
          <w:pgSz w:w="12240" w:h="15840" w:code="1"/>
          <w:pgMar w:top="1247" w:right="1474" w:bottom="1247" w:left="1474" w:header="680" w:footer="680" w:gutter="0"/>
          <w:cols w:space="708"/>
          <w:docGrid w:linePitch="360"/>
        </w:sectPr>
      </w:pPr>
      <w:r>
        <w:rPr>
          <w:lang w:val="es-ES"/>
        </w:rPr>
        <w:t xml:space="preserve"> </w:t>
      </w:r>
    </w:p>
    <w:p w14:paraId="0AA2B880" w14:textId="77777777" w:rsidR="00D76348" w:rsidRDefault="004F3A98" w:rsidP="00D76348">
      <w:pPr>
        <w:rPr>
          <w:lang w:val="es-ES"/>
        </w:rPr>
      </w:pPr>
      <w:r>
        <w:rPr>
          <w:noProof/>
          <w:lang w:val="es-ES"/>
        </w:rPr>
        <w:lastRenderedPageBreak/>
        <mc:AlternateContent>
          <mc:Choice Requires="wpg">
            <w:drawing>
              <wp:anchor distT="0" distB="0" distL="114300" distR="114300" simplePos="0" relativeHeight="251685375" behindDoc="0" locked="0" layoutInCell="1" allowOverlap="1" wp14:anchorId="0D2C2C7C" wp14:editId="2A36EFA0">
                <wp:simplePos x="0" y="0"/>
                <wp:positionH relativeFrom="column">
                  <wp:posOffset>-937110</wp:posOffset>
                </wp:positionH>
                <wp:positionV relativeFrom="paragraph">
                  <wp:posOffset>-1476506</wp:posOffset>
                </wp:positionV>
                <wp:extent cx="7792720" cy="2975638"/>
                <wp:effectExtent l="0" t="0" r="0" b="0"/>
                <wp:wrapNone/>
                <wp:docPr id="686" name="Grupo 686"/>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688" name="Grupo 688"/>
                        <wpg:cNvGrpSpPr/>
                        <wpg:grpSpPr>
                          <a:xfrm>
                            <a:off x="0" y="0"/>
                            <a:ext cx="7792720" cy="2944495"/>
                            <a:chOff x="0" y="0"/>
                            <a:chExt cx="7792720" cy="2944495"/>
                          </a:xfrm>
                        </wpg:grpSpPr>
                        <wpg:grpSp>
                          <wpg:cNvPr id="690" name="Grupo 690"/>
                          <wpg:cNvGrpSpPr/>
                          <wpg:grpSpPr>
                            <a:xfrm>
                              <a:off x="0" y="0"/>
                              <a:ext cx="7792720" cy="2944495"/>
                              <a:chOff x="0" y="0"/>
                              <a:chExt cx="7792720" cy="2944495"/>
                            </a:xfrm>
                          </wpg:grpSpPr>
                          <wpg:grpSp>
                            <wpg:cNvPr id="691" name="Grupo 691"/>
                            <wpg:cNvGrpSpPr/>
                            <wpg:grpSpPr>
                              <a:xfrm>
                                <a:off x="0" y="114300"/>
                                <a:ext cx="7792720" cy="2830195"/>
                                <a:chOff x="0" y="0"/>
                                <a:chExt cx="7792720" cy="2830195"/>
                              </a:xfrm>
                            </wpg:grpSpPr>
                            <wps:wsp>
                              <wps:cNvPr id="692" name="Rectángulo 69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3" name="Rectángulo 69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 name="Elipse 69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5" name="Elipse 69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96" name="Imagen 696"/>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5048250" y="418356"/>
                                  <a:ext cx="1857375" cy="1857375"/>
                                </a:xfrm>
                                <a:prstGeom prst="rect">
                                  <a:avLst/>
                                </a:prstGeom>
                                <a:noFill/>
                                <a:ln>
                                  <a:noFill/>
                                </a:ln>
                              </pic:spPr>
                            </pic:pic>
                            <wps:wsp>
                              <wps:cNvPr id="697" name="Rectángulo 69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8" name="Rectángulo 69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99" name="Rectángulo 699"/>
                          <wps:cNvSpPr/>
                          <wps:spPr>
                            <a:xfrm>
                              <a:off x="863194" y="1178170"/>
                              <a:ext cx="3899306" cy="628064"/>
                            </a:xfrm>
                            <a:prstGeom prst="rect">
                              <a:avLst/>
                            </a:prstGeom>
                            <a:noFill/>
                            <a:ln w="12700" cap="flat" cmpd="sng" algn="ctr">
                              <a:noFill/>
                              <a:prstDash val="solid"/>
                              <a:miter lim="800000"/>
                            </a:ln>
                            <a:effectLst/>
                          </wps:spPr>
                          <wps:txbx>
                            <w:txbxContent>
                              <w:p w14:paraId="7EF9AD9F" w14:textId="40AE1DDC" w:rsidR="00D76348"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00" name="Rectángulo 700"/>
                        <wps:cNvSpPr/>
                        <wps:spPr>
                          <a:xfrm>
                            <a:off x="863194" y="2347574"/>
                            <a:ext cx="6042431" cy="628064"/>
                          </a:xfrm>
                          <a:prstGeom prst="rect">
                            <a:avLst/>
                          </a:prstGeom>
                          <a:noFill/>
                          <a:ln w="12700" cap="flat" cmpd="sng" algn="ctr">
                            <a:noFill/>
                            <a:prstDash val="solid"/>
                            <a:miter lim="800000"/>
                          </a:ln>
                          <a:effectLst/>
                        </wps:spPr>
                        <wps:txbx>
                          <w:txbxContent>
                            <w:p w14:paraId="077B5EEE" w14:textId="08A240D2" w:rsidR="00D76348" w:rsidRPr="002E6C74" w:rsidRDefault="00871EE2" w:rsidP="00D76348">
                              <w:pPr>
                                <w:pStyle w:val="Ttulo1"/>
                              </w:pPr>
                              <w:bookmarkStart w:id="115" w:name="_Toc197248881"/>
                              <w:r>
                                <w:t xml:space="preserve">TEMA 3 : </w:t>
                              </w:r>
                              <w:r w:rsidR="008F691B" w:rsidRPr="008F691B">
                                <w:t>INSTALACIÓN DE SISTEMAS OPERATIVOS</w:t>
                              </w:r>
                              <w:bookmarkEnd w:id="1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D2C2C7C" id="Grupo 686" o:spid="_x0000_s1138" style="position:absolute;left:0;text-align:left;margin-left:-73.8pt;margin-top:-116.25pt;width:613.6pt;height:234.3pt;z-index:251685375;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">
                <v:group id="Grupo 688" o:spid="_x0000_s1139"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">
                  <v:group id="Grupo 690" o:spid="_x0000_s1140"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">
                    <v:group id="Grupo 691" o:spid="_x0000_s1141"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v:rect id="Rectángulo 692" o:spid="_x0000_s1142"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" fillcolor="#ff0b0c [2407]" stroked="f" strokeweight="1.25pt">
                        <v:stroke endcap="round"/>
                      </v:rect>
                      <v:rect id="Rectángulo 693" o:spid="_x0000_s1143"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" fillcolor="#ffc1c1 [1303]" stroked="f" strokeweight="1.25pt">
                        <v:stroke endcap="round"/>
                      </v:rect>
                      <v:oval id="Elipse 694" o:spid="_x0000_s1144"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" fillcolor="#ffc1c1 [1303]" stroked="f" strokeweight="1.25pt">
                        <v:stroke endcap="round"/>
                      </v:oval>
                      <v:oval id="Elipse 695" o:spid="_x0000_s1145"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" fillcolor="#ff0b0c [2407]" stroked="f" strokeweight="1.25pt">
                        <v:fill r:id="rId17" o:title="" color2="white [3212]" type="pattern"/>
                        <v:stroke endcap="round"/>
                      </v:oval>
                      <v:shape id="Imagen 696" o:spid="_x0000_s1146"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">
                        <v:imagedata r:id="rId18" o:title=""/>
                      </v:shape>
                      <v:rect id="Rectángulo 697" o:spid="_x0000_s1147"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" fillcolor="white [3212]" stroked="f" strokeweight="1.25pt">
                        <v:stroke endcap="round"/>
                      </v:rect>
                    </v:group>
                    <v:rect id="Rectángulo 698" o:spid="_x0000_s1148"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" fillcolor="white [3212]" stroked="f" strokeweight="1.25pt">
                      <v:stroke endcap="round"/>
                    </v:rect>
                  </v:group>
                  <v:rect id="Rectángulo 699" o:spid="_x0000_s1149"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" filled="f" stroked="f" strokeweight="1pt">
                    <v:textbox>
                      <w:txbxContent>
                        <w:p w14:paraId="7EF9AD9F" w14:textId="40AE1DDC" w:rsidR="00D76348"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3</w:t>
                          </w:r>
                        </w:p>
                      </w:txbxContent>
                    </v:textbox>
                  </v:rect>
                </v:group>
                <v:rect id="Rectángulo 700" o:spid="_x0000_s1150"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" filled="f" stroked="f" strokeweight="1pt">
                  <v:textbox>
                    <w:txbxContent>
                      <w:p w14:paraId="077B5EEE" w14:textId="08A240D2" w:rsidR="00D76348" w:rsidRPr="002E6C74" w:rsidRDefault="00871EE2" w:rsidP="00D76348">
                        <w:pPr>
                          <w:pStyle w:val="Ttulo1"/>
                        </w:pPr>
                        <w:bookmarkStart w:id="116" w:name="_Toc197248881"/>
                        <w:r>
                          <w:t xml:space="preserve">TEMA 3 : </w:t>
                        </w:r>
                        <w:r w:rsidR="008F691B" w:rsidRPr="008F691B">
                          <w:t>INSTALACIÓN DE SISTEMAS OPERATIVOS</w:t>
                        </w:r>
                        <w:bookmarkEnd w:id="116"/>
                      </w:p>
                    </w:txbxContent>
                  </v:textbox>
                </v:rect>
              </v:group>
            </w:pict>
          </mc:Fallback>
        </mc:AlternateContent>
      </w:r>
    </w:p>
    <w:p w14:paraId="1F8CACF1" w14:textId="77777777" w:rsidR="003C1678" w:rsidRDefault="003C1678" w:rsidP="002B0E57">
      <w:pPr>
        <w:rPr>
          <w:lang w:val="es-ES"/>
        </w:rPr>
      </w:pPr>
    </w:p>
    <w:p w14:paraId="72D353FE" w14:textId="77777777" w:rsidR="00D76348" w:rsidRDefault="00D76348" w:rsidP="00D76348">
      <w:pPr>
        <w:rPr>
          <w:lang w:val="es-ES"/>
        </w:rPr>
      </w:pPr>
    </w:p>
    <w:p w14:paraId="304A2B30" w14:textId="77777777" w:rsidR="00D76348" w:rsidRDefault="00D76348" w:rsidP="00D76348">
      <w:pPr>
        <w:rPr>
          <w:lang w:val="es-ES"/>
        </w:rPr>
      </w:pPr>
    </w:p>
    <w:p w14:paraId="75E6593E" w14:textId="77777777" w:rsidR="004D31FE" w:rsidRDefault="004D31FE" w:rsidP="003E29F0">
      <w:pPr>
        <w:rPr>
          <w:lang w:val="es-ES"/>
        </w:rPr>
      </w:pPr>
    </w:p>
    <w:p w14:paraId="70715B23" w14:textId="77777777" w:rsidR="004D31FE" w:rsidRDefault="004D31FE" w:rsidP="003E29F0">
      <w:pPr>
        <w:rPr>
          <w:noProof/>
          <w:lang w:val="es-ES" w:eastAsia="es-BO"/>
        </w:rPr>
      </w:pPr>
    </w:p>
    <w:p w14:paraId="3419CBB0" w14:textId="07F92969" w:rsidR="004D31FE" w:rsidRDefault="004D31FE" w:rsidP="00441664">
      <w:pPr>
        <w:jc w:val="center"/>
        <w:rPr>
          <w:lang w:val="es-ES" w:eastAsia="es-BO"/>
        </w:rPr>
      </w:pPr>
      <w:r>
        <w:rPr>
          <w:noProof/>
        </w:rPr>
        <w:drawing>
          <wp:inline distT="0" distB="0" distL="0" distR="0" wp14:anchorId="7B5AE234" wp14:editId="12047642">
            <wp:extent cx="2757600" cy="1854000"/>
            <wp:effectExtent l="0" t="0" r="5080" b="0"/>
            <wp:docPr id="916" name="Imagen 9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ChangeAspect="1" noChangeArrowheads="1"/>
                    </pic:cNvPicPr>
                  </pic:nvPicPr>
                  <pic:blipFill rotWithShape="1">
                    <a:blip r:embed="rId59">
                      <a:extLst>
                        <a:ext uri="{28A0092B-C50C-407E-A947-70E740481C1C}">
                          <a14:useLocalDpi xmlns:a14="http://schemas.microsoft.com/office/drawing/2010/main" val="0"/>
                        </a:ext>
                      </a:extLst>
                    </a:blip>
                    <a:srcRect l="1557" t="2718" r="2561" b="3487"/>
                    <a:stretch/>
                  </pic:blipFill>
                  <pic:spPr bwMode="auto">
                    <a:xfrm>
                      <a:off x="0" y="0"/>
                      <a:ext cx="2757600" cy="1854000"/>
                    </a:xfrm>
                    <a:prstGeom prst="rect">
                      <a:avLst/>
                    </a:prstGeom>
                    <a:noFill/>
                    <a:ln>
                      <a:noFill/>
                    </a:ln>
                    <a:extLst>
                      <a:ext uri="{53640926-AAD7-44D8-BBD7-CCE9431645EC}">
                        <a14:shadowObscured xmlns:a14="http://schemas.microsoft.com/office/drawing/2010/main"/>
                      </a:ext>
                    </a:extLst>
                  </pic:spPr>
                </pic:pic>
              </a:graphicData>
            </a:graphic>
          </wp:inline>
        </w:drawing>
      </w:r>
      <w:r w:rsidR="00441664">
        <w:rPr>
          <w:lang w:val="es-ES" w:eastAsia="es-BO"/>
        </w:rPr>
        <w:t xml:space="preserve">  </w:t>
      </w:r>
      <w:r>
        <w:rPr>
          <w:noProof/>
          <w:lang w:val="es-ES" w:eastAsia="es-BO"/>
        </w:rPr>
        <w:drawing>
          <wp:inline distT="0" distB="0" distL="0" distR="0" wp14:anchorId="4D1D3BE8" wp14:editId="50396A36">
            <wp:extent cx="2757600" cy="1854000"/>
            <wp:effectExtent l="0" t="0" r="5080" b="0"/>
            <wp:docPr id="917" name="Imagen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57600" cy="1854000"/>
                    </a:xfrm>
                    <a:prstGeom prst="rect">
                      <a:avLst/>
                    </a:prstGeom>
                    <a:noFill/>
                  </pic:spPr>
                </pic:pic>
              </a:graphicData>
            </a:graphic>
          </wp:inline>
        </w:drawing>
      </w:r>
    </w:p>
    <w:p w14:paraId="2A152005" w14:textId="77777777" w:rsidR="003E29F0" w:rsidRDefault="003E29F0" w:rsidP="003E29F0">
      <w:pPr>
        <w:rPr>
          <w:lang w:val="es-ES" w:eastAsia="es-BO"/>
        </w:rPr>
      </w:pPr>
      <w:r>
        <w:rPr>
          <w:noProof/>
          <w:lang w:val="es-ES"/>
        </w:rPr>
        <mc:AlternateContent>
          <mc:Choice Requires="wpg">
            <w:drawing>
              <wp:inline distT="0" distB="0" distL="0" distR="0" wp14:anchorId="5FB5C7AD" wp14:editId="5BBA2910">
                <wp:extent cx="4316872" cy="611505"/>
                <wp:effectExtent l="0" t="0" r="7620" b="0"/>
                <wp:docPr id="800" name="Grupo 80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801" name="Imagen 80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802" name="Grupo 802"/>
                        <wpg:cNvGrpSpPr/>
                        <wpg:grpSpPr>
                          <a:xfrm>
                            <a:off x="812042" y="81887"/>
                            <a:ext cx="2769235" cy="464820"/>
                            <a:chOff x="0" y="0"/>
                            <a:chExt cx="2769566" cy="465026"/>
                          </a:xfrm>
                        </wpg:grpSpPr>
                        <wpg:grpSp>
                          <wpg:cNvPr id="803" name="Grupo 803"/>
                          <wpg:cNvGrpSpPr/>
                          <wpg:grpSpPr>
                            <a:xfrm>
                              <a:off x="0" y="0"/>
                              <a:ext cx="2769566" cy="465026"/>
                              <a:chOff x="0" y="0"/>
                              <a:chExt cx="2769566" cy="465026"/>
                            </a:xfrm>
                          </wpg:grpSpPr>
                          <wps:wsp>
                            <wps:cNvPr id="804" name="Rectángulo 80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5" name="Rectángulo: una sola esquina redondeada 80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 name="Diagrama de flujo: conector 80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7" name="Diagrama de flujo: conector 80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08" name="Rectángulo 80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50346A" w14:textId="77777777" w:rsidR="003E29F0" w:rsidRPr="0093640B" w:rsidRDefault="003E29F0" w:rsidP="003E29F0">
                                <w:pPr>
                                  <w:pStyle w:val="Ttulo2"/>
                                </w:pPr>
                                <w:bookmarkStart w:id="117" w:name="_Toc197248882"/>
                                <w:r>
                                  <w:t>PRÁCTICA</w:t>
                                </w:r>
                                <w:bookmarkEnd w:id="11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09" name="Imagen 809"/>
                          <pic:cNvPicPr>
                            <a:picLocks/>
                          </pic:cNvPicPr>
                        </pic:nvPicPr>
                        <pic:blipFill rotWithShape="1">
                          <a:blip r:embed="rId21"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5FB5C7AD" id="Grupo 800" o:spid="_x0000_s1151" style="width:339.9pt;height:48.15pt;mso-position-horizontal-relative:char;mso-position-vertical-relative:line" coordsize="43168,61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">
                <v:shape id="Imagen 801" o:spid="_x0000_s1152"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">
                  <v:imagedata r:id="rId22" o:title="" croptop="6860f" cropbottom="12416f" cropleft="6770f" cropright="10621f"/>
                  <o:lock v:ext="edit" aspectratio="f"/>
                </v:shape>
                <v:group id="Grupo 802" o:spid="_x0000_s1153"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">
                  <v:group id="Grupo 803" o:spid="_x0000_s1154"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">
                    <v:rect id="Rectángulo 804" o:spid="_x0000_s1155"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" fillcolor="#ffc1c1 [1303]" stroked="f" strokeweight="1.25pt">
                      <v:stroke endcap="round"/>
                    </v:rect>
                    <v:shape id="Rectángulo: una sola esquina redondeada 805" o:spid="_x0000_s1156"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806" o:spid="_x0000_s1157"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" fillcolor="#ffc1c1 [1303]" stroked="f" strokeweight="1.25pt">
                      <v:stroke endcap="round"/>
                    </v:shape>
                    <v:shape id="Diagrama de flujo: conector 807" o:spid="_x0000_s1158"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808" o:spid="_x0000_s1159"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" filled="f" stroked="f" strokeweight="1.25pt">
                    <v:stroke endcap="round"/>
                    <v:textbox>
                      <w:txbxContent>
                        <w:p w14:paraId="6850346A" w14:textId="77777777" w:rsidR="003E29F0" w:rsidRPr="0093640B" w:rsidRDefault="003E29F0" w:rsidP="003E29F0">
                          <w:pPr>
                            <w:pStyle w:val="Ttulo2"/>
                          </w:pPr>
                          <w:bookmarkStart w:id="118" w:name="_Toc197248882"/>
                          <w:r>
                            <w:t>PRÁCTICA</w:t>
                          </w:r>
                          <w:bookmarkEnd w:id="118"/>
                        </w:p>
                      </w:txbxContent>
                    </v:textbox>
                  </v:rect>
                </v:group>
                <v:shape id="Imagen 809" o:spid="_x0000_s1160"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">
                  <v:imagedata r:id="rId23" o:title="" cropleft="2884f" cropright="2559f"/>
                  <o:lock v:ext="edit" aspectratio="f"/>
                </v:shape>
                <w10:anchorlock/>
              </v:group>
            </w:pict>
          </mc:Fallback>
        </mc:AlternateContent>
      </w:r>
    </w:p>
    <w:p w14:paraId="3487A8EB" w14:textId="7DD3DDD7" w:rsidR="009063A1" w:rsidRPr="009063A1" w:rsidRDefault="0031783D" w:rsidP="009063A1">
      <w:pPr>
        <w:pStyle w:val="Ttulo3"/>
        <w:rPr>
          <w:lang w:eastAsia="es-BO"/>
        </w:rPr>
      </w:pPr>
      <w:bookmarkStart w:id="119" w:name="_Toc197248883"/>
      <w:r>
        <w:rPr>
          <w:lang w:eastAsia="es-BO"/>
        </w:rPr>
        <w:t xml:space="preserve">3.1. </w:t>
      </w:r>
      <w:r w:rsidR="009063A1" w:rsidRPr="009063A1">
        <w:rPr>
          <w:lang w:eastAsia="es-BO"/>
        </w:rPr>
        <w:t>Actividad para el Participante</w:t>
      </w:r>
      <w:bookmarkEnd w:id="119"/>
    </w:p>
    <w:p w14:paraId="53681011" w14:textId="77777777" w:rsidR="009063A1" w:rsidRPr="009063A1" w:rsidRDefault="009063A1">
      <w:pPr>
        <w:numPr>
          <w:ilvl w:val="0"/>
          <w:numId w:val="34"/>
        </w:numPr>
        <w:spacing w:line="360" w:lineRule="auto"/>
        <w:rPr>
          <w:lang w:eastAsia="es-BO"/>
        </w:rPr>
      </w:pPr>
      <w:r w:rsidRPr="009063A1">
        <w:rPr>
          <w:b/>
          <w:bCs/>
          <w:lang w:eastAsia="es-BO"/>
        </w:rPr>
        <w:t>Piensa en una ocasión en la que hayas instalado un sistema operativo en una computadora. ¿Cuáles fueron los pasos más importantes que seguiste y qué problemas encontraste durante el proceso?</w:t>
      </w:r>
    </w:p>
    <w:p w14:paraId="1C594832" w14:textId="031A4B15" w:rsidR="009063A1" w:rsidRPr="009063A1" w:rsidRDefault="009063A1" w:rsidP="009063A1">
      <w:pPr>
        <w:spacing w:line="360" w:lineRule="auto"/>
        <w:ind w:left="360"/>
        <w:rPr>
          <w:lang w:val="es-ES" w:eastAsia="es-BO"/>
        </w:rPr>
      </w:pPr>
      <w:r w:rsidRPr="009063A1">
        <w:rPr>
          <w:b/>
          <w:bCs/>
          <w:lang w:val="es-ES" w:eastAsia="es-BO"/>
        </w:rPr>
        <w:t>Rpta</w:t>
      </w:r>
      <w:r w:rsidRPr="009063A1">
        <w:rPr>
          <w:lang w:val="es-ES" w:eastAsia="es-BO"/>
        </w:rPr>
        <w:t>………………………………………………………………………………………………………………………………………………………………………………………………………………………………………………………………………………………………………………………………………………………………………………………………………………………………….</w:t>
      </w:r>
    </w:p>
    <w:p w14:paraId="5A3D4E11" w14:textId="77777777" w:rsidR="009063A1" w:rsidRPr="009063A1" w:rsidRDefault="009063A1">
      <w:pPr>
        <w:numPr>
          <w:ilvl w:val="0"/>
          <w:numId w:val="34"/>
        </w:numPr>
        <w:spacing w:line="360" w:lineRule="auto"/>
        <w:rPr>
          <w:lang w:eastAsia="es-BO"/>
        </w:rPr>
      </w:pPr>
      <w:r w:rsidRPr="009063A1">
        <w:rPr>
          <w:b/>
          <w:bCs/>
          <w:lang w:eastAsia="es-BO"/>
        </w:rPr>
        <w:t>Recuerda si alguna vez configuraste el BIOS de un equipo. ¿Qué ajustes realizaste y cómo crees que afectaron la instalación del sistema operativo?</w:t>
      </w:r>
    </w:p>
    <w:p w14:paraId="77087371" w14:textId="5BF83A30" w:rsidR="003E29F0" w:rsidRPr="003E29F0" w:rsidRDefault="009063A1" w:rsidP="005117A4">
      <w:pPr>
        <w:spacing w:line="360" w:lineRule="auto"/>
        <w:ind w:left="360"/>
        <w:rPr>
          <w:lang w:val="es-ES" w:eastAsia="es-BO"/>
        </w:rPr>
      </w:pPr>
      <w:r w:rsidRPr="009063A1">
        <w:rPr>
          <w:b/>
          <w:bCs/>
          <w:lang w:val="es-ES" w:eastAsia="es-BO"/>
        </w:rPr>
        <w:t>Rpta</w:t>
      </w:r>
      <w:r w:rsidRPr="009063A1">
        <w:rPr>
          <w:lang w:val="es-ES" w:eastAsia="es-BO"/>
        </w:rPr>
        <w:t>………………………………………………………………………………………………………………………………………………………………………………………………………………………………………………………………………………………………………………………………………………………………………………………………………………………………….</w:t>
      </w:r>
    </w:p>
    <w:p w14:paraId="0FFC0C30" w14:textId="7D8E2F22" w:rsidR="00D76348" w:rsidRDefault="003E29F0" w:rsidP="00D76348">
      <w:pPr>
        <w:rPr>
          <w:lang w:val="es-ES"/>
        </w:rPr>
      </w:pPr>
      <w:r>
        <w:rPr>
          <w:noProof/>
          <w:lang w:val="es-ES"/>
        </w:rPr>
        <w:lastRenderedPageBreak/>
        <mc:AlternateContent>
          <mc:Choice Requires="wpg">
            <w:drawing>
              <wp:inline distT="0" distB="0" distL="0" distR="0" wp14:anchorId="0FC63643" wp14:editId="421C6DF3">
                <wp:extent cx="4316873" cy="618329"/>
                <wp:effectExtent l="0" t="0" r="7620" b="0"/>
                <wp:docPr id="810" name="Grupo 810"/>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811" name="Imagen 81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812" name="Grupo 812"/>
                        <wpg:cNvGrpSpPr/>
                        <wpg:grpSpPr>
                          <a:xfrm>
                            <a:off x="812042" y="81887"/>
                            <a:ext cx="2769235" cy="464820"/>
                            <a:chOff x="0" y="0"/>
                            <a:chExt cx="2769566" cy="465026"/>
                          </a:xfrm>
                        </wpg:grpSpPr>
                        <wpg:grpSp>
                          <wpg:cNvPr id="813" name="Grupo 813"/>
                          <wpg:cNvGrpSpPr/>
                          <wpg:grpSpPr>
                            <a:xfrm>
                              <a:off x="0" y="0"/>
                              <a:ext cx="2769566" cy="465026"/>
                              <a:chOff x="0" y="0"/>
                              <a:chExt cx="2769566" cy="465026"/>
                            </a:xfrm>
                          </wpg:grpSpPr>
                          <wps:wsp>
                            <wps:cNvPr id="814" name="Rectángulo 81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 name="Rectángulo: una sola esquina redondeada 81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6" name="Diagrama de flujo: conector 81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 name="Diagrama de flujo: conector 81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18" name="Rectángulo 81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F7B8D9" w14:textId="77777777" w:rsidR="003E29F0" w:rsidRPr="0093640B" w:rsidRDefault="003E29F0" w:rsidP="003E29F0">
                                <w:pPr>
                                  <w:pStyle w:val="Ttulo2"/>
                                </w:pPr>
                                <w:bookmarkStart w:id="120" w:name="_Toc197248884"/>
                                <w:r w:rsidRPr="0093640B">
                                  <w:t>TEORÍA</w:t>
                                </w:r>
                                <w:bookmarkEnd w:id="1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19" name="Imagen 819"/>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0FC63643" id="Grupo 810" o:spid="_x0000_s1161" style="width:339.9pt;height:48.7pt;mso-position-horizontal-relative:char;mso-position-vertical-relative:line" coordsize="43168,61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">
                <v:shape id="Imagen 811" o:spid="_x0000_s1162"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">
                  <v:imagedata r:id="rId22" o:title="" croptop="6860f" cropbottom="12416f" cropleft="6770f" cropright="10621f"/>
                  <o:lock v:ext="edit" aspectratio="f"/>
                </v:shape>
                <v:group id="Grupo 812" o:spid="_x0000_s1163"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">
                  <v:group id="Grupo 813" o:spid="_x0000_s1164"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">
                    <v:rect id="Rectángulo 814" o:spid="_x0000_s1165"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" fillcolor="#ffc1c1 [1303]" stroked="f" strokeweight="1.25pt">
                      <v:stroke endcap="round"/>
                    </v:rect>
                    <v:shape id="Rectángulo: una sola esquina redondeada 815" o:spid="_x0000_s1166"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816" o:spid="_x0000_s1167"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" fillcolor="#ffc1c1 [1303]" stroked="f" strokeweight="1.25pt">
                      <v:stroke endcap="round"/>
                    </v:shape>
                    <v:shape id="Diagrama de flujo: conector 817" o:spid="_x0000_s1168"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818" o:spid="_x0000_s1169"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" filled="f" stroked="f" strokeweight="1.25pt">
                    <v:stroke endcap="round"/>
                    <v:textbox>
                      <w:txbxContent>
                        <w:p w14:paraId="67F7B8D9" w14:textId="77777777" w:rsidR="003E29F0" w:rsidRPr="0093640B" w:rsidRDefault="003E29F0" w:rsidP="003E29F0">
                          <w:pPr>
                            <w:pStyle w:val="Ttulo2"/>
                          </w:pPr>
                          <w:bookmarkStart w:id="121" w:name="_Toc197248884"/>
                          <w:r w:rsidRPr="0093640B">
                            <w:t>TEORÍA</w:t>
                          </w:r>
                          <w:bookmarkEnd w:id="121"/>
                        </w:p>
                      </w:txbxContent>
                    </v:textbox>
                  </v:rect>
                </v:group>
                <v:shape id="Imagen 819" o:spid="_x0000_s1170"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">
                  <v:imagedata r:id="rId25" o:title=""/>
                  <o:lock v:ext="edit" aspectratio="f"/>
                </v:shape>
                <w10:anchorlock/>
              </v:group>
            </w:pict>
          </mc:Fallback>
        </mc:AlternateContent>
      </w:r>
    </w:p>
    <w:p w14:paraId="1C14FA92" w14:textId="435A021B" w:rsidR="00BD3C15" w:rsidRDefault="0093640B" w:rsidP="00BD3C15">
      <w:pPr>
        <w:pStyle w:val="Ttulo3"/>
        <w:rPr>
          <w:rFonts w:eastAsia="Times New Roman"/>
          <w:lang w:eastAsia="es-BO"/>
        </w:rPr>
      </w:pPr>
      <w:bookmarkStart w:id="122" w:name="_Toc197248885"/>
      <w:r w:rsidRPr="004D51FC">
        <w:rPr>
          <w:rFonts w:eastAsia="Times New Roman"/>
          <w:lang w:eastAsia="es-BO"/>
        </w:rPr>
        <w:t>3.</w:t>
      </w:r>
      <w:r w:rsidR="0031783D">
        <w:rPr>
          <w:rFonts w:eastAsia="Times New Roman"/>
          <w:lang w:eastAsia="es-BO"/>
        </w:rPr>
        <w:t>2.</w:t>
      </w:r>
      <w:r w:rsidRPr="004D51FC">
        <w:rPr>
          <w:rFonts w:eastAsia="Times New Roman"/>
          <w:lang w:eastAsia="es-BO"/>
        </w:rPr>
        <w:t xml:space="preserve"> Instalación de Sistemas Operativos</w:t>
      </w:r>
      <w:bookmarkEnd w:id="122"/>
    </w:p>
    <w:p w14:paraId="4A24BEC9" w14:textId="77777777" w:rsidR="00BD3C15" w:rsidRPr="00BD3C15" w:rsidRDefault="00BD3C15" w:rsidP="00BD3C15">
      <w:pPr>
        <w:rPr>
          <w:sz w:val="2"/>
          <w:szCs w:val="2"/>
          <w:lang w:val="es-ES" w:eastAsia="es-BO"/>
        </w:rPr>
      </w:pPr>
    </w:p>
    <w:p w14:paraId="4B5FD48D" w14:textId="2A851A65" w:rsidR="00BD3C15" w:rsidRPr="00BD3C15" w:rsidRDefault="00BD3C15" w:rsidP="00BD3C15">
      <w:pPr>
        <w:jc w:val="center"/>
        <w:rPr>
          <w:lang w:val="es-ES" w:eastAsia="es-BO"/>
        </w:rPr>
      </w:pPr>
      <w:r>
        <w:rPr>
          <w:noProof/>
          <w:lang w:val="es-ES" w:eastAsia="es-BO"/>
        </w:rPr>
        <w:drawing>
          <wp:inline distT="0" distB="0" distL="0" distR="0" wp14:anchorId="5D4494BB" wp14:editId="13C76C96">
            <wp:extent cx="4600044" cy="2146852"/>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81939" cy="2185073"/>
                    </a:xfrm>
                    <a:prstGeom prst="rect">
                      <a:avLst/>
                    </a:prstGeom>
                    <a:noFill/>
                  </pic:spPr>
                </pic:pic>
              </a:graphicData>
            </a:graphic>
          </wp:inline>
        </w:drawing>
      </w:r>
    </w:p>
    <w:p w14:paraId="4225DB8C" w14:textId="0D9E2EC2" w:rsidR="00BD3C15" w:rsidRPr="00BD3C15" w:rsidRDefault="000B3EBF" w:rsidP="000B3EBF">
      <w:pPr>
        <w:pStyle w:val="Ttulo4"/>
      </w:pPr>
      <w:bookmarkStart w:id="123" w:name="_Toc197248886"/>
      <w:r>
        <w:t xml:space="preserve">3.2.1. </w:t>
      </w:r>
      <w:r w:rsidR="00BD3C15" w:rsidRPr="00BD3C15">
        <w:t>¿Qué es un Sistema Operativo?</w:t>
      </w:r>
      <w:bookmarkEnd w:id="123"/>
      <w:r w:rsidR="00BD3C15" w:rsidRPr="00BD3C15">
        <w:t xml:space="preserve"> </w:t>
      </w:r>
    </w:p>
    <w:p w14:paraId="52881A4B" w14:textId="400D82D9" w:rsidR="00BD3C15" w:rsidRDefault="0053055A" w:rsidP="00BD3C15">
      <w:pPr>
        <w:spacing w:before="240" w:line="360" w:lineRule="auto"/>
        <w:rPr>
          <w:rFonts w:eastAsia="Times New Roman" w:cs="Arial"/>
          <w:lang w:eastAsia="es-BO"/>
        </w:rPr>
      </w:pPr>
      <w:r w:rsidRPr="0053055A">
        <w:rPr>
          <w:rFonts w:eastAsia="Times New Roman" w:cs="Arial"/>
          <w:noProof/>
          <w:lang w:eastAsia="es-BO"/>
        </w:rPr>
        <w:drawing>
          <wp:anchor distT="0" distB="0" distL="114300" distR="114300" simplePos="0" relativeHeight="251724287" behindDoc="1" locked="0" layoutInCell="1" allowOverlap="1" wp14:anchorId="2D77FD4E" wp14:editId="0A3CB415">
            <wp:simplePos x="0" y="0"/>
            <wp:positionH relativeFrom="column">
              <wp:posOffset>3452495</wp:posOffset>
            </wp:positionH>
            <wp:positionV relativeFrom="paragraph">
              <wp:posOffset>153035</wp:posOffset>
            </wp:positionV>
            <wp:extent cx="2339975" cy="1619885"/>
            <wp:effectExtent l="0" t="0" r="3175" b="0"/>
            <wp:wrapTight wrapText="bothSides">
              <wp:wrapPolygon edited="0">
                <wp:start x="0" y="0"/>
                <wp:lineTo x="0" y="21338"/>
                <wp:lineTo x="21453" y="21338"/>
                <wp:lineTo x="21453" y="0"/>
                <wp:lineTo x="0" y="0"/>
              </wp:wrapPolygon>
            </wp:wrapTight>
            <wp:docPr id="35" name="Imagen 4">
              <a:extLst xmlns:a="http://schemas.openxmlformats.org/drawingml/2006/main">
                <a:ext uri="{FF2B5EF4-FFF2-40B4-BE49-F238E27FC236}">
                  <a16:creationId xmlns:a16="http://schemas.microsoft.com/office/drawing/2014/main" id="{34E3EBBD-1CCF-95AD-2AE9-F82C69013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34E3EBBD-1CCF-95AD-2AE9-F82C6901352A}"/>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339975" cy="1619885"/>
                    </a:xfrm>
                    <a:prstGeom prst="rect">
                      <a:avLst/>
                    </a:prstGeom>
                  </pic:spPr>
                </pic:pic>
              </a:graphicData>
            </a:graphic>
            <wp14:sizeRelH relativeFrom="page">
              <wp14:pctWidth>0</wp14:pctWidth>
            </wp14:sizeRelH>
            <wp14:sizeRelV relativeFrom="page">
              <wp14:pctHeight>0</wp14:pctHeight>
            </wp14:sizeRelV>
          </wp:anchor>
        </w:drawing>
      </w:r>
      <w:r w:rsidR="00BD3C15" w:rsidRPr="00BD3C15">
        <w:rPr>
          <w:rFonts w:eastAsia="Times New Roman" w:cs="Arial"/>
          <w:lang w:eastAsia="es-BO"/>
        </w:rPr>
        <w:t>Un Sistema Operativo (SO) es el software básico de una computadora que provee una interfaz entre el resto de programas del ordenador, los dispositivos hardware y el usuario.</w:t>
      </w:r>
    </w:p>
    <w:p w14:paraId="0D59EE5D" w14:textId="7AD696F8" w:rsidR="0053055A" w:rsidRPr="0053055A" w:rsidRDefault="0053055A" w:rsidP="0053055A">
      <w:pPr>
        <w:spacing w:before="240" w:line="360" w:lineRule="auto"/>
        <w:rPr>
          <w:rFonts w:eastAsia="Times New Roman" w:cs="Arial"/>
          <w:lang w:eastAsia="es-BO"/>
        </w:rPr>
      </w:pPr>
      <w:r w:rsidRPr="0053055A">
        <w:rPr>
          <w:rFonts w:eastAsia="Times New Roman" w:cs="Arial"/>
          <w:lang w:eastAsia="es-BO"/>
        </w:rPr>
        <w:t xml:space="preserve">Las funciones básicas del Sistema Operativo son administrar los recursos de la máquina, coordinar el hardware y organizar archivos y directorios en dispositivos de almacenamiento. </w:t>
      </w:r>
    </w:p>
    <w:p w14:paraId="601C9B01" w14:textId="05D6DDD6" w:rsidR="00812B76" w:rsidRPr="00812B76" w:rsidRDefault="000B3EBF" w:rsidP="00812B76">
      <w:pPr>
        <w:pStyle w:val="Ttulo5"/>
      </w:pPr>
      <w:r>
        <w:t xml:space="preserve">3.2.1.1. </w:t>
      </w:r>
      <w:r w:rsidR="00812B76" w:rsidRPr="00812B76">
        <w:t xml:space="preserve">Clasificación de los Sistemas Operativos </w:t>
      </w:r>
    </w:p>
    <w:p w14:paraId="17F720F4" w14:textId="2EBAE03F" w:rsidR="00812B76" w:rsidRPr="00812B76" w:rsidRDefault="00812B76" w:rsidP="00812B76">
      <w:pPr>
        <w:spacing w:before="240" w:line="360" w:lineRule="auto"/>
        <w:rPr>
          <w:rFonts w:eastAsia="Times New Roman" w:cs="Arial"/>
          <w:lang w:eastAsia="es-BO"/>
        </w:rPr>
      </w:pPr>
      <w:r w:rsidRPr="00812B76">
        <w:rPr>
          <w:rFonts w:eastAsia="Times New Roman" w:cs="Arial"/>
          <w:lang w:eastAsia="es-BO"/>
        </w:rPr>
        <w:t xml:space="preserve">Los sistemas operativos pueden ser clasificados de la siguiente forma: </w:t>
      </w:r>
    </w:p>
    <w:p w14:paraId="50643398" w14:textId="6DBDD891" w:rsidR="00F716F6" w:rsidRPr="00803FB3" w:rsidRDefault="009C087A" w:rsidP="00F716F6">
      <w:pPr>
        <w:spacing w:before="240" w:line="360" w:lineRule="auto"/>
        <w:rPr>
          <w:rFonts w:eastAsia="Times New Roman" w:cs="Arial"/>
          <w:lang w:eastAsia="es-BO"/>
        </w:rPr>
      </w:pPr>
      <w:r w:rsidRPr="00F716F6">
        <w:rPr>
          <w:rFonts w:eastAsia="Times New Roman" w:cs="Arial"/>
          <w:noProof/>
          <w:lang w:eastAsia="es-BO"/>
        </w:rPr>
        <w:drawing>
          <wp:anchor distT="0" distB="0" distL="114300" distR="114300" simplePos="0" relativeHeight="251725311" behindDoc="1" locked="0" layoutInCell="1" allowOverlap="1" wp14:anchorId="2D6BB908" wp14:editId="20141DF5">
            <wp:simplePos x="0" y="0"/>
            <wp:positionH relativeFrom="column">
              <wp:posOffset>3507876</wp:posOffset>
            </wp:positionH>
            <wp:positionV relativeFrom="paragraph">
              <wp:posOffset>80645</wp:posOffset>
            </wp:positionV>
            <wp:extent cx="2340000" cy="1620000"/>
            <wp:effectExtent l="0" t="0" r="3175" b="0"/>
            <wp:wrapTight wrapText="bothSides">
              <wp:wrapPolygon edited="0">
                <wp:start x="0" y="0"/>
                <wp:lineTo x="0" y="21338"/>
                <wp:lineTo x="21453" y="21338"/>
                <wp:lineTo x="21453" y="0"/>
                <wp:lineTo x="0" y="0"/>
              </wp:wrapPolygon>
            </wp:wrapTight>
            <wp:docPr id="2052" name="Picture 4" descr="Diferencia entre un Sistema Operativo Monousuario y otro Multiusuario –  Sistema Operativo I Universidad Tecnológica de Panamá Sede Azuero">
              <a:extLst xmlns:a="http://schemas.openxmlformats.org/drawingml/2006/main">
                <a:ext uri="{FF2B5EF4-FFF2-40B4-BE49-F238E27FC236}">
                  <a16:creationId xmlns:a16="http://schemas.microsoft.com/office/drawing/2014/main" id="{CEB946D4-824F-2B4D-2C36-0F7B0650FDB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2" name="Picture 4" descr="Diferencia entre un Sistema Operativo Monousuario y otro Multiusuario –  Sistema Operativo I Universidad Tecnológica de Panamá Sede Azuero">
                      <a:extLst>
                        <a:ext uri="{FF2B5EF4-FFF2-40B4-BE49-F238E27FC236}">
                          <a16:creationId xmlns:a16="http://schemas.microsoft.com/office/drawing/2014/main" id="{CEB946D4-824F-2B4D-2C36-0F7B0650FDBF}"/>
                        </a:ext>
                      </a:extLst>
                    </pic:cNvPr>
                    <pic:cNvPicPr preferRelativeResize="0">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812B76" w:rsidRPr="00F716F6">
        <w:rPr>
          <w:rFonts w:eastAsia="Times New Roman" w:cs="Arial"/>
          <w:b/>
          <w:bCs/>
          <w:lang w:eastAsia="es-BO"/>
        </w:rPr>
        <w:t>Multiusuario</w:t>
      </w:r>
      <w:r w:rsidR="00812B76" w:rsidRPr="00812B76">
        <w:rPr>
          <w:rFonts w:eastAsia="Times New Roman" w:cs="Arial"/>
          <w:lang w:eastAsia="es-BO"/>
        </w:rPr>
        <w:t xml:space="preserve">: </w:t>
      </w:r>
      <w:r w:rsidR="00803FB3" w:rsidRPr="00803FB3">
        <w:rPr>
          <w:rFonts w:eastAsia="Times New Roman" w:cs="Arial"/>
          <w:lang w:eastAsia="es-BO"/>
        </w:rPr>
        <w:t xml:space="preserve">El término "multiusuario" se refiere a la capacidad de un sistema operativo para permitir que dos o más usuarios utilicen sus programas simultáneamente. Algunos sistemas operativos son tan avanzados que pueden soportar a cientos o incluso miles de usuarios utilizando sus recursos al mismo tiempo. </w:t>
      </w:r>
    </w:p>
    <w:p w14:paraId="1003B573" w14:textId="0D70E4A2" w:rsidR="00F716F6" w:rsidRDefault="00F716F6" w:rsidP="00F716F6">
      <w:pPr>
        <w:spacing w:before="240" w:line="360" w:lineRule="auto"/>
        <w:rPr>
          <w:rFonts w:eastAsia="Times New Roman" w:cs="Arial"/>
          <w:lang w:eastAsia="es-BO"/>
        </w:rPr>
      </w:pPr>
      <w:r w:rsidRPr="00F716F6">
        <w:rPr>
          <w:rFonts w:eastAsia="Times New Roman" w:cs="Arial"/>
          <w:noProof/>
          <w:lang w:eastAsia="es-BO"/>
        </w:rPr>
        <w:lastRenderedPageBreak/>
        <w:drawing>
          <wp:anchor distT="0" distB="0" distL="114300" distR="114300" simplePos="0" relativeHeight="251726335" behindDoc="1" locked="0" layoutInCell="1" allowOverlap="1" wp14:anchorId="1BCBD07C" wp14:editId="708F51C3">
            <wp:simplePos x="0" y="0"/>
            <wp:positionH relativeFrom="column">
              <wp:posOffset>3547110</wp:posOffset>
            </wp:positionH>
            <wp:positionV relativeFrom="paragraph">
              <wp:posOffset>82550</wp:posOffset>
            </wp:positionV>
            <wp:extent cx="2339975" cy="1619885"/>
            <wp:effectExtent l="0" t="0" r="3175" b="0"/>
            <wp:wrapTight wrapText="bothSides">
              <wp:wrapPolygon edited="0">
                <wp:start x="0" y="0"/>
                <wp:lineTo x="0" y="21338"/>
                <wp:lineTo x="21453" y="21338"/>
                <wp:lineTo x="21453" y="0"/>
                <wp:lineTo x="0" y="0"/>
              </wp:wrapPolygon>
            </wp:wrapTight>
            <wp:docPr id="4104" name="Picture 8" descr="9.1 Multiprocesador - SISTEMAS OPERATIVOS MBGA">
              <a:extLst xmlns:a="http://schemas.openxmlformats.org/drawingml/2006/main">
                <a:ext uri="{FF2B5EF4-FFF2-40B4-BE49-F238E27FC236}">
                  <a16:creationId xmlns:a16="http://schemas.microsoft.com/office/drawing/2014/main" id="{516B6D79-66A2-C731-CBA3-5C7D6B3E9A8B}"/>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4" name="Picture 8" descr="9.1 Multiprocesador - SISTEMAS OPERATIVOS MBGA">
                      <a:extLst>
                        <a:ext uri="{FF2B5EF4-FFF2-40B4-BE49-F238E27FC236}">
                          <a16:creationId xmlns:a16="http://schemas.microsoft.com/office/drawing/2014/main" id="{516B6D79-66A2-C731-CBA3-5C7D6B3E9A8B}"/>
                        </a:ext>
                      </a:extLst>
                    </pic:cNvPr>
                    <pic:cNvPicPr preferRelativeResize="0">
                      <a:picLocks noChangeAspect="1" noChangeArrowheads="1"/>
                    </pic:cNvPicPr>
                  </pic:nvPicPr>
                  <pic:blipFill rotWithShape="1">
                    <a:blip r:embed="rId64">
                      <a:extLst>
                        <a:ext uri="{28A0092B-C50C-407E-A947-70E740481C1C}">
                          <a14:useLocalDpi xmlns:a14="http://schemas.microsoft.com/office/drawing/2010/main" val="0"/>
                        </a:ext>
                      </a:extLst>
                    </a:blip>
                    <a:srcRect l="8920" r="10370" b="4896"/>
                    <a:stretch/>
                  </pic:blipFill>
                  <pic:spPr bwMode="auto">
                    <a:xfrm>
                      <a:off x="0" y="0"/>
                      <a:ext cx="2339975" cy="161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716F6">
        <w:rPr>
          <w:rFonts w:eastAsia="Times New Roman" w:cs="Arial"/>
          <w:b/>
          <w:bCs/>
          <w:lang w:eastAsia="es-BO"/>
        </w:rPr>
        <w:t>Multiprocesador</w:t>
      </w:r>
      <w:r w:rsidRPr="00F716F6">
        <w:rPr>
          <w:rFonts w:eastAsia="Times New Roman" w:cs="Arial"/>
          <w:lang w:eastAsia="es-BO"/>
        </w:rPr>
        <w:t>: Se denomina multiprocesador a un computador que cuenta con dos o más micro procesadores.</w:t>
      </w:r>
    </w:p>
    <w:p w14:paraId="3B15199F" w14:textId="0337C443" w:rsidR="00F716F6" w:rsidRDefault="00F716F6" w:rsidP="00F716F6">
      <w:pPr>
        <w:spacing w:before="240" w:line="360" w:lineRule="auto"/>
        <w:rPr>
          <w:rFonts w:eastAsia="Times New Roman" w:cs="Arial"/>
          <w:lang w:eastAsia="es-BO"/>
        </w:rPr>
      </w:pPr>
      <w:r w:rsidRPr="00F716F6">
        <w:rPr>
          <w:rFonts w:eastAsia="Times New Roman" w:cs="Arial"/>
          <w:lang w:eastAsia="es-BO"/>
        </w:rPr>
        <w:t>Gracias a esto el multiprocesador puede ejecutar simultáneamente varios hilos pertenecientes a un mismo proceso o bien a procesos diferentes.</w:t>
      </w:r>
    </w:p>
    <w:p w14:paraId="5937790E" w14:textId="410DBEF3" w:rsidR="00F716F6" w:rsidRPr="00F716F6" w:rsidRDefault="00F716F6" w:rsidP="00F716F6">
      <w:pPr>
        <w:spacing w:before="240" w:line="360" w:lineRule="auto"/>
        <w:rPr>
          <w:rFonts w:eastAsia="Times New Roman" w:cs="Arial"/>
          <w:lang w:eastAsia="es-BO"/>
        </w:rPr>
      </w:pPr>
      <w:r w:rsidRPr="00F716F6">
        <w:rPr>
          <w:rFonts w:eastAsia="Times New Roman" w:cs="Arial"/>
          <w:b/>
          <w:bCs/>
          <w:lang w:eastAsia="es-BO"/>
        </w:rPr>
        <w:t>Multitarea:</w:t>
      </w:r>
      <w:r w:rsidRPr="00F716F6">
        <w:rPr>
          <w:rFonts w:eastAsia="Times New Roman" w:cs="Arial"/>
          <w:lang w:eastAsia="es-BO"/>
        </w:rPr>
        <w:t xml:space="preserve"> Permite que varios programas se ejecuten al mismo tiempo. </w:t>
      </w:r>
    </w:p>
    <w:p w14:paraId="7B7AC691" w14:textId="3881D6E1" w:rsidR="0093640B" w:rsidRPr="004D51FC" w:rsidRDefault="0093640B" w:rsidP="00850EFC">
      <w:pPr>
        <w:pStyle w:val="Ttulo4"/>
      </w:pPr>
      <w:bookmarkStart w:id="124" w:name="_Toc197248887"/>
      <w:r w:rsidRPr="004D51FC">
        <w:t>3.</w:t>
      </w:r>
      <w:r w:rsidR="0031783D">
        <w:t>2.</w:t>
      </w:r>
      <w:r w:rsidR="000B3EBF">
        <w:t>2</w:t>
      </w:r>
      <w:r w:rsidRPr="004D51FC">
        <w:t>. Instalación del Sistema Operativo</w:t>
      </w:r>
      <w:bookmarkEnd w:id="124"/>
    </w:p>
    <w:p w14:paraId="5E193A3F" w14:textId="6E5B1643" w:rsidR="008C01A1" w:rsidRPr="008C01A1" w:rsidRDefault="0093640B" w:rsidP="008C01A1">
      <w:pPr>
        <w:spacing w:before="240" w:line="360" w:lineRule="auto"/>
        <w:rPr>
          <w:rFonts w:eastAsia="Times New Roman" w:cs="Arial"/>
          <w:lang w:eastAsia="es-BO"/>
        </w:rPr>
      </w:pPr>
      <w:r w:rsidRPr="004D51FC">
        <w:rPr>
          <w:rFonts w:eastAsia="Times New Roman" w:cs="Arial"/>
          <w:lang w:eastAsia="es-BO"/>
        </w:rPr>
        <w:t>La instalación del sistema operativo es el proceso de copiar los archivos necesarios para que la computadora funcione. Este proceso puede variar según el sistema operativo que elijas (como Windows, Linux o macOS).</w:t>
      </w:r>
    </w:p>
    <w:p w14:paraId="671E1BA3" w14:textId="4793F1A9" w:rsidR="008C01A1" w:rsidRPr="008C01A1" w:rsidRDefault="008C01A1" w:rsidP="008C01A1">
      <w:pPr>
        <w:pStyle w:val="Ttulo5"/>
        <w:spacing w:line="360" w:lineRule="auto"/>
      </w:pPr>
      <w:r>
        <w:t>3.2.</w:t>
      </w:r>
      <w:r w:rsidR="000B3EBF">
        <w:t>2</w:t>
      </w:r>
      <w:r>
        <w:t xml:space="preserve">.1. </w:t>
      </w:r>
      <w:r w:rsidRPr="008C01A1">
        <w:t>Preparar Windows ISO</w:t>
      </w:r>
    </w:p>
    <w:p w14:paraId="09171FA6" w14:textId="6EA95752" w:rsidR="008C01A1" w:rsidRPr="008C01A1" w:rsidRDefault="009C087A" w:rsidP="008C01A1">
      <w:pPr>
        <w:spacing w:line="360" w:lineRule="auto"/>
        <w:rPr>
          <w:b/>
          <w:bCs/>
          <w:lang w:eastAsia="es-BO"/>
        </w:rPr>
      </w:pPr>
      <w:r>
        <w:rPr>
          <w:noProof/>
        </w:rPr>
        <w:drawing>
          <wp:anchor distT="0" distB="0" distL="114300" distR="114300" simplePos="0" relativeHeight="251728383" behindDoc="1" locked="0" layoutInCell="1" allowOverlap="1" wp14:anchorId="5A468093" wp14:editId="01396F3C">
            <wp:simplePos x="0" y="0"/>
            <wp:positionH relativeFrom="column">
              <wp:posOffset>3501611</wp:posOffset>
            </wp:positionH>
            <wp:positionV relativeFrom="paragraph">
              <wp:posOffset>320675</wp:posOffset>
            </wp:positionV>
            <wp:extent cx="2340000" cy="1620000"/>
            <wp:effectExtent l="0" t="0" r="3175" b="0"/>
            <wp:wrapTight wrapText="bothSides">
              <wp:wrapPolygon edited="0">
                <wp:start x="0" y="0"/>
                <wp:lineTo x="0" y="21338"/>
                <wp:lineTo x="21453" y="21338"/>
                <wp:lineTo x="21453" y="0"/>
                <wp:lineTo x="0" y="0"/>
              </wp:wrapPolygon>
            </wp:wrapTight>
            <wp:docPr id="4" name="Imagen 4" descr="Cómo Instalar Windows 10 desde un US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4" descr="Cómo Instalar Windows 10 desde un USB"/>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01A1" w:rsidRPr="008C01A1">
        <w:rPr>
          <w:b/>
          <w:bCs/>
          <w:lang w:eastAsia="es-BO"/>
        </w:rPr>
        <w:t>Paso 1: Descargar Windows ISO</w:t>
      </w:r>
    </w:p>
    <w:p w14:paraId="61E425DF" w14:textId="15A8253D" w:rsidR="008C01A1" w:rsidRPr="008C01A1" w:rsidRDefault="008C01A1">
      <w:pPr>
        <w:numPr>
          <w:ilvl w:val="0"/>
          <w:numId w:val="47"/>
        </w:numPr>
        <w:spacing w:line="360" w:lineRule="auto"/>
        <w:rPr>
          <w:lang w:eastAsia="es-BO"/>
        </w:rPr>
      </w:pPr>
      <w:r w:rsidRPr="008C01A1">
        <w:rPr>
          <w:b/>
          <w:bCs/>
          <w:lang w:eastAsia="es-BO"/>
        </w:rPr>
        <w:t>Acceder a la página oficial</w:t>
      </w:r>
      <w:r w:rsidRPr="008C01A1">
        <w:rPr>
          <w:lang w:eastAsia="es-BO"/>
        </w:rPr>
        <w:t>:</w:t>
      </w:r>
      <w:r>
        <w:rPr>
          <w:lang w:eastAsia="es-BO"/>
        </w:rPr>
        <w:t xml:space="preserve"> </w:t>
      </w:r>
      <w:r w:rsidRPr="008C01A1">
        <w:rPr>
          <w:lang w:eastAsia="es-BO"/>
        </w:rPr>
        <w:t>Abre tu navegador web y dirígete a la página oficial de Microsoft. Busca la sección de descargas de Windows.</w:t>
      </w:r>
    </w:p>
    <w:p w14:paraId="3F38A15C" w14:textId="3B15F9E9" w:rsidR="008C01A1" w:rsidRPr="008C01A1" w:rsidRDefault="008C01A1">
      <w:pPr>
        <w:numPr>
          <w:ilvl w:val="0"/>
          <w:numId w:val="47"/>
        </w:numPr>
        <w:spacing w:line="360" w:lineRule="auto"/>
        <w:rPr>
          <w:lang w:eastAsia="es-BO"/>
        </w:rPr>
      </w:pPr>
      <w:r w:rsidRPr="008C01A1">
        <w:rPr>
          <w:b/>
          <w:bCs/>
          <w:lang w:eastAsia="es-BO"/>
        </w:rPr>
        <w:t>Seleccionar la versión de Windows</w:t>
      </w:r>
      <w:r w:rsidRPr="008C01A1">
        <w:rPr>
          <w:lang w:eastAsia="es-BO"/>
        </w:rPr>
        <w:t>:</w:t>
      </w:r>
      <w:r>
        <w:rPr>
          <w:lang w:eastAsia="es-BO"/>
        </w:rPr>
        <w:t xml:space="preserve"> </w:t>
      </w:r>
      <w:r w:rsidRPr="008C01A1">
        <w:rPr>
          <w:lang w:eastAsia="es-BO"/>
        </w:rPr>
        <w:t>Elige la versión de Windows que deseas descargar (por ejemplo, Windows 10 o Windows 11).</w:t>
      </w:r>
    </w:p>
    <w:p w14:paraId="78A5A361" w14:textId="721FED84" w:rsidR="008C01A1" w:rsidRPr="008C01A1" w:rsidRDefault="008C01A1">
      <w:pPr>
        <w:numPr>
          <w:ilvl w:val="0"/>
          <w:numId w:val="47"/>
        </w:numPr>
        <w:spacing w:line="360" w:lineRule="auto"/>
        <w:rPr>
          <w:lang w:eastAsia="es-BO"/>
        </w:rPr>
      </w:pPr>
      <w:r w:rsidRPr="008C01A1">
        <w:rPr>
          <w:b/>
          <w:bCs/>
          <w:lang w:eastAsia="es-BO"/>
        </w:rPr>
        <w:t>Descargar la ISO</w:t>
      </w:r>
      <w:r w:rsidRPr="008C01A1">
        <w:rPr>
          <w:lang w:eastAsia="es-BO"/>
        </w:rPr>
        <w:t>:</w:t>
      </w:r>
      <w:r>
        <w:rPr>
          <w:lang w:eastAsia="es-BO"/>
        </w:rPr>
        <w:t xml:space="preserve"> </w:t>
      </w:r>
      <w:r w:rsidRPr="008C01A1">
        <w:rPr>
          <w:lang w:eastAsia="es-BO"/>
        </w:rPr>
        <w:t>Sigue las instrucciones en pantalla para descargar el archivo ISO. Asegúrate de que la descarga se complete correctamente.</w:t>
      </w:r>
      <w:r w:rsidR="000B3EBF" w:rsidRPr="000B3EBF">
        <w:rPr>
          <w:noProof/>
        </w:rPr>
        <w:t xml:space="preserve"> </w:t>
      </w:r>
    </w:p>
    <w:p w14:paraId="0579C4CA" w14:textId="4FC1CF54" w:rsidR="008C01A1" w:rsidRPr="008C01A1" w:rsidRDefault="008C01A1" w:rsidP="009C087A">
      <w:pPr>
        <w:tabs>
          <w:tab w:val="center" w:pos="4646"/>
        </w:tabs>
        <w:spacing w:line="360" w:lineRule="auto"/>
        <w:rPr>
          <w:b/>
          <w:bCs/>
          <w:lang w:eastAsia="es-BO"/>
        </w:rPr>
      </w:pPr>
      <w:r w:rsidRPr="008C01A1">
        <w:rPr>
          <w:b/>
          <w:bCs/>
          <w:lang w:eastAsia="es-BO"/>
        </w:rPr>
        <w:t>Paso 2: Descargar Rufus</w:t>
      </w:r>
      <w:r w:rsidR="009C087A">
        <w:rPr>
          <w:b/>
          <w:bCs/>
          <w:lang w:eastAsia="es-BO"/>
        </w:rPr>
        <w:tab/>
      </w:r>
    </w:p>
    <w:p w14:paraId="4AC5F020" w14:textId="416CB50B" w:rsidR="008C01A1" w:rsidRPr="008C01A1" w:rsidRDefault="008A4282">
      <w:pPr>
        <w:numPr>
          <w:ilvl w:val="0"/>
          <w:numId w:val="48"/>
        </w:numPr>
        <w:spacing w:line="360" w:lineRule="auto"/>
        <w:rPr>
          <w:lang w:eastAsia="es-BO"/>
        </w:rPr>
      </w:pPr>
      <w:r>
        <w:rPr>
          <w:noProof/>
        </w:rPr>
        <w:drawing>
          <wp:anchor distT="0" distB="0" distL="114300" distR="114300" simplePos="0" relativeHeight="251729407" behindDoc="1" locked="0" layoutInCell="1" allowOverlap="1" wp14:anchorId="2D66D9AF" wp14:editId="7B148DFF">
            <wp:simplePos x="0" y="0"/>
            <wp:positionH relativeFrom="column">
              <wp:posOffset>3540539</wp:posOffset>
            </wp:positionH>
            <wp:positionV relativeFrom="paragraph">
              <wp:posOffset>40005</wp:posOffset>
            </wp:positionV>
            <wp:extent cx="2340000" cy="1620000"/>
            <wp:effectExtent l="0" t="0" r="3175" b="0"/>
            <wp:wrapTight wrapText="bothSides">
              <wp:wrapPolygon edited="0">
                <wp:start x="0" y="0"/>
                <wp:lineTo x="0" y="21338"/>
                <wp:lineTo x="21453" y="21338"/>
                <wp:lineTo x="21453" y="0"/>
                <wp:lineTo x="0" y="0"/>
              </wp:wrapPolygon>
            </wp:wrapTight>
            <wp:docPr id="51" name="Imagen 51" descr="Qué es Rufus y cómo utilizarlo para crear un USB de arranq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Qué es Rufus y cómo utilizarlo para crear un USB de arranque"/>
                    <pic:cNvPicPr preferRelativeResize="0">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C01A1" w:rsidRPr="008C01A1">
        <w:rPr>
          <w:b/>
          <w:bCs/>
          <w:lang w:eastAsia="es-BO"/>
        </w:rPr>
        <w:t>Buscar Rufus</w:t>
      </w:r>
      <w:r w:rsidR="008C01A1" w:rsidRPr="008C01A1">
        <w:rPr>
          <w:lang w:eastAsia="es-BO"/>
        </w:rPr>
        <w:t>:</w:t>
      </w:r>
      <w:r w:rsidR="008C01A1">
        <w:rPr>
          <w:lang w:eastAsia="es-BO"/>
        </w:rPr>
        <w:t xml:space="preserve"> </w:t>
      </w:r>
      <w:r w:rsidR="008C01A1" w:rsidRPr="008C01A1">
        <w:rPr>
          <w:lang w:eastAsia="es-BO"/>
        </w:rPr>
        <w:t>En tu navegador, busca "Rufus" y accede al sitio oficial de Rufus.</w:t>
      </w:r>
      <w:r w:rsidRPr="008A4282">
        <w:t xml:space="preserve"> </w:t>
      </w:r>
    </w:p>
    <w:p w14:paraId="608F04E0" w14:textId="3E93F148" w:rsidR="009C087A" w:rsidRPr="00803FB3" w:rsidRDefault="008C01A1">
      <w:pPr>
        <w:numPr>
          <w:ilvl w:val="0"/>
          <w:numId w:val="48"/>
        </w:numPr>
        <w:spacing w:line="360" w:lineRule="auto"/>
        <w:rPr>
          <w:lang w:eastAsia="es-BO"/>
        </w:rPr>
      </w:pPr>
      <w:r w:rsidRPr="008C01A1">
        <w:rPr>
          <w:b/>
          <w:bCs/>
          <w:lang w:eastAsia="es-BO"/>
        </w:rPr>
        <w:t>Descargar la última versión</w:t>
      </w:r>
      <w:r w:rsidRPr="008C01A1">
        <w:rPr>
          <w:lang w:eastAsia="es-BO"/>
        </w:rPr>
        <w:t>:</w:t>
      </w:r>
      <w:r>
        <w:rPr>
          <w:lang w:eastAsia="es-BO"/>
        </w:rPr>
        <w:t xml:space="preserve"> </w:t>
      </w:r>
      <w:r w:rsidRPr="008C01A1">
        <w:rPr>
          <w:lang w:eastAsia="es-BO"/>
        </w:rPr>
        <w:t>Localiza la versión más reciente (en este caso, 3.3.1) y haz clic en el enlace de descarga. Guarda el archivo ejecutable en tu computadora.</w:t>
      </w:r>
      <w:r w:rsidR="00803FB3">
        <w:rPr>
          <w:lang w:eastAsia="es-BO"/>
        </w:rPr>
        <w:t xml:space="preserve"> Se sugiere guardar la versión portable de Rufus.</w:t>
      </w:r>
    </w:p>
    <w:p w14:paraId="44001990" w14:textId="593BA753" w:rsidR="008C01A1" w:rsidRPr="008C01A1" w:rsidRDefault="008C01A1" w:rsidP="008C01A1">
      <w:pPr>
        <w:spacing w:line="360" w:lineRule="auto"/>
        <w:rPr>
          <w:b/>
          <w:bCs/>
          <w:lang w:eastAsia="es-BO"/>
        </w:rPr>
      </w:pPr>
      <w:r w:rsidRPr="008C01A1">
        <w:rPr>
          <w:b/>
          <w:bCs/>
          <w:lang w:eastAsia="es-BO"/>
        </w:rPr>
        <w:lastRenderedPageBreak/>
        <w:t>Paso 3: Crear disco de arranque con Rufus</w:t>
      </w:r>
    </w:p>
    <w:p w14:paraId="2D74A33E" w14:textId="338350DC" w:rsidR="008C01A1" w:rsidRPr="008C01A1" w:rsidRDefault="009C087A">
      <w:pPr>
        <w:numPr>
          <w:ilvl w:val="0"/>
          <w:numId w:val="49"/>
        </w:numPr>
        <w:spacing w:line="360" w:lineRule="auto"/>
        <w:rPr>
          <w:lang w:eastAsia="es-BO"/>
        </w:rPr>
      </w:pPr>
      <w:r w:rsidRPr="008A4282">
        <w:rPr>
          <w:noProof/>
          <w:lang w:eastAsia="es-BO"/>
        </w:rPr>
        <w:drawing>
          <wp:anchor distT="0" distB="0" distL="114300" distR="114300" simplePos="0" relativeHeight="251730431" behindDoc="1" locked="0" layoutInCell="1" allowOverlap="1" wp14:anchorId="7770AEF1" wp14:editId="59104F70">
            <wp:simplePos x="0" y="0"/>
            <wp:positionH relativeFrom="column">
              <wp:posOffset>3525299</wp:posOffset>
            </wp:positionH>
            <wp:positionV relativeFrom="paragraph">
              <wp:posOffset>8890</wp:posOffset>
            </wp:positionV>
            <wp:extent cx="2339975" cy="2703195"/>
            <wp:effectExtent l="0" t="0" r="3175" b="1905"/>
            <wp:wrapTight wrapText="bothSides">
              <wp:wrapPolygon edited="0">
                <wp:start x="0" y="0"/>
                <wp:lineTo x="0" y="21463"/>
                <wp:lineTo x="21453" y="21463"/>
                <wp:lineTo x="21453" y="0"/>
                <wp:lineTo x="0" y="0"/>
              </wp:wrapPolygon>
            </wp:wrapTight>
            <wp:docPr id="1028" name="Picture 4" descr="Rufus - Cree unidades USB arrancables fácilmente">
              <a:extLst xmlns:a="http://schemas.openxmlformats.org/drawingml/2006/main">
                <a:ext uri="{FF2B5EF4-FFF2-40B4-BE49-F238E27FC236}">
                  <a16:creationId xmlns:a16="http://schemas.microsoft.com/office/drawing/2014/main" id="{90EB9D23-83DF-A4B0-4C5C-9FE337F27D5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Picture 4" descr="Rufus - Cree unidades USB arrancables fácilmente">
                      <a:extLst>
                        <a:ext uri="{FF2B5EF4-FFF2-40B4-BE49-F238E27FC236}">
                          <a16:creationId xmlns:a16="http://schemas.microsoft.com/office/drawing/2014/main" id="{90EB9D23-83DF-A4B0-4C5C-9FE337F27D51}"/>
                        </a:ext>
                      </a:extLst>
                    </pic:cNvPr>
                    <pic:cNvPicPr preferRelativeResize="0">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339975" cy="2703195"/>
                    </a:xfrm>
                    <a:prstGeom prst="rect">
                      <a:avLst/>
                    </a:prstGeom>
                    <a:noFill/>
                  </pic:spPr>
                </pic:pic>
              </a:graphicData>
            </a:graphic>
            <wp14:sizeRelH relativeFrom="page">
              <wp14:pctWidth>0</wp14:pctWidth>
            </wp14:sizeRelH>
            <wp14:sizeRelV relativeFrom="page">
              <wp14:pctHeight>0</wp14:pctHeight>
            </wp14:sizeRelV>
          </wp:anchor>
        </w:drawing>
      </w:r>
      <w:r w:rsidR="008C01A1" w:rsidRPr="008C01A1">
        <w:rPr>
          <w:b/>
          <w:bCs/>
          <w:lang w:eastAsia="es-BO"/>
        </w:rPr>
        <w:t>Ejecutar Rufus</w:t>
      </w:r>
      <w:r w:rsidR="008C01A1" w:rsidRPr="008C01A1">
        <w:rPr>
          <w:lang w:eastAsia="es-BO"/>
        </w:rPr>
        <w:t>:</w:t>
      </w:r>
      <w:r w:rsidR="008C01A1">
        <w:rPr>
          <w:lang w:eastAsia="es-BO"/>
        </w:rPr>
        <w:t xml:space="preserve"> </w:t>
      </w:r>
      <w:r w:rsidR="008C01A1" w:rsidRPr="008C01A1">
        <w:rPr>
          <w:lang w:eastAsia="es-BO"/>
        </w:rPr>
        <w:t>Abre Rufus haciendo doble clic en el archivo descargado. No requiere instalación, ya que es un programa portátil.</w:t>
      </w:r>
      <w:r w:rsidR="008A4282" w:rsidRPr="008A4282">
        <w:rPr>
          <w:noProof/>
        </w:rPr>
        <w:t xml:space="preserve"> </w:t>
      </w:r>
    </w:p>
    <w:p w14:paraId="22E4ED6E" w14:textId="64E2BDA6" w:rsidR="008C01A1" w:rsidRPr="008C01A1" w:rsidRDefault="008C01A1">
      <w:pPr>
        <w:numPr>
          <w:ilvl w:val="0"/>
          <w:numId w:val="49"/>
        </w:numPr>
        <w:spacing w:line="360" w:lineRule="auto"/>
        <w:rPr>
          <w:lang w:eastAsia="es-BO"/>
        </w:rPr>
      </w:pPr>
      <w:r w:rsidRPr="008C01A1">
        <w:rPr>
          <w:b/>
          <w:bCs/>
          <w:lang w:eastAsia="es-BO"/>
        </w:rPr>
        <w:t>Seleccionar el dispositivo USB</w:t>
      </w:r>
      <w:r w:rsidRPr="008C01A1">
        <w:rPr>
          <w:lang w:eastAsia="es-BO"/>
        </w:rPr>
        <w:t>:</w:t>
      </w:r>
      <w:r>
        <w:rPr>
          <w:lang w:eastAsia="es-BO"/>
        </w:rPr>
        <w:t xml:space="preserve"> </w:t>
      </w:r>
      <w:r w:rsidRPr="008C01A1">
        <w:rPr>
          <w:lang w:eastAsia="es-BO"/>
        </w:rPr>
        <w:t>Conecta un dispositivo USB (mínimo 8 GB) a tu computadora. En Rufus, selecciona este dispositivo en el menú desplegable.</w:t>
      </w:r>
    </w:p>
    <w:p w14:paraId="05B93EBE" w14:textId="3CC4DE9A" w:rsidR="008C01A1" w:rsidRPr="008C01A1" w:rsidRDefault="008C01A1">
      <w:pPr>
        <w:numPr>
          <w:ilvl w:val="0"/>
          <w:numId w:val="49"/>
        </w:numPr>
        <w:spacing w:line="360" w:lineRule="auto"/>
        <w:rPr>
          <w:lang w:eastAsia="es-BO"/>
        </w:rPr>
      </w:pPr>
      <w:r w:rsidRPr="008C01A1">
        <w:rPr>
          <w:b/>
          <w:bCs/>
          <w:lang w:eastAsia="es-BO"/>
        </w:rPr>
        <w:t>Seleccionar la imagen ISO</w:t>
      </w:r>
      <w:r w:rsidRPr="008C01A1">
        <w:rPr>
          <w:lang w:eastAsia="es-BO"/>
        </w:rPr>
        <w:t>:</w:t>
      </w:r>
      <w:r>
        <w:rPr>
          <w:lang w:eastAsia="es-BO"/>
        </w:rPr>
        <w:t xml:space="preserve"> </w:t>
      </w:r>
      <w:r w:rsidRPr="008C01A1">
        <w:rPr>
          <w:lang w:eastAsia="es-BO"/>
        </w:rPr>
        <w:t>Haz clic en el botón "Seleccionar" junto a "Seleccionar imagen" y busca el archivo ISO que descargaste anteriormente.</w:t>
      </w:r>
    </w:p>
    <w:p w14:paraId="18B7EB78" w14:textId="25E0DE5F" w:rsidR="008C01A1" w:rsidRPr="008C01A1" w:rsidRDefault="008C01A1">
      <w:pPr>
        <w:numPr>
          <w:ilvl w:val="0"/>
          <w:numId w:val="49"/>
        </w:numPr>
        <w:spacing w:line="360" w:lineRule="auto"/>
        <w:rPr>
          <w:lang w:eastAsia="es-BO"/>
        </w:rPr>
      </w:pPr>
      <w:r w:rsidRPr="008C01A1">
        <w:rPr>
          <w:b/>
          <w:bCs/>
          <w:lang w:eastAsia="es-BO"/>
        </w:rPr>
        <w:t>Configurar opciones de formato</w:t>
      </w:r>
      <w:r w:rsidRPr="008C01A1">
        <w:rPr>
          <w:lang w:eastAsia="es-BO"/>
        </w:rPr>
        <w:t>:</w:t>
      </w:r>
      <w:r>
        <w:rPr>
          <w:lang w:eastAsia="es-BO"/>
        </w:rPr>
        <w:t xml:space="preserve"> </w:t>
      </w:r>
      <w:r w:rsidRPr="008C01A1">
        <w:rPr>
          <w:lang w:eastAsia="es-BO"/>
        </w:rPr>
        <w:t>Asegúrate de que el sistema de archivos esté configurado como "FAT32" o "NTFS" (según el tamaño de la ISO). Asegúrate de que la opción "Crear disco de arranque usando" esté seleccionada.</w:t>
      </w:r>
    </w:p>
    <w:p w14:paraId="09719613" w14:textId="20CECE2A" w:rsidR="008C01A1" w:rsidRPr="008C01A1" w:rsidRDefault="008C01A1">
      <w:pPr>
        <w:numPr>
          <w:ilvl w:val="0"/>
          <w:numId w:val="49"/>
        </w:numPr>
        <w:spacing w:line="360" w:lineRule="auto"/>
        <w:rPr>
          <w:lang w:eastAsia="es-BO"/>
        </w:rPr>
      </w:pPr>
      <w:r w:rsidRPr="008C01A1">
        <w:rPr>
          <w:b/>
          <w:bCs/>
          <w:lang w:eastAsia="es-BO"/>
        </w:rPr>
        <w:t>Iniciar el proceso</w:t>
      </w:r>
      <w:r w:rsidRPr="008C01A1">
        <w:rPr>
          <w:lang w:eastAsia="es-BO"/>
        </w:rPr>
        <w:t>:</w:t>
      </w:r>
      <w:r>
        <w:rPr>
          <w:lang w:eastAsia="es-BO"/>
        </w:rPr>
        <w:t xml:space="preserve"> </w:t>
      </w:r>
      <w:r w:rsidRPr="008C01A1">
        <w:rPr>
          <w:lang w:eastAsia="es-BO"/>
        </w:rPr>
        <w:t>Haz clic en "Empezar". Se te advertirá que todos los datos en el USB se borrarán. Confirma y espera a que Rufus complete el proceso.</w:t>
      </w:r>
    </w:p>
    <w:p w14:paraId="65971F82" w14:textId="4E529B82" w:rsidR="008C01A1" w:rsidRPr="008C01A1" w:rsidRDefault="000B3EBF" w:rsidP="009C087A">
      <w:pPr>
        <w:pStyle w:val="Ttulo5"/>
        <w:spacing w:line="360" w:lineRule="auto"/>
      </w:pPr>
      <w:r>
        <w:t xml:space="preserve">3.2.2.2. </w:t>
      </w:r>
      <w:r w:rsidR="008C01A1" w:rsidRPr="008C01A1">
        <w:t>Para instalar Windows</w:t>
      </w:r>
    </w:p>
    <w:p w14:paraId="71A09870" w14:textId="3CDA8CB4" w:rsidR="008C01A1" w:rsidRPr="008C01A1" w:rsidRDefault="008C01A1" w:rsidP="009C087A">
      <w:pPr>
        <w:spacing w:line="360" w:lineRule="auto"/>
        <w:rPr>
          <w:b/>
          <w:bCs/>
          <w:lang w:eastAsia="es-BO"/>
        </w:rPr>
      </w:pPr>
      <w:r w:rsidRPr="008C01A1">
        <w:rPr>
          <w:b/>
          <w:bCs/>
          <w:lang w:eastAsia="es-BO"/>
        </w:rPr>
        <w:t>Paso 1: Modificar la secuencia BIOS</w:t>
      </w:r>
    </w:p>
    <w:p w14:paraId="0E3F90C1" w14:textId="2754B3E1" w:rsidR="008C01A1" w:rsidRPr="008C01A1" w:rsidRDefault="009C087A">
      <w:pPr>
        <w:numPr>
          <w:ilvl w:val="0"/>
          <w:numId w:val="50"/>
        </w:numPr>
        <w:spacing w:line="360" w:lineRule="auto"/>
        <w:rPr>
          <w:lang w:eastAsia="es-BO"/>
        </w:rPr>
      </w:pPr>
      <w:r w:rsidRPr="008A4282">
        <w:rPr>
          <w:noProof/>
          <w:lang w:eastAsia="es-BO"/>
        </w:rPr>
        <w:drawing>
          <wp:anchor distT="0" distB="0" distL="114300" distR="114300" simplePos="0" relativeHeight="251731455" behindDoc="1" locked="0" layoutInCell="1" allowOverlap="1" wp14:anchorId="5AA17E93" wp14:editId="648F7D4A">
            <wp:simplePos x="0" y="0"/>
            <wp:positionH relativeFrom="column">
              <wp:posOffset>3535459</wp:posOffset>
            </wp:positionH>
            <wp:positionV relativeFrom="paragraph">
              <wp:posOffset>18415</wp:posOffset>
            </wp:positionV>
            <wp:extent cx="2340000" cy="1620000"/>
            <wp:effectExtent l="0" t="0" r="3175" b="0"/>
            <wp:wrapTight wrapText="bothSides">
              <wp:wrapPolygon edited="0">
                <wp:start x="0" y="0"/>
                <wp:lineTo x="0" y="21338"/>
                <wp:lineTo x="21453" y="21338"/>
                <wp:lineTo x="21453" y="0"/>
                <wp:lineTo x="0" y="0"/>
              </wp:wrapPolygon>
            </wp:wrapTight>
            <wp:docPr id="2050" name="Picture 2" descr="Configuración del ordenador para arrancar desde el CD/DVD/USB de rescate |  Oficina de Seguridad del Internauta">
              <a:extLst xmlns:a="http://schemas.openxmlformats.org/drawingml/2006/main">
                <a:ext uri="{FF2B5EF4-FFF2-40B4-BE49-F238E27FC236}">
                  <a16:creationId xmlns:a16="http://schemas.microsoft.com/office/drawing/2014/main" id="{8E2EDFB6-9936-DDC0-3380-4135C8857FB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0" name="Picture 2" descr="Configuración del ordenador para arrancar desde el CD/DVD/USB de rescate |  Oficina de Seguridad del Internauta">
                      <a:extLst>
                        <a:ext uri="{FF2B5EF4-FFF2-40B4-BE49-F238E27FC236}">
                          <a16:creationId xmlns:a16="http://schemas.microsoft.com/office/drawing/2014/main" id="{8E2EDFB6-9936-DDC0-3380-4135C8857FB5}"/>
                        </a:ext>
                      </a:extLst>
                    </pic:cNvPr>
                    <pic:cNvPicPr preferRelativeResize="0">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8C01A1" w:rsidRPr="008C01A1">
        <w:rPr>
          <w:b/>
          <w:bCs/>
          <w:lang w:eastAsia="es-BO"/>
        </w:rPr>
        <w:t>Acceder a la BIOS</w:t>
      </w:r>
      <w:r w:rsidR="008C01A1" w:rsidRPr="008C01A1">
        <w:rPr>
          <w:lang w:eastAsia="es-BO"/>
        </w:rPr>
        <w:t>:</w:t>
      </w:r>
      <w:r w:rsidR="008C01A1">
        <w:rPr>
          <w:lang w:eastAsia="es-BO"/>
        </w:rPr>
        <w:t xml:space="preserve"> </w:t>
      </w:r>
      <w:r w:rsidR="008C01A1" w:rsidRPr="008C01A1">
        <w:rPr>
          <w:lang w:eastAsia="es-BO"/>
        </w:rPr>
        <w:t xml:space="preserve">Reinicia tu computadora y presiona la tecla </w:t>
      </w:r>
      <w:r w:rsidR="008C01A1" w:rsidRPr="008C01A1">
        <w:rPr>
          <w:b/>
          <w:bCs/>
          <w:lang w:eastAsia="es-BO"/>
        </w:rPr>
        <w:t>F2</w:t>
      </w:r>
      <w:r w:rsidR="008C01A1" w:rsidRPr="008C01A1">
        <w:rPr>
          <w:lang w:eastAsia="es-BO"/>
        </w:rPr>
        <w:t xml:space="preserve"> (o la tecla que tu fabricante indique, como Del o </w:t>
      </w:r>
      <w:proofErr w:type="spellStart"/>
      <w:r w:rsidR="008C01A1" w:rsidRPr="008C01A1">
        <w:rPr>
          <w:lang w:eastAsia="es-BO"/>
        </w:rPr>
        <w:t>Esc</w:t>
      </w:r>
      <w:proofErr w:type="spellEnd"/>
      <w:r w:rsidR="008C01A1" w:rsidRPr="008C01A1">
        <w:rPr>
          <w:lang w:eastAsia="es-BO"/>
        </w:rPr>
        <w:t>) durante el arranque.</w:t>
      </w:r>
      <w:r w:rsidR="008A4282" w:rsidRPr="008A4282">
        <w:rPr>
          <w:noProof/>
        </w:rPr>
        <w:t xml:space="preserve"> </w:t>
      </w:r>
    </w:p>
    <w:p w14:paraId="33A9EA50" w14:textId="43AE3D18" w:rsidR="008C01A1" w:rsidRPr="008C01A1" w:rsidRDefault="008C01A1">
      <w:pPr>
        <w:numPr>
          <w:ilvl w:val="0"/>
          <w:numId w:val="50"/>
        </w:numPr>
        <w:spacing w:line="360" w:lineRule="auto"/>
        <w:rPr>
          <w:lang w:eastAsia="es-BO"/>
        </w:rPr>
      </w:pPr>
      <w:r w:rsidRPr="008C01A1">
        <w:rPr>
          <w:b/>
          <w:bCs/>
          <w:lang w:eastAsia="es-BO"/>
        </w:rPr>
        <w:t>Navegar en la BIOS</w:t>
      </w:r>
      <w:r w:rsidRPr="008C01A1">
        <w:rPr>
          <w:lang w:eastAsia="es-BO"/>
        </w:rPr>
        <w:t>:</w:t>
      </w:r>
      <w:r>
        <w:rPr>
          <w:lang w:eastAsia="es-BO"/>
        </w:rPr>
        <w:t xml:space="preserve"> </w:t>
      </w:r>
      <w:r w:rsidRPr="008C01A1">
        <w:rPr>
          <w:lang w:eastAsia="es-BO"/>
        </w:rPr>
        <w:t>Usa las teclas de flecha para navegar. Busca la opción de "</w:t>
      </w:r>
      <w:proofErr w:type="spellStart"/>
      <w:r w:rsidRPr="008C01A1">
        <w:rPr>
          <w:lang w:eastAsia="es-BO"/>
        </w:rPr>
        <w:t>Boot</w:t>
      </w:r>
      <w:proofErr w:type="spellEnd"/>
      <w:r w:rsidRPr="008C01A1">
        <w:rPr>
          <w:lang w:eastAsia="es-BO"/>
        </w:rPr>
        <w:t>" o "Arranque".</w:t>
      </w:r>
    </w:p>
    <w:p w14:paraId="46693BEB" w14:textId="77777777" w:rsidR="00BC16E3" w:rsidRDefault="008C01A1">
      <w:pPr>
        <w:numPr>
          <w:ilvl w:val="0"/>
          <w:numId w:val="50"/>
        </w:numPr>
        <w:spacing w:line="360" w:lineRule="auto"/>
        <w:rPr>
          <w:lang w:eastAsia="es-BO"/>
        </w:rPr>
      </w:pPr>
      <w:r w:rsidRPr="00BC16E3">
        <w:rPr>
          <w:b/>
          <w:bCs/>
          <w:lang w:eastAsia="es-BO"/>
        </w:rPr>
        <w:t>Cambiar el orden de arranque</w:t>
      </w:r>
      <w:r w:rsidRPr="008C01A1">
        <w:rPr>
          <w:lang w:eastAsia="es-BO"/>
        </w:rPr>
        <w:t>:</w:t>
      </w:r>
      <w:r>
        <w:rPr>
          <w:lang w:eastAsia="es-BO"/>
        </w:rPr>
        <w:t xml:space="preserve"> </w:t>
      </w:r>
      <w:r w:rsidR="00BC16E3" w:rsidRPr="00BC16E3">
        <w:rPr>
          <w:lang w:eastAsia="es-BO"/>
        </w:rPr>
        <w:t>Asegúrate de que el dispositivo USB esté en la primera posición. Para hacerlo, selecciona el USB en la lista y muévelo hacia arriba usando las teclas de dirección. Esto garantiza que la computadora arranque desde el USB en lugar del disco duro.</w:t>
      </w:r>
    </w:p>
    <w:p w14:paraId="265A63F3" w14:textId="5C4B14C8" w:rsidR="009C087A" w:rsidRPr="008C01A1" w:rsidRDefault="008C01A1">
      <w:pPr>
        <w:numPr>
          <w:ilvl w:val="0"/>
          <w:numId w:val="50"/>
        </w:numPr>
        <w:spacing w:line="360" w:lineRule="auto"/>
        <w:rPr>
          <w:lang w:eastAsia="es-BO"/>
        </w:rPr>
      </w:pPr>
      <w:r w:rsidRPr="00BC16E3">
        <w:rPr>
          <w:b/>
          <w:bCs/>
          <w:lang w:eastAsia="es-BO"/>
        </w:rPr>
        <w:t>Guardar y salir</w:t>
      </w:r>
      <w:r w:rsidRPr="008C01A1">
        <w:rPr>
          <w:lang w:eastAsia="es-BO"/>
        </w:rPr>
        <w:t>:</w:t>
      </w:r>
      <w:r>
        <w:rPr>
          <w:lang w:eastAsia="es-BO"/>
        </w:rPr>
        <w:t xml:space="preserve"> </w:t>
      </w:r>
      <w:r w:rsidRPr="008C01A1">
        <w:rPr>
          <w:lang w:eastAsia="es-BO"/>
        </w:rPr>
        <w:t>Guarda los cambios y sal de la BIOS (generalmente presionando F10).</w:t>
      </w:r>
    </w:p>
    <w:p w14:paraId="60A85846" w14:textId="32184F6B" w:rsidR="008C01A1" w:rsidRPr="008C01A1" w:rsidRDefault="008C01A1" w:rsidP="008C01A1">
      <w:pPr>
        <w:spacing w:line="360" w:lineRule="auto"/>
        <w:rPr>
          <w:b/>
          <w:bCs/>
          <w:lang w:eastAsia="es-BO"/>
        </w:rPr>
      </w:pPr>
      <w:r w:rsidRPr="008C01A1">
        <w:rPr>
          <w:b/>
          <w:bCs/>
          <w:lang w:eastAsia="es-BO"/>
        </w:rPr>
        <w:lastRenderedPageBreak/>
        <w:t>Paso 2: Conectar el dispositivo USB</w:t>
      </w:r>
    </w:p>
    <w:p w14:paraId="13F84107" w14:textId="3258D31F" w:rsidR="008A4282" w:rsidRPr="008C01A1" w:rsidRDefault="008A4282">
      <w:pPr>
        <w:numPr>
          <w:ilvl w:val="0"/>
          <w:numId w:val="51"/>
        </w:numPr>
        <w:spacing w:line="360" w:lineRule="auto"/>
        <w:rPr>
          <w:lang w:eastAsia="es-BO"/>
        </w:rPr>
      </w:pPr>
      <w:r>
        <w:rPr>
          <w:noProof/>
        </w:rPr>
        <w:drawing>
          <wp:anchor distT="0" distB="0" distL="114300" distR="114300" simplePos="0" relativeHeight="251733503" behindDoc="1" locked="0" layoutInCell="1" allowOverlap="1" wp14:anchorId="4651B62F" wp14:editId="3C5F88B6">
            <wp:simplePos x="0" y="0"/>
            <wp:positionH relativeFrom="column">
              <wp:posOffset>3479634</wp:posOffset>
            </wp:positionH>
            <wp:positionV relativeFrom="paragraph">
              <wp:posOffset>38735</wp:posOffset>
            </wp:positionV>
            <wp:extent cx="2340000" cy="1620000"/>
            <wp:effectExtent l="0" t="0" r="3175" b="0"/>
            <wp:wrapTight wrapText="bothSides">
              <wp:wrapPolygon edited="0">
                <wp:start x="0" y="0"/>
                <wp:lineTo x="0" y="21338"/>
                <wp:lineTo x="21453" y="21338"/>
                <wp:lineTo x="21453" y="0"/>
                <wp:lineTo x="0" y="0"/>
              </wp:wrapPolygon>
            </wp:wrapTight>
            <wp:docPr id="12"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69" cstate="print">
                      <a:extLst>
                        <a:ext uri="{28A0092B-C50C-407E-A947-70E740481C1C}">
                          <a14:useLocalDpi xmlns:a14="http://schemas.microsoft.com/office/drawing/2010/main" val="0"/>
                        </a:ext>
                      </a:extLst>
                    </a:blip>
                    <a:srcRect b="20420"/>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01A1" w:rsidRPr="008C01A1">
        <w:rPr>
          <w:b/>
          <w:bCs/>
          <w:lang w:eastAsia="es-BO"/>
        </w:rPr>
        <w:t>Insertar el USB</w:t>
      </w:r>
      <w:r w:rsidR="008C01A1" w:rsidRPr="008C01A1">
        <w:rPr>
          <w:lang w:eastAsia="es-BO"/>
        </w:rPr>
        <w:t>:</w:t>
      </w:r>
      <w:r w:rsidR="008C01A1">
        <w:rPr>
          <w:lang w:eastAsia="es-BO"/>
        </w:rPr>
        <w:t xml:space="preserve"> </w:t>
      </w:r>
      <w:r w:rsidR="008C01A1" w:rsidRPr="008C01A1">
        <w:rPr>
          <w:lang w:eastAsia="es-BO"/>
        </w:rPr>
        <w:t>Asegúrate de que el USB que preparaste con Rufus esté conectado a un puerto USB de tu computadora.</w:t>
      </w:r>
    </w:p>
    <w:p w14:paraId="794E078A" w14:textId="41F3AC19" w:rsidR="008C01A1" w:rsidRPr="008C01A1" w:rsidRDefault="008C01A1">
      <w:pPr>
        <w:numPr>
          <w:ilvl w:val="0"/>
          <w:numId w:val="51"/>
        </w:numPr>
        <w:spacing w:line="360" w:lineRule="auto"/>
        <w:rPr>
          <w:lang w:eastAsia="es-BO"/>
        </w:rPr>
      </w:pPr>
      <w:r w:rsidRPr="008C01A1">
        <w:rPr>
          <w:b/>
          <w:bCs/>
          <w:lang w:eastAsia="es-BO"/>
        </w:rPr>
        <w:t>Reiniciar la computadora</w:t>
      </w:r>
      <w:r w:rsidRPr="008C01A1">
        <w:rPr>
          <w:lang w:eastAsia="es-BO"/>
        </w:rPr>
        <w:t>:</w:t>
      </w:r>
      <w:r>
        <w:rPr>
          <w:lang w:eastAsia="es-BO"/>
        </w:rPr>
        <w:t xml:space="preserve"> </w:t>
      </w:r>
      <w:r w:rsidRPr="008C01A1">
        <w:rPr>
          <w:lang w:eastAsia="es-BO"/>
        </w:rPr>
        <w:t>Reinicia la computadora nuevamente para que reconozca el USB como dispositivo de arranque.</w:t>
      </w:r>
    </w:p>
    <w:p w14:paraId="41843870" w14:textId="77777777" w:rsidR="008C01A1" w:rsidRPr="008C01A1" w:rsidRDefault="008C01A1" w:rsidP="008C01A1">
      <w:pPr>
        <w:spacing w:line="360" w:lineRule="auto"/>
        <w:rPr>
          <w:b/>
          <w:bCs/>
          <w:lang w:eastAsia="es-BO"/>
        </w:rPr>
      </w:pPr>
      <w:r w:rsidRPr="008C01A1">
        <w:rPr>
          <w:b/>
          <w:bCs/>
          <w:lang w:eastAsia="es-BO"/>
        </w:rPr>
        <w:t>Paso 3: Iniciar desde la unidad externa</w:t>
      </w:r>
    </w:p>
    <w:p w14:paraId="2ED9F895" w14:textId="567FEAD4" w:rsidR="008C01A1" w:rsidRPr="008C01A1" w:rsidRDefault="008A4282">
      <w:pPr>
        <w:numPr>
          <w:ilvl w:val="0"/>
          <w:numId w:val="52"/>
        </w:numPr>
        <w:spacing w:line="360" w:lineRule="auto"/>
        <w:rPr>
          <w:lang w:eastAsia="es-BO"/>
        </w:rPr>
      </w:pPr>
      <w:r>
        <w:rPr>
          <w:noProof/>
          <w:lang w:eastAsia="es-BO"/>
        </w:rPr>
        <w:drawing>
          <wp:anchor distT="0" distB="0" distL="114300" distR="114300" simplePos="0" relativeHeight="251732479" behindDoc="1" locked="0" layoutInCell="1" allowOverlap="1" wp14:anchorId="21EBFE8B" wp14:editId="363E354D">
            <wp:simplePos x="0" y="0"/>
            <wp:positionH relativeFrom="column">
              <wp:posOffset>3522124</wp:posOffset>
            </wp:positionH>
            <wp:positionV relativeFrom="paragraph">
              <wp:posOffset>38100</wp:posOffset>
            </wp:positionV>
            <wp:extent cx="2340000" cy="1620000"/>
            <wp:effectExtent l="0" t="0" r="3175" b="0"/>
            <wp:wrapTight wrapText="bothSides">
              <wp:wrapPolygon edited="0">
                <wp:start x="0" y="0"/>
                <wp:lineTo x="0" y="21338"/>
                <wp:lineTo x="21453" y="21338"/>
                <wp:lineTo x="21453" y="0"/>
                <wp:lineTo x="0" y="0"/>
              </wp:wrapPolygon>
            </wp:wrapTight>
            <wp:docPr id="52"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8C01A1" w:rsidRPr="008C01A1">
        <w:rPr>
          <w:b/>
          <w:bCs/>
          <w:lang w:eastAsia="es-BO"/>
        </w:rPr>
        <w:t>Esperar el mensaje</w:t>
      </w:r>
      <w:r w:rsidR="008C01A1" w:rsidRPr="008C01A1">
        <w:rPr>
          <w:lang w:eastAsia="es-BO"/>
        </w:rPr>
        <w:t>:</w:t>
      </w:r>
      <w:r w:rsidR="008C01A1">
        <w:rPr>
          <w:lang w:eastAsia="es-BO"/>
        </w:rPr>
        <w:t xml:space="preserve"> </w:t>
      </w:r>
      <w:r w:rsidR="008C01A1" w:rsidRPr="008C01A1">
        <w:rPr>
          <w:lang w:eastAsia="es-BO"/>
        </w:rPr>
        <w:t>Al reiniciar, observa la pantalla. Deberías ver un mensaje que diga: "Presione cualquier tecla para iniciar desde la unidad externa".</w:t>
      </w:r>
    </w:p>
    <w:p w14:paraId="69DAEFAE" w14:textId="54D63980" w:rsidR="008C01A1" w:rsidRPr="008C01A1" w:rsidRDefault="008C01A1">
      <w:pPr>
        <w:numPr>
          <w:ilvl w:val="0"/>
          <w:numId w:val="52"/>
        </w:numPr>
        <w:spacing w:line="360" w:lineRule="auto"/>
        <w:rPr>
          <w:lang w:eastAsia="es-BO"/>
        </w:rPr>
      </w:pPr>
      <w:r w:rsidRPr="008C01A1">
        <w:rPr>
          <w:b/>
          <w:bCs/>
          <w:lang w:eastAsia="es-BO"/>
        </w:rPr>
        <w:t>Presionar una tecla</w:t>
      </w:r>
      <w:r w:rsidRPr="008C01A1">
        <w:rPr>
          <w:lang w:eastAsia="es-BO"/>
        </w:rPr>
        <w:t>:</w:t>
      </w:r>
      <w:r>
        <w:rPr>
          <w:lang w:eastAsia="es-BO"/>
        </w:rPr>
        <w:t xml:space="preserve"> </w:t>
      </w:r>
      <w:r w:rsidRPr="008C01A1">
        <w:rPr>
          <w:lang w:eastAsia="es-BO"/>
        </w:rPr>
        <w:t xml:space="preserve">Presiona cualquier tecla (generalmente </w:t>
      </w:r>
      <w:r w:rsidRPr="008C01A1">
        <w:rPr>
          <w:b/>
          <w:bCs/>
          <w:lang w:eastAsia="es-BO"/>
        </w:rPr>
        <w:t>F12</w:t>
      </w:r>
      <w:r w:rsidRPr="008C01A1">
        <w:rPr>
          <w:lang w:eastAsia="es-BO"/>
        </w:rPr>
        <w:t>) rápidamente para iniciar el proceso de instalación desde el USB.</w:t>
      </w:r>
    </w:p>
    <w:p w14:paraId="556DC2B2" w14:textId="2A329D10" w:rsidR="008C01A1" w:rsidRPr="008C01A1" w:rsidRDefault="008C01A1">
      <w:pPr>
        <w:numPr>
          <w:ilvl w:val="0"/>
          <w:numId w:val="52"/>
        </w:numPr>
        <w:spacing w:line="360" w:lineRule="auto"/>
        <w:rPr>
          <w:lang w:eastAsia="es-BO"/>
        </w:rPr>
      </w:pPr>
      <w:r w:rsidRPr="008C01A1">
        <w:rPr>
          <w:b/>
          <w:bCs/>
          <w:lang w:eastAsia="es-BO"/>
        </w:rPr>
        <w:t>Iniciar la instalación</w:t>
      </w:r>
      <w:r w:rsidRPr="008C01A1">
        <w:rPr>
          <w:lang w:eastAsia="es-BO"/>
        </w:rPr>
        <w:t>:</w:t>
      </w:r>
      <w:r>
        <w:rPr>
          <w:lang w:eastAsia="es-BO"/>
        </w:rPr>
        <w:t xml:space="preserve"> </w:t>
      </w:r>
      <w:r w:rsidRPr="008C01A1">
        <w:rPr>
          <w:lang w:eastAsia="es-BO"/>
        </w:rPr>
        <w:t>Una vez que hayas presionado la tecla, el instalador de Windows debería comenzar. Sigue las instrucciones en pantalla para completar la instalación.</w:t>
      </w:r>
    </w:p>
    <w:p w14:paraId="3C310D77" w14:textId="4521219F" w:rsidR="0093640B" w:rsidRPr="004D51FC" w:rsidRDefault="0093640B" w:rsidP="008C01A1">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Al instalar Windows 10, puedes elegir entre una instalación rápida o personalizada, lo que te permite ajustar configuraciones específicas.</w:t>
      </w:r>
    </w:p>
    <w:p w14:paraId="40DE5C15" w14:textId="2998C583" w:rsidR="0093640B" w:rsidRPr="004D51FC" w:rsidRDefault="0093640B" w:rsidP="00850EFC">
      <w:pPr>
        <w:pStyle w:val="Ttulo4"/>
      </w:pPr>
      <w:bookmarkStart w:id="125" w:name="_Toc197248888"/>
      <w:r w:rsidRPr="004D51FC">
        <w:t>3.</w:t>
      </w:r>
      <w:r w:rsidR="0031783D">
        <w:t>2.</w:t>
      </w:r>
      <w:r w:rsidRPr="004D51FC">
        <w:t>3. Configuración e Instalación de Controladores</w:t>
      </w:r>
      <w:bookmarkEnd w:id="125"/>
    </w:p>
    <w:p w14:paraId="2D7F60E8" w14:textId="77777777" w:rsidR="0093640B" w:rsidRPr="004D51FC" w:rsidRDefault="0093640B" w:rsidP="0093640B">
      <w:pPr>
        <w:spacing w:before="240" w:line="360" w:lineRule="auto"/>
        <w:rPr>
          <w:rFonts w:eastAsia="Times New Roman" w:cs="Arial"/>
          <w:lang w:eastAsia="es-BO"/>
        </w:rPr>
      </w:pPr>
      <w:r w:rsidRPr="004D51FC">
        <w:rPr>
          <w:rFonts w:eastAsia="Times New Roman" w:cs="Arial"/>
          <w:lang w:eastAsia="es-BO"/>
        </w:rPr>
        <w:t xml:space="preserve">Los </w:t>
      </w:r>
      <w:r w:rsidRPr="004D51FC">
        <w:rPr>
          <w:rFonts w:eastAsia="Times New Roman" w:cs="Arial"/>
          <w:b/>
          <w:bCs/>
          <w:lang w:eastAsia="es-BO"/>
        </w:rPr>
        <w:t>controladores</w:t>
      </w:r>
      <w:r w:rsidRPr="004D51FC">
        <w:rPr>
          <w:rFonts w:eastAsia="Times New Roman" w:cs="Arial"/>
          <w:lang w:eastAsia="es-BO"/>
        </w:rPr>
        <w:t xml:space="preserve"> son programas que permiten que el sistema operativo se comunique con el hardware de la computadora, como la tarjeta gráfica, la impresora y otros dispositivos.</w:t>
      </w:r>
    </w:p>
    <w:p w14:paraId="0AB55E81" w14:textId="30F23EC9" w:rsidR="0093640B" w:rsidRPr="004D51FC" w:rsidRDefault="00850EFC" w:rsidP="00850EFC">
      <w:pPr>
        <w:pStyle w:val="Ttulo5"/>
      </w:pPr>
      <w:r>
        <w:t>3.</w:t>
      </w:r>
      <w:r w:rsidR="0031783D">
        <w:t>2.</w:t>
      </w:r>
      <w:r>
        <w:t xml:space="preserve">3.1. </w:t>
      </w:r>
      <w:r w:rsidR="0093640B" w:rsidRPr="004D51FC">
        <w:t>Pasos para instalar controladores:</w:t>
      </w:r>
    </w:p>
    <w:p w14:paraId="6AF73382" w14:textId="1C445B39" w:rsidR="0093640B" w:rsidRPr="004D51FC" w:rsidRDefault="00755A52">
      <w:pPr>
        <w:numPr>
          <w:ilvl w:val="0"/>
          <w:numId w:val="13"/>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34527" behindDoc="1" locked="0" layoutInCell="1" allowOverlap="1" wp14:anchorId="14D00FE7" wp14:editId="3AAC0290">
            <wp:simplePos x="0" y="0"/>
            <wp:positionH relativeFrom="column">
              <wp:posOffset>3565939</wp:posOffset>
            </wp:positionH>
            <wp:positionV relativeFrom="paragraph">
              <wp:posOffset>114935</wp:posOffset>
            </wp:positionV>
            <wp:extent cx="2340000" cy="1620000"/>
            <wp:effectExtent l="0" t="0" r="3175" b="0"/>
            <wp:wrapTight wrapText="bothSides">
              <wp:wrapPolygon edited="0">
                <wp:start x="0" y="0"/>
                <wp:lineTo x="0" y="21338"/>
                <wp:lineTo x="21453" y="21338"/>
                <wp:lineTo x="21453" y="0"/>
                <wp:lineTo x="0" y="0"/>
              </wp:wrapPolygon>
            </wp:wrapTight>
            <wp:docPr id="55" name="Imagen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93640B" w:rsidRPr="004D51FC">
        <w:rPr>
          <w:rFonts w:eastAsia="Times New Roman" w:cs="Arial"/>
          <w:b/>
          <w:bCs/>
          <w:lang w:eastAsia="es-BO"/>
        </w:rPr>
        <w:t>Identificar el hardware</w:t>
      </w:r>
      <w:r w:rsidR="0093640B" w:rsidRPr="004D51FC">
        <w:rPr>
          <w:rFonts w:eastAsia="Times New Roman" w:cs="Arial"/>
          <w:lang w:eastAsia="es-BO"/>
        </w:rPr>
        <w:t>: Después de instalar el sistema operativo, verifica qué dispositivos necesitan controladores.</w:t>
      </w:r>
    </w:p>
    <w:p w14:paraId="287FE85B" w14:textId="6BFB2196" w:rsidR="0093640B" w:rsidRPr="004D51FC" w:rsidRDefault="0093640B">
      <w:pPr>
        <w:numPr>
          <w:ilvl w:val="0"/>
          <w:numId w:val="13"/>
        </w:numPr>
        <w:spacing w:before="240" w:line="360" w:lineRule="auto"/>
        <w:rPr>
          <w:rFonts w:eastAsia="Times New Roman" w:cs="Arial"/>
          <w:lang w:eastAsia="es-BO"/>
        </w:rPr>
      </w:pPr>
      <w:r w:rsidRPr="004D51FC">
        <w:rPr>
          <w:rFonts w:eastAsia="Times New Roman" w:cs="Arial"/>
          <w:b/>
          <w:bCs/>
          <w:lang w:eastAsia="es-BO"/>
        </w:rPr>
        <w:t>Descargar controladores</w:t>
      </w:r>
      <w:r w:rsidRPr="004D51FC">
        <w:rPr>
          <w:rFonts w:eastAsia="Times New Roman" w:cs="Arial"/>
          <w:lang w:eastAsia="es-BO"/>
        </w:rPr>
        <w:t>: Visita el sitio web del fabricante del hardware para descargar los controladores más recientes.</w:t>
      </w:r>
    </w:p>
    <w:p w14:paraId="4E01B4B6" w14:textId="77777777" w:rsidR="0093640B" w:rsidRPr="004D51FC" w:rsidRDefault="0093640B">
      <w:pPr>
        <w:numPr>
          <w:ilvl w:val="0"/>
          <w:numId w:val="13"/>
        </w:numPr>
        <w:spacing w:before="240" w:line="360" w:lineRule="auto"/>
        <w:rPr>
          <w:rFonts w:eastAsia="Times New Roman" w:cs="Arial"/>
          <w:lang w:eastAsia="es-BO"/>
        </w:rPr>
      </w:pPr>
      <w:r w:rsidRPr="004D51FC">
        <w:rPr>
          <w:rFonts w:eastAsia="Times New Roman" w:cs="Arial"/>
          <w:b/>
          <w:bCs/>
          <w:lang w:eastAsia="es-BO"/>
        </w:rPr>
        <w:lastRenderedPageBreak/>
        <w:t>Instalar controladores</w:t>
      </w:r>
      <w:r w:rsidRPr="004D51FC">
        <w:rPr>
          <w:rFonts w:eastAsia="Times New Roman" w:cs="Arial"/>
          <w:lang w:eastAsia="es-BO"/>
        </w:rPr>
        <w:t>: Ejecuta los archivos descargados y sigue las instrucciones en pantalla para completar la instalación.</w:t>
      </w:r>
    </w:p>
    <w:p w14:paraId="3DC69B14" w14:textId="55C35492" w:rsidR="0093640B" w:rsidRPr="004D51FC" w:rsidRDefault="0093640B" w:rsidP="0093640B">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Si instalas una nueva tarjeta gráfica, necesitarás descargar el controlador específico desde el sitio web del fabricante, como </w:t>
      </w:r>
      <w:proofErr w:type="spellStart"/>
      <w:r w:rsidRPr="004D51FC">
        <w:rPr>
          <w:rFonts w:eastAsia="Times New Roman" w:cs="Arial"/>
          <w:lang w:eastAsia="es-BO"/>
        </w:rPr>
        <w:t>NVIDIA</w:t>
      </w:r>
      <w:proofErr w:type="spellEnd"/>
      <w:r w:rsidRPr="004D51FC">
        <w:rPr>
          <w:rFonts w:eastAsia="Times New Roman" w:cs="Arial"/>
          <w:lang w:eastAsia="es-BO"/>
        </w:rPr>
        <w:t xml:space="preserve"> o AMD, para que funcione correctamente.</w:t>
      </w:r>
    </w:p>
    <w:p w14:paraId="0738184C" w14:textId="635EA669" w:rsidR="0093640B" w:rsidRPr="004D51FC" w:rsidRDefault="0093640B" w:rsidP="00850EFC">
      <w:pPr>
        <w:pStyle w:val="Ttulo4"/>
      </w:pPr>
      <w:bookmarkStart w:id="126" w:name="_Toc197248889"/>
      <w:r w:rsidRPr="004D51FC">
        <w:t>3.</w:t>
      </w:r>
      <w:r w:rsidR="0031783D">
        <w:t>2.</w:t>
      </w:r>
      <w:r w:rsidRPr="004D51FC">
        <w:t>4. Instalación de Software de Aplicación</w:t>
      </w:r>
      <w:bookmarkEnd w:id="126"/>
    </w:p>
    <w:p w14:paraId="0E08E0C6" w14:textId="77777777" w:rsidR="0093640B" w:rsidRPr="004D51FC" w:rsidRDefault="0093640B" w:rsidP="0093640B">
      <w:pPr>
        <w:spacing w:before="240" w:line="360" w:lineRule="auto"/>
        <w:rPr>
          <w:rFonts w:eastAsia="Times New Roman" w:cs="Arial"/>
          <w:lang w:eastAsia="es-BO"/>
        </w:rPr>
      </w:pPr>
      <w:r w:rsidRPr="004D51FC">
        <w:rPr>
          <w:rFonts w:eastAsia="Times New Roman" w:cs="Arial"/>
          <w:lang w:eastAsia="es-BO"/>
        </w:rPr>
        <w:t xml:space="preserve">El </w:t>
      </w:r>
      <w:r w:rsidRPr="004D51FC">
        <w:rPr>
          <w:rFonts w:eastAsia="Times New Roman" w:cs="Arial"/>
          <w:b/>
          <w:bCs/>
          <w:lang w:eastAsia="es-BO"/>
        </w:rPr>
        <w:t>software de aplicación</w:t>
      </w:r>
      <w:r w:rsidRPr="004D51FC">
        <w:rPr>
          <w:rFonts w:eastAsia="Times New Roman" w:cs="Arial"/>
          <w:lang w:eastAsia="es-BO"/>
        </w:rPr>
        <w:t xml:space="preserve"> son programas que realizas tareas específicas, como procesadores de texto, navegadores web y software de edición de fotos.</w:t>
      </w:r>
    </w:p>
    <w:p w14:paraId="05A3B226" w14:textId="74A4D44A" w:rsidR="0093640B" w:rsidRPr="004D51FC" w:rsidRDefault="00850EFC" w:rsidP="00850EFC">
      <w:pPr>
        <w:pStyle w:val="Ttulo5"/>
      </w:pPr>
      <w:r>
        <w:t>3.</w:t>
      </w:r>
      <w:r w:rsidR="0031783D">
        <w:t>2.</w:t>
      </w:r>
      <w:r>
        <w:t xml:space="preserve">4.1. </w:t>
      </w:r>
      <w:r w:rsidR="0093640B" w:rsidRPr="004D51FC">
        <w:t>Pasos para instalar software de aplicación:</w:t>
      </w:r>
    </w:p>
    <w:p w14:paraId="08760E4C" w14:textId="5C5683CC" w:rsidR="00040903" w:rsidRPr="00040903" w:rsidRDefault="0093640B">
      <w:pPr>
        <w:numPr>
          <w:ilvl w:val="0"/>
          <w:numId w:val="14"/>
        </w:numPr>
        <w:spacing w:before="240" w:line="360" w:lineRule="auto"/>
        <w:rPr>
          <w:rFonts w:eastAsia="Times New Roman" w:cs="Arial"/>
          <w:lang w:eastAsia="es-BO"/>
        </w:rPr>
      </w:pPr>
      <w:r w:rsidRPr="004D51FC">
        <w:rPr>
          <w:rFonts w:eastAsia="Times New Roman" w:cs="Arial"/>
          <w:lang w:eastAsia="es-BO"/>
        </w:rPr>
        <w:t xml:space="preserve"> </w:t>
      </w:r>
      <w:r w:rsidR="00040903" w:rsidRPr="00040903">
        <w:rPr>
          <w:rFonts w:eastAsia="Times New Roman" w:cs="Arial"/>
          <w:b/>
          <w:bCs/>
          <w:lang w:eastAsia="es-BO"/>
        </w:rPr>
        <w:t>Seleccionar el Software</w:t>
      </w:r>
      <w:r w:rsidR="00040903" w:rsidRPr="00040903">
        <w:rPr>
          <w:rFonts w:eastAsia="Times New Roman" w:cs="Arial"/>
          <w:lang w:eastAsia="es-BO"/>
        </w:rPr>
        <w:t>:</w:t>
      </w:r>
    </w:p>
    <w:p w14:paraId="340F22BF" w14:textId="7E0B0CB0" w:rsidR="00040903" w:rsidRPr="00040903" w:rsidRDefault="00040903">
      <w:pPr>
        <w:numPr>
          <w:ilvl w:val="1"/>
          <w:numId w:val="59"/>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35551" behindDoc="1" locked="0" layoutInCell="1" allowOverlap="1" wp14:anchorId="2B40A30D" wp14:editId="150D42BB">
            <wp:simplePos x="0" y="0"/>
            <wp:positionH relativeFrom="column">
              <wp:posOffset>3548466</wp:posOffset>
            </wp:positionH>
            <wp:positionV relativeFrom="paragraph">
              <wp:posOffset>69712</wp:posOffset>
            </wp:positionV>
            <wp:extent cx="2340000" cy="1620000"/>
            <wp:effectExtent l="0" t="0" r="3175" b="0"/>
            <wp:wrapTight wrapText="bothSides">
              <wp:wrapPolygon edited="0">
                <wp:start x="0" y="0"/>
                <wp:lineTo x="0" y="21338"/>
                <wp:lineTo x="21453" y="21338"/>
                <wp:lineTo x="21453" y="0"/>
                <wp:lineTo x="0" y="0"/>
              </wp:wrapPolygon>
            </wp:wrapTight>
            <wp:docPr id="56" name="Imagen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rotWithShape="1">
                    <a:blip r:embed="rId72" cstate="print">
                      <a:extLst>
                        <a:ext uri="{28A0092B-C50C-407E-A947-70E740481C1C}">
                          <a14:useLocalDpi xmlns:a14="http://schemas.microsoft.com/office/drawing/2010/main" val="0"/>
                        </a:ext>
                      </a:extLst>
                    </a:blip>
                    <a:srcRect l="7647" t="12890" r="8459" b="15294"/>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40903">
        <w:rPr>
          <w:rFonts w:eastAsia="Times New Roman" w:cs="Arial"/>
          <w:b/>
          <w:bCs/>
          <w:lang w:eastAsia="es-BO"/>
        </w:rPr>
        <w:t>Identifica tus necesidades</w:t>
      </w:r>
      <w:r w:rsidRPr="00040903">
        <w:rPr>
          <w:rFonts w:eastAsia="Times New Roman" w:cs="Arial"/>
          <w:lang w:eastAsia="es-BO"/>
        </w:rPr>
        <w:t xml:space="preserve">: Determina qué aplicaciones son necesarias para tus tareas. Por ejemplo, si necesitas herramientas de oficina, considera instalar </w:t>
      </w:r>
      <w:r w:rsidRPr="00040903">
        <w:rPr>
          <w:rFonts w:eastAsia="Times New Roman" w:cs="Arial"/>
          <w:b/>
          <w:bCs/>
          <w:lang w:eastAsia="es-BO"/>
        </w:rPr>
        <w:t>Microsoft Office</w:t>
      </w:r>
      <w:r w:rsidRPr="00040903">
        <w:rPr>
          <w:rFonts w:eastAsia="Times New Roman" w:cs="Arial"/>
          <w:lang w:eastAsia="es-BO"/>
        </w:rPr>
        <w:t xml:space="preserve">. Si requieres navegación web, elige un navegador como </w:t>
      </w:r>
      <w:r w:rsidRPr="00040903">
        <w:rPr>
          <w:rFonts w:eastAsia="Times New Roman" w:cs="Arial"/>
          <w:b/>
          <w:bCs/>
          <w:lang w:eastAsia="es-BO"/>
        </w:rPr>
        <w:t>Google Chrome</w:t>
      </w:r>
      <w:r w:rsidRPr="00040903">
        <w:rPr>
          <w:rFonts w:eastAsia="Times New Roman" w:cs="Arial"/>
          <w:lang w:eastAsia="es-BO"/>
        </w:rPr>
        <w:t>.</w:t>
      </w:r>
    </w:p>
    <w:p w14:paraId="43B4C883" w14:textId="77777777" w:rsidR="00040903" w:rsidRPr="00040903" w:rsidRDefault="00040903">
      <w:pPr>
        <w:numPr>
          <w:ilvl w:val="0"/>
          <w:numId w:val="59"/>
        </w:numPr>
        <w:spacing w:before="240" w:line="360" w:lineRule="auto"/>
        <w:rPr>
          <w:rFonts w:eastAsia="Times New Roman" w:cs="Arial"/>
          <w:lang w:eastAsia="es-BO"/>
        </w:rPr>
      </w:pPr>
      <w:r w:rsidRPr="00040903">
        <w:rPr>
          <w:rFonts w:eastAsia="Times New Roman" w:cs="Arial"/>
          <w:b/>
          <w:bCs/>
          <w:lang w:eastAsia="es-BO"/>
        </w:rPr>
        <w:t>Descargar o Insertar el Medio de Instalación</w:t>
      </w:r>
      <w:r w:rsidRPr="00040903">
        <w:rPr>
          <w:rFonts w:eastAsia="Times New Roman" w:cs="Arial"/>
          <w:lang w:eastAsia="es-BO"/>
        </w:rPr>
        <w:t>:</w:t>
      </w:r>
    </w:p>
    <w:p w14:paraId="097D1C3D"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Descarga desde Internet</w:t>
      </w:r>
      <w:r w:rsidRPr="00040903">
        <w:rPr>
          <w:rFonts w:eastAsia="Times New Roman" w:cs="Arial"/>
          <w:lang w:eastAsia="es-BO"/>
        </w:rPr>
        <w:t>: Ve al sitio web oficial del software y busca la sección de descargas. Asegúrate de elegir la versión adecuada para tu sistema operativo (Windows, macOS, etc.).</w:t>
      </w:r>
    </w:p>
    <w:p w14:paraId="1FB1110D"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Uso de un DVD o USB</w:t>
      </w:r>
      <w:r w:rsidRPr="00040903">
        <w:rPr>
          <w:rFonts w:eastAsia="Times New Roman" w:cs="Arial"/>
          <w:lang w:eastAsia="es-BO"/>
        </w:rPr>
        <w:t>: Si tienes el software en un medio físico, insértalo en la unidad correspondiente. Asegúrate de que tu computadora reconozca el medio.</w:t>
      </w:r>
    </w:p>
    <w:p w14:paraId="66E7DEBC" w14:textId="77777777" w:rsidR="00040903" w:rsidRPr="00040903" w:rsidRDefault="00040903">
      <w:pPr>
        <w:numPr>
          <w:ilvl w:val="0"/>
          <w:numId w:val="59"/>
        </w:numPr>
        <w:spacing w:before="240" w:line="360" w:lineRule="auto"/>
        <w:rPr>
          <w:rFonts w:eastAsia="Times New Roman" w:cs="Arial"/>
          <w:lang w:eastAsia="es-BO"/>
        </w:rPr>
      </w:pPr>
      <w:r w:rsidRPr="00040903">
        <w:rPr>
          <w:rFonts w:eastAsia="Times New Roman" w:cs="Arial"/>
          <w:b/>
          <w:bCs/>
          <w:lang w:eastAsia="es-BO"/>
        </w:rPr>
        <w:t>Seguir las Instrucciones de Instalación</w:t>
      </w:r>
      <w:r w:rsidRPr="00040903">
        <w:rPr>
          <w:rFonts w:eastAsia="Times New Roman" w:cs="Arial"/>
          <w:lang w:eastAsia="es-BO"/>
        </w:rPr>
        <w:t>:</w:t>
      </w:r>
    </w:p>
    <w:p w14:paraId="6858C948"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Ejecuta el Instalador</w:t>
      </w:r>
      <w:r w:rsidRPr="00040903">
        <w:rPr>
          <w:rFonts w:eastAsia="Times New Roman" w:cs="Arial"/>
          <w:lang w:eastAsia="es-BO"/>
        </w:rPr>
        <w:t>: Haz doble clic en el archivo de instalación descargado o en el ícono del medio físico. Esto iniciará el asistente de instalación.</w:t>
      </w:r>
    </w:p>
    <w:p w14:paraId="312EBA15"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Configuración Inicial</w:t>
      </w:r>
      <w:r w:rsidRPr="00040903">
        <w:rPr>
          <w:rFonts w:eastAsia="Times New Roman" w:cs="Arial"/>
          <w:lang w:eastAsia="es-BO"/>
        </w:rPr>
        <w:t>: Acepta los términos y condiciones del software. Esto es común en la mayoría de las instalaciones.</w:t>
      </w:r>
    </w:p>
    <w:p w14:paraId="68A572D2"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lastRenderedPageBreak/>
        <w:t>Seleccionar Componentes</w:t>
      </w:r>
      <w:r w:rsidRPr="00040903">
        <w:rPr>
          <w:rFonts w:eastAsia="Times New Roman" w:cs="Arial"/>
          <w:lang w:eastAsia="es-BO"/>
        </w:rPr>
        <w:t>: En el caso de Microsoft Office, puedes elegir las aplicaciones específicas que deseas instalar (como Word, Excel, PowerPoint) o seleccionar una instalación personalizada para incluir solo lo necesario.</w:t>
      </w:r>
    </w:p>
    <w:p w14:paraId="2E32CF29" w14:textId="77777777" w:rsidR="00040903" w:rsidRPr="00040903" w:rsidRDefault="00040903">
      <w:pPr>
        <w:numPr>
          <w:ilvl w:val="0"/>
          <w:numId w:val="59"/>
        </w:numPr>
        <w:spacing w:before="240" w:line="360" w:lineRule="auto"/>
        <w:rPr>
          <w:rFonts w:eastAsia="Times New Roman" w:cs="Arial"/>
          <w:lang w:eastAsia="es-BO"/>
        </w:rPr>
      </w:pPr>
      <w:r w:rsidRPr="00040903">
        <w:rPr>
          <w:rFonts w:eastAsia="Times New Roman" w:cs="Arial"/>
          <w:b/>
          <w:bCs/>
          <w:lang w:eastAsia="es-BO"/>
        </w:rPr>
        <w:t>Finalizar la Instalación</w:t>
      </w:r>
      <w:r w:rsidRPr="00040903">
        <w:rPr>
          <w:rFonts w:eastAsia="Times New Roman" w:cs="Arial"/>
          <w:lang w:eastAsia="es-BO"/>
        </w:rPr>
        <w:t>:</w:t>
      </w:r>
    </w:p>
    <w:p w14:paraId="6E422ECF"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Completa el proceso</w:t>
      </w:r>
      <w:r w:rsidRPr="00040903">
        <w:rPr>
          <w:rFonts w:eastAsia="Times New Roman" w:cs="Arial"/>
          <w:lang w:eastAsia="es-BO"/>
        </w:rPr>
        <w:t>: Una vez que hayas realizado todas las selecciones, haz clic en “Instalar” y espera a que el proceso se complete. Puede tomar varios minutos.</w:t>
      </w:r>
    </w:p>
    <w:p w14:paraId="7C0AB002"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Reiniciar si es necesario</w:t>
      </w:r>
      <w:r w:rsidRPr="00040903">
        <w:rPr>
          <w:rFonts w:eastAsia="Times New Roman" w:cs="Arial"/>
          <w:lang w:eastAsia="es-BO"/>
        </w:rPr>
        <w:t>: Algunos programas pueden requerir que reinicies tu computadora para completar la instalación.</w:t>
      </w:r>
    </w:p>
    <w:p w14:paraId="410F43D3" w14:textId="77777777" w:rsidR="00040903" w:rsidRPr="00040903" w:rsidRDefault="00040903">
      <w:pPr>
        <w:numPr>
          <w:ilvl w:val="0"/>
          <w:numId w:val="59"/>
        </w:numPr>
        <w:spacing w:before="240" w:line="360" w:lineRule="auto"/>
        <w:rPr>
          <w:rFonts w:eastAsia="Times New Roman" w:cs="Arial"/>
          <w:lang w:eastAsia="es-BO"/>
        </w:rPr>
      </w:pPr>
      <w:r w:rsidRPr="00040903">
        <w:rPr>
          <w:rFonts w:eastAsia="Times New Roman" w:cs="Arial"/>
          <w:b/>
          <w:bCs/>
          <w:lang w:eastAsia="es-BO"/>
        </w:rPr>
        <w:t>Verificar la Instalación</w:t>
      </w:r>
      <w:r w:rsidRPr="00040903">
        <w:rPr>
          <w:rFonts w:eastAsia="Times New Roman" w:cs="Arial"/>
          <w:lang w:eastAsia="es-BO"/>
        </w:rPr>
        <w:t>:</w:t>
      </w:r>
    </w:p>
    <w:p w14:paraId="01A9BC50" w14:textId="77777777" w:rsidR="00040903" w:rsidRPr="00040903" w:rsidRDefault="00040903">
      <w:pPr>
        <w:numPr>
          <w:ilvl w:val="1"/>
          <w:numId w:val="59"/>
        </w:numPr>
        <w:spacing w:before="240" w:line="360" w:lineRule="auto"/>
        <w:rPr>
          <w:rFonts w:eastAsia="Times New Roman" w:cs="Arial"/>
          <w:lang w:eastAsia="es-BO"/>
        </w:rPr>
      </w:pPr>
      <w:r w:rsidRPr="00040903">
        <w:rPr>
          <w:rFonts w:eastAsia="Times New Roman" w:cs="Arial"/>
          <w:b/>
          <w:bCs/>
          <w:lang w:eastAsia="es-BO"/>
        </w:rPr>
        <w:t>Acceso a la aplicación</w:t>
      </w:r>
      <w:r w:rsidRPr="00040903">
        <w:rPr>
          <w:rFonts w:eastAsia="Times New Roman" w:cs="Arial"/>
          <w:lang w:eastAsia="es-BO"/>
        </w:rPr>
        <w:t>: Busca el programa en el menú de inicio o en el escritorio. Ábrelo para asegurarte de que se haya instalado correctamente y que funcione como se espera.</w:t>
      </w:r>
    </w:p>
    <w:p w14:paraId="67AA078D" w14:textId="77777777" w:rsidR="00040903" w:rsidRPr="00040903" w:rsidRDefault="00040903" w:rsidP="00040903">
      <w:pPr>
        <w:spacing w:before="240" w:line="360" w:lineRule="auto"/>
        <w:rPr>
          <w:rFonts w:eastAsia="Times New Roman" w:cs="Arial"/>
          <w:b/>
          <w:bCs/>
          <w:lang w:eastAsia="es-BO"/>
        </w:rPr>
      </w:pPr>
      <w:r w:rsidRPr="00040903">
        <w:rPr>
          <w:rFonts w:eastAsia="Times New Roman" w:cs="Arial"/>
          <w:b/>
          <w:bCs/>
          <w:lang w:eastAsia="es-BO"/>
        </w:rPr>
        <w:t>Ejemplo:</w:t>
      </w:r>
    </w:p>
    <w:p w14:paraId="75F14863" w14:textId="08F2A524" w:rsidR="00040903" w:rsidRPr="004D51FC" w:rsidRDefault="00040903" w:rsidP="0093640B">
      <w:pPr>
        <w:spacing w:before="240" w:line="360" w:lineRule="auto"/>
        <w:rPr>
          <w:rFonts w:eastAsia="Times New Roman" w:cs="Arial"/>
          <w:lang w:eastAsia="es-BO"/>
        </w:rPr>
      </w:pPr>
      <w:r w:rsidRPr="00040903">
        <w:rPr>
          <w:rFonts w:eastAsia="Times New Roman" w:cs="Arial"/>
          <w:lang w:eastAsia="es-BO"/>
        </w:rPr>
        <w:t xml:space="preserve">Al instalar </w:t>
      </w:r>
      <w:r w:rsidRPr="00040903">
        <w:rPr>
          <w:rFonts w:eastAsia="Times New Roman" w:cs="Arial"/>
          <w:b/>
          <w:bCs/>
          <w:lang w:eastAsia="es-BO"/>
        </w:rPr>
        <w:t>Microsoft Office</w:t>
      </w:r>
      <w:r w:rsidRPr="00040903">
        <w:rPr>
          <w:rFonts w:eastAsia="Times New Roman" w:cs="Arial"/>
          <w:lang w:eastAsia="es-BO"/>
        </w:rPr>
        <w:t>, después de ejecutar el instalador, se te presentará una opción para seleccionar las aplicaciones que deseas incluir en la instalación. Puedes elegir instalar solo Word y Excel, o toda la suite completa, según tus necesidades.</w:t>
      </w:r>
    </w:p>
    <w:p w14:paraId="7C045E0F" w14:textId="78D2852E" w:rsidR="0093640B" w:rsidRPr="004D51FC" w:rsidRDefault="0093640B" w:rsidP="00850EFC">
      <w:pPr>
        <w:pStyle w:val="Ttulo4"/>
      </w:pPr>
      <w:bookmarkStart w:id="127" w:name="_Toc197248890"/>
      <w:r w:rsidRPr="004D51FC">
        <w:t>3.</w:t>
      </w:r>
      <w:r w:rsidR="0031783D">
        <w:t>2.</w:t>
      </w:r>
      <w:r w:rsidRPr="004D51FC">
        <w:t>5. Instalación de Antivirus</w:t>
      </w:r>
      <w:bookmarkEnd w:id="127"/>
    </w:p>
    <w:p w14:paraId="4E99698C" w14:textId="77777777" w:rsidR="0093640B" w:rsidRPr="004D51FC" w:rsidRDefault="0093640B" w:rsidP="0093640B">
      <w:pPr>
        <w:spacing w:before="240" w:line="360" w:lineRule="auto"/>
        <w:rPr>
          <w:rFonts w:eastAsia="Times New Roman" w:cs="Arial"/>
          <w:lang w:eastAsia="es-BO"/>
        </w:rPr>
      </w:pPr>
      <w:r w:rsidRPr="004D51FC">
        <w:rPr>
          <w:rFonts w:eastAsia="Times New Roman" w:cs="Arial"/>
          <w:lang w:eastAsia="es-BO"/>
        </w:rPr>
        <w:t xml:space="preserve">La instalación de un </w:t>
      </w:r>
      <w:r w:rsidRPr="004D51FC">
        <w:rPr>
          <w:rFonts w:eastAsia="Times New Roman" w:cs="Arial"/>
          <w:b/>
          <w:bCs/>
          <w:lang w:eastAsia="es-BO"/>
        </w:rPr>
        <w:t>software antivirus</w:t>
      </w:r>
      <w:r w:rsidRPr="004D51FC">
        <w:rPr>
          <w:rFonts w:eastAsia="Times New Roman" w:cs="Arial"/>
          <w:lang w:eastAsia="es-BO"/>
        </w:rPr>
        <w:t xml:space="preserve"> es crucial para proteger tu computadora de virus y malware. Un antivirus ayuda a detectar y eliminar software malicioso.</w:t>
      </w:r>
    </w:p>
    <w:p w14:paraId="6E7302B0" w14:textId="69D422B8" w:rsidR="0093640B" w:rsidRPr="004D51FC" w:rsidRDefault="00850EFC" w:rsidP="00850EFC">
      <w:pPr>
        <w:pStyle w:val="Ttulo5"/>
      </w:pPr>
      <w:r>
        <w:t>3.</w:t>
      </w:r>
      <w:r w:rsidR="0031783D">
        <w:t>2.</w:t>
      </w:r>
      <w:r>
        <w:t xml:space="preserve">5.1. </w:t>
      </w:r>
      <w:r w:rsidR="0093640B" w:rsidRPr="004D51FC">
        <w:t>Pasos para instalar un antivirus:</w:t>
      </w:r>
    </w:p>
    <w:p w14:paraId="4D3B0A2E" w14:textId="5DA6F54C" w:rsidR="0093640B" w:rsidRPr="004D51FC" w:rsidRDefault="00755A52">
      <w:pPr>
        <w:numPr>
          <w:ilvl w:val="0"/>
          <w:numId w:val="15"/>
        </w:num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36575" behindDoc="1" locked="0" layoutInCell="1" allowOverlap="1" wp14:anchorId="6A7A20F5" wp14:editId="5CDB550D">
            <wp:simplePos x="0" y="0"/>
            <wp:positionH relativeFrom="column">
              <wp:posOffset>3552135</wp:posOffset>
            </wp:positionH>
            <wp:positionV relativeFrom="paragraph">
              <wp:posOffset>87508</wp:posOffset>
            </wp:positionV>
            <wp:extent cx="2339975" cy="1619885"/>
            <wp:effectExtent l="0" t="0" r="3175" b="0"/>
            <wp:wrapTight wrapText="bothSides">
              <wp:wrapPolygon edited="0">
                <wp:start x="0" y="0"/>
                <wp:lineTo x="0" y="21338"/>
                <wp:lineTo x="21453" y="21338"/>
                <wp:lineTo x="21453" y="0"/>
                <wp:lineTo x="0" y="0"/>
              </wp:wrapPolygon>
            </wp:wrapTight>
            <wp:docPr id="57" name="Imagen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339975" cy="1619885"/>
                    </a:xfrm>
                    <a:prstGeom prst="rect">
                      <a:avLst/>
                    </a:prstGeom>
                    <a:noFill/>
                  </pic:spPr>
                </pic:pic>
              </a:graphicData>
            </a:graphic>
            <wp14:sizeRelH relativeFrom="page">
              <wp14:pctWidth>0</wp14:pctWidth>
            </wp14:sizeRelH>
            <wp14:sizeRelV relativeFrom="page">
              <wp14:pctHeight>0</wp14:pctHeight>
            </wp14:sizeRelV>
          </wp:anchor>
        </w:drawing>
      </w:r>
      <w:r w:rsidR="0093640B" w:rsidRPr="004D51FC">
        <w:rPr>
          <w:rFonts w:eastAsia="Times New Roman" w:cs="Arial"/>
          <w:b/>
          <w:bCs/>
          <w:lang w:eastAsia="es-BO"/>
        </w:rPr>
        <w:t>Elegir un antivirus</w:t>
      </w:r>
      <w:r w:rsidR="0093640B" w:rsidRPr="004D51FC">
        <w:rPr>
          <w:rFonts w:eastAsia="Times New Roman" w:cs="Arial"/>
          <w:lang w:eastAsia="es-BO"/>
        </w:rPr>
        <w:t>: Hay muchas opciones disponibles, como Norton, McAfee o Avast. Investiga y elige uno que se ajuste a tus necesidades.</w:t>
      </w:r>
    </w:p>
    <w:p w14:paraId="6D026472" w14:textId="04C39E3B" w:rsidR="0093640B" w:rsidRPr="004D51FC" w:rsidRDefault="0093640B">
      <w:pPr>
        <w:numPr>
          <w:ilvl w:val="0"/>
          <w:numId w:val="15"/>
        </w:numPr>
        <w:spacing w:before="240" w:line="360" w:lineRule="auto"/>
        <w:rPr>
          <w:rFonts w:eastAsia="Times New Roman" w:cs="Arial"/>
          <w:lang w:eastAsia="es-BO"/>
        </w:rPr>
      </w:pPr>
      <w:r w:rsidRPr="004D51FC">
        <w:rPr>
          <w:rFonts w:eastAsia="Times New Roman" w:cs="Arial"/>
          <w:b/>
          <w:bCs/>
          <w:lang w:eastAsia="es-BO"/>
        </w:rPr>
        <w:t>Descargar el antivirus</w:t>
      </w:r>
      <w:r w:rsidRPr="004D51FC">
        <w:rPr>
          <w:rFonts w:eastAsia="Times New Roman" w:cs="Arial"/>
          <w:lang w:eastAsia="es-BO"/>
        </w:rPr>
        <w:t>: Puedes descargarlo desde el sitio web del proveedor o comprarlo.</w:t>
      </w:r>
      <w:r w:rsidR="005F4619">
        <w:rPr>
          <w:rFonts w:eastAsia="Times New Roman" w:cs="Arial"/>
          <w:lang w:eastAsia="es-BO"/>
        </w:rPr>
        <w:t xml:space="preserve"> </w:t>
      </w:r>
    </w:p>
    <w:p w14:paraId="50EDEC0A" w14:textId="45642017" w:rsidR="00755A52" w:rsidRPr="00BC16E3" w:rsidRDefault="0093640B">
      <w:pPr>
        <w:numPr>
          <w:ilvl w:val="0"/>
          <w:numId w:val="15"/>
        </w:numPr>
        <w:spacing w:before="240" w:line="360" w:lineRule="auto"/>
        <w:rPr>
          <w:rFonts w:eastAsia="Times New Roman" w:cs="Arial"/>
          <w:lang w:eastAsia="es-BO"/>
        </w:rPr>
      </w:pPr>
      <w:r w:rsidRPr="004D51FC">
        <w:rPr>
          <w:rFonts w:eastAsia="Times New Roman" w:cs="Arial"/>
          <w:b/>
          <w:bCs/>
          <w:lang w:eastAsia="es-BO"/>
        </w:rPr>
        <w:lastRenderedPageBreak/>
        <w:t>Instalar el antivirus</w:t>
      </w:r>
      <w:r w:rsidRPr="004D51FC">
        <w:rPr>
          <w:rFonts w:eastAsia="Times New Roman" w:cs="Arial"/>
          <w:lang w:eastAsia="es-BO"/>
        </w:rPr>
        <w:t>: Ejecuta el archivo de instalación y sigue las instrucciones en pantalla. Asegúrate de realizar una actualización después de la instalación para tener las últimas definiciones de virus.</w:t>
      </w:r>
    </w:p>
    <w:p w14:paraId="2E6450A4" w14:textId="6B7E101D" w:rsidR="0093640B" w:rsidRPr="004D51FC" w:rsidRDefault="0093640B" w:rsidP="0093640B">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Una vez que instales Avast, puedes programar análisis regulares para asegurarte de que tu computadora esté libre de amenazas.</w:t>
      </w:r>
    </w:p>
    <w:p w14:paraId="59766FC7" w14:textId="77777777" w:rsidR="0093640B" w:rsidRPr="004D51FC" w:rsidRDefault="0093640B" w:rsidP="00850EFC">
      <w:pPr>
        <w:pStyle w:val="Ttulo4"/>
      </w:pPr>
      <w:bookmarkStart w:id="128" w:name="_Toc197248891"/>
      <w:r w:rsidRPr="004D51FC">
        <w:t>Conclusión</w:t>
      </w:r>
      <w:bookmarkEnd w:id="128"/>
    </w:p>
    <w:p w14:paraId="2FAB1B15" w14:textId="77777777" w:rsidR="0093640B" w:rsidRPr="004D51FC" w:rsidRDefault="0093640B" w:rsidP="0093640B">
      <w:pPr>
        <w:spacing w:before="240" w:line="360" w:lineRule="auto"/>
        <w:rPr>
          <w:rFonts w:eastAsia="Times New Roman" w:cs="Arial"/>
          <w:lang w:eastAsia="es-BO"/>
        </w:rPr>
      </w:pPr>
      <w:r w:rsidRPr="004D51FC">
        <w:rPr>
          <w:rFonts w:eastAsia="Times New Roman" w:cs="Arial"/>
          <w:lang w:eastAsia="es-BO"/>
        </w:rPr>
        <w:t>La instalación de un sistema operativo y sus componentes es un proceso esencial en la configuración de una computadora. Desde la configuración del BIOS hasta la instalación de software antivirus, cada paso es importante para asegurar que la computadora funcione correctamente y esté protegida. Con este conocimiento, estarás mejor preparado para instalar y mantener sistemas operativos en el futuro.</w:t>
      </w:r>
    </w:p>
    <w:p w14:paraId="75138447" w14:textId="77777777" w:rsidR="0093640B" w:rsidRDefault="0093640B" w:rsidP="00D76348">
      <w:pPr>
        <w:rPr>
          <w:lang w:val="es-ES"/>
        </w:rPr>
      </w:pPr>
    </w:p>
    <w:p w14:paraId="22D2A859" w14:textId="77777777" w:rsidR="00BC16E3" w:rsidRDefault="00BC16E3" w:rsidP="00D76348">
      <w:pPr>
        <w:rPr>
          <w:lang w:val="es-ES"/>
        </w:rPr>
      </w:pPr>
    </w:p>
    <w:p w14:paraId="06E65E0E" w14:textId="77777777" w:rsidR="00BC16E3" w:rsidRDefault="00BC16E3" w:rsidP="00D76348">
      <w:pPr>
        <w:rPr>
          <w:lang w:val="es-ES"/>
        </w:rPr>
      </w:pPr>
    </w:p>
    <w:p w14:paraId="42F365C5" w14:textId="77777777" w:rsidR="00BC16E3" w:rsidRDefault="00BC16E3" w:rsidP="00D76348">
      <w:pPr>
        <w:rPr>
          <w:lang w:val="es-ES"/>
        </w:rPr>
      </w:pPr>
    </w:p>
    <w:p w14:paraId="5E69386E" w14:textId="77777777" w:rsidR="00BC16E3" w:rsidRDefault="00BC16E3" w:rsidP="00D76348">
      <w:pPr>
        <w:rPr>
          <w:lang w:val="es-ES"/>
        </w:rPr>
      </w:pPr>
    </w:p>
    <w:p w14:paraId="6896E9EC" w14:textId="77777777" w:rsidR="00BC16E3" w:rsidRDefault="00BC16E3" w:rsidP="00D76348">
      <w:pPr>
        <w:rPr>
          <w:lang w:val="es-ES"/>
        </w:rPr>
      </w:pPr>
    </w:p>
    <w:p w14:paraId="094EE026" w14:textId="77777777" w:rsidR="00BC16E3" w:rsidRDefault="00BC16E3" w:rsidP="00D76348">
      <w:pPr>
        <w:rPr>
          <w:lang w:val="es-ES"/>
        </w:rPr>
      </w:pPr>
    </w:p>
    <w:p w14:paraId="54886A0C" w14:textId="77777777" w:rsidR="00BC16E3" w:rsidRDefault="00BC16E3" w:rsidP="00D76348">
      <w:pPr>
        <w:rPr>
          <w:lang w:val="es-ES"/>
        </w:rPr>
      </w:pPr>
    </w:p>
    <w:p w14:paraId="47E7E868" w14:textId="77777777" w:rsidR="00BC16E3" w:rsidRDefault="00BC16E3" w:rsidP="00D76348">
      <w:pPr>
        <w:rPr>
          <w:lang w:val="es-ES"/>
        </w:rPr>
      </w:pPr>
    </w:p>
    <w:p w14:paraId="70FC98AC" w14:textId="77777777" w:rsidR="00BC16E3" w:rsidRDefault="00BC16E3" w:rsidP="00D76348">
      <w:pPr>
        <w:rPr>
          <w:lang w:val="es-ES"/>
        </w:rPr>
      </w:pPr>
    </w:p>
    <w:p w14:paraId="518BD5F2" w14:textId="77777777" w:rsidR="00BC16E3" w:rsidRDefault="00BC16E3" w:rsidP="00D76348">
      <w:pPr>
        <w:rPr>
          <w:lang w:val="es-ES"/>
        </w:rPr>
      </w:pPr>
    </w:p>
    <w:p w14:paraId="761DCF7A" w14:textId="77777777" w:rsidR="00BC16E3" w:rsidRDefault="00BC16E3" w:rsidP="00D76348">
      <w:pPr>
        <w:rPr>
          <w:lang w:val="es-ES"/>
        </w:rPr>
      </w:pPr>
    </w:p>
    <w:p w14:paraId="4B208D26" w14:textId="77777777" w:rsidR="00BC16E3" w:rsidRDefault="00BC16E3" w:rsidP="00D76348">
      <w:pPr>
        <w:rPr>
          <w:lang w:val="es-ES"/>
        </w:rPr>
      </w:pPr>
    </w:p>
    <w:p w14:paraId="6AE0ABF4" w14:textId="77777777" w:rsidR="00BC16E3" w:rsidRDefault="00BC16E3" w:rsidP="00D76348">
      <w:pPr>
        <w:rPr>
          <w:lang w:val="es-ES"/>
        </w:rPr>
      </w:pPr>
    </w:p>
    <w:p w14:paraId="15B479A9" w14:textId="77777777" w:rsidR="00BC16E3" w:rsidRDefault="00BC16E3" w:rsidP="00D76348">
      <w:pPr>
        <w:rPr>
          <w:lang w:val="es-ES"/>
        </w:rPr>
      </w:pPr>
    </w:p>
    <w:p w14:paraId="2F2F12A8" w14:textId="77777777" w:rsidR="005F4619" w:rsidRDefault="005F4619" w:rsidP="00D76348">
      <w:pPr>
        <w:rPr>
          <w:lang w:val="es-ES"/>
        </w:rPr>
      </w:pPr>
    </w:p>
    <w:p w14:paraId="6F2A966A" w14:textId="77777777" w:rsidR="003E29F0" w:rsidRDefault="003E29F0" w:rsidP="003E29F0">
      <w:pPr>
        <w:rPr>
          <w:lang w:val="es-ES"/>
        </w:rPr>
      </w:pPr>
    </w:p>
    <w:p w14:paraId="4FD94EA7" w14:textId="77777777" w:rsidR="003E29F0" w:rsidRDefault="003E29F0" w:rsidP="003E29F0">
      <w:pPr>
        <w:rPr>
          <w:lang w:val="es-ES"/>
        </w:rPr>
      </w:pPr>
      <w:r>
        <w:rPr>
          <w:lang w:val="es-ES"/>
        </w:rPr>
        <w:t xml:space="preserve">     </w:t>
      </w:r>
    </w:p>
    <w:p w14:paraId="696DE9DD" w14:textId="50743A0F" w:rsidR="003E29F0" w:rsidRDefault="003E29F0" w:rsidP="003E29F0">
      <w:pPr>
        <w:rPr>
          <w:lang w:val="es-ES"/>
        </w:rPr>
      </w:pPr>
      <w:r>
        <w:rPr>
          <w:noProof/>
          <w:lang w:val="es-ES"/>
        </w:rPr>
        <w:lastRenderedPageBreak/>
        <mc:AlternateContent>
          <mc:Choice Requires="wpg">
            <w:drawing>
              <wp:inline distT="0" distB="0" distL="0" distR="0" wp14:anchorId="5A0985F4" wp14:editId="3A64D435">
                <wp:extent cx="4316872" cy="625153"/>
                <wp:effectExtent l="0" t="0" r="7620" b="3810"/>
                <wp:docPr id="860" name="Grupo 860"/>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861" name="Imagen 86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862" name="Grupo 862"/>
                        <wpg:cNvGrpSpPr/>
                        <wpg:grpSpPr>
                          <a:xfrm>
                            <a:off x="812041" y="88711"/>
                            <a:ext cx="2769235" cy="464820"/>
                            <a:chOff x="0" y="0"/>
                            <a:chExt cx="2769566" cy="465026"/>
                          </a:xfrm>
                        </wpg:grpSpPr>
                        <wpg:grpSp>
                          <wpg:cNvPr id="863" name="Grupo 863"/>
                          <wpg:cNvGrpSpPr/>
                          <wpg:grpSpPr>
                            <a:xfrm>
                              <a:off x="0" y="0"/>
                              <a:ext cx="2769566" cy="465026"/>
                              <a:chOff x="0" y="0"/>
                              <a:chExt cx="2769566" cy="465026"/>
                            </a:xfrm>
                          </wpg:grpSpPr>
                          <wps:wsp>
                            <wps:cNvPr id="864" name="Rectángulo 86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5" name="Rectángulo: una sola esquina redondeada 86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 name="Diagrama de flujo: conector 86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 name="Diagrama de flujo: conector 86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68" name="Rectángulo 86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05137D" w14:textId="77777777" w:rsidR="003E29F0" w:rsidRPr="0093640B" w:rsidRDefault="003E29F0" w:rsidP="003E29F0">
                                <w:pPr>
                                  <w:pStyle w:val="Ttulo2"/>
                                </w:pPr>
                                <w:bookmarkStart w:id="129" w:name="_Toc197248892"/>
                                <w:r>
                                  <w:t>VALORACIÓN</w:t>
                                </w:r>
                                <w:bookmarkEnd w:id="12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69" name="Imagen 869"/>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5A0985F4" id="Grupo 860" o:spid="_x0000_s1171" style="width:339.9pt;height:49.2pt;mso-position-horizontal-relative:char;mso-position-vertical-relative:line" coordsize="43168,62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">
                <v:shape id="Imagen 861" o:spid="_x0000_s1172"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">
                  <v:imagedata r:id="rId22" o:title="" croptop="6860f" cropbottom="12416f" cropleft="6770f" cropright="10621f"/>
                  <o:lock v:ext="edit" aspectratio="f"/>
                </v:shape>
                <v:group id="Grupo 862" o:spid="_x0000_s1173"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">
                  <v:group id="Grupo 863" o:spid="_x0000_s1174"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">
                    <v:rect id="Rectángulo 864" o:spid="_x0000_s1175"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" fillcolor="#ffc1c1 [1303]" stroked="f" strokeweight="1.25pt">
                      <v:stroke endcap="round"/>
                    </v:rect>
                    <v:shape id="Rectángulo: una sola esquina redondeada 865" o:spid="_x0000_s1176"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866" o:spid="_x0000_s1177"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" fillcolor="#ffc1c1 [1303]" stroked="f" strokeweight="1.25pt">
                      <v:stroke endcap="round"/>
                    </v:shape>
                    <v:shape id="Diagrama de flujo: conector 867" o:spid="_x0000_s1178"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868" o:spid="_x0000_s1179"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" filled="f" stroked="f" strokeweight="1.25pt">
                    <v:stroke endcap="round"/>
                    <v:textbox>
                      <w:txbxContent>
                        <w:p w14:paraId="3505137D" w14:textId="77777777" w:rsidR="003E29F0" w:rsidRPr="0093640B" w:rsidRDefault="003E29F0" w:rsidP="003E29F0">
                          <w:pPr>
                            <w:pStyle w:val="Ttulo2"/>
                          </w:pPr>
                          <w:bookmarkStart w:id="130" w:name="_Toc197248892"/>
                          <w:r>
                            <w:t>VALORACIÓN</w:t>
                          </w:r>
                          <w:bookmarkEnd w:id="130"/>
                        </w:p>
                      </w:txbxContent>
                    </v:textbox>
                  </v:rect>
                </v:group>
                <v:shape id="Imagen 869" o:spid="_x0000_s1180"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">
                  <v:imagedata r:id="rId39" o:title=""/>
                  <o:lock v:ext="edit" aspectratio="f"/>
                </v:shape>
                <w10:anchorlock/>
              </v:group>
            </w:pict>
          </mc:Fallback>
        </mc:AlternateContent>
      </w:r>
    </w:p>
    <w:p w14:paraId="06951E44" w14:textId="2CC6F7E5" w:rsidR="005117A4" w:rsidRPr="005117A4" w:rsidRDefault="0031783D" w:rsidP="005117A4">
      <w:pPr>
        <w:pStyle w:val="Ttulo3"/>
      </w:pPr>
      <w:bookmarkStart w:id="131" w:name="_Toc197248893"/>
      <w:r>
        <w:t xml:space="preserve">3.3. </w:t>
      </w:r>
      <w:r w:rsidR="005117A4" w:rsidRPr="005117A4">
        <w:t>La Aventura de Instalar un Sistema Operativo: Más Allá de la Pantalla</w:t>
      </w:r>
      <w:bookmarkEnd w:id="131"/>
    </w:p>
    <w:p w14:paraId="21B6BB45" w14:textId="77777777" w:rsidR="005117A4" w:rsidRPr="005117A4" w:rsidRDefault="005117A4" w:rsidP="005117A4">
      <w:pPr>
        <w:pStyle w:val="Ttulo4"/>
      </w:pPr>
      <w:bookmarkStart w:id="132" w:name="_Toc197248894"/>
      <w:r w:rsidRPr="005117A4">
        <w:t>Historia Corta</w:t>
      </w:r>
      <w:bookmarkEnd w:id="132"/>
    </w:p>
    <w:p w14:paraId="7A3B121E" w14:textId="77777777" w:rsidR="005117A4" w:rsidRPr="005117A4" w:rsidRDefault="005117A4" w:rsidP="005117A4">
      <w:pPr>
        <w:spacing w:line="360" w:lineRule="auto"/>
      </w:pPr>
      <w:r w:rsidRPr="005117A4">
        <w:t>Imagina que acabas de comprar una nueva computadora. La caja está sellada y la emoción crece. Sin embargo, al encenderla, te das cuenta de que necesitas instalar un sistema operativo. Desde los primeros días de la computación, la instalación de sistemas operativos ha sido un proceso crucial. En sus inicios, esto implicaba insertar discos y seguir complicados comandos. Hoy, gracias a la evolución tecnológica, la instalación se ha simplificado, pero sigue siendo fundamental para que una computadora funcione.</w:t>
      </w:r>
    </w:p>
    <w:p w14:paraId="4732F0C0" w14:textId="77777777" w:rsidR="005117A4" w:rsidRPr="005117A4" w:rsidRDefault="005117A4" w:rsidP="005117A4">
      <w:pPr>
        <w:pStyle w:val="Ttulo4"/>
      </w:pPr>
      <w:bookmarkStart w:id="133" w:name="_Toc197248895"/>
      <w:r w:rsidRPr="005117A4">
        <w:t>Mitos y Realidades</w:t>
      </w:r>
      <w:bookmarkEnd w:id="133"/>
    </w:p>
    <w:p w14:paraId="084AC64D" w14:textId="77777777" w:rsidR="005117A4" w:rsidRPr="005117A4" w:rsidRDefault="005117A4" w:rsidP="005117A4">
      <w:pPr>
        <w:spacing w:line="360" w:lineRule="auto"/>
      </w:pPr>
      <w:r w:rsidRPr="005117A4">
        <w:t>Uno de los mitos más comunes es que la instalación de un sistema operativo es un proceso complicado que solo los expertos pueden realizar. La realidad es que, aunque hay detalles técnicos, muchos sistemas ofrecen interfaces amigables que guían a los usuarios a través del proceso. Otro mito es que la configuración del BIOS no es importante. En realidad, configurar adecuadamente el BIOS es esencial para que el sistema operativo se instale correctamente, ya que determina cómo se inicia la computadora.</w:t>
      </w:r>
    </w:p>
    <w:p w14:paraId="37A63591" w14:textId="77777777" w:rsidR="005117A4" w:rsidRPr="005117A4" w:rsidRDefault="005117A4" w:rsidP="005117A4">
      <w:pPr>
        <w:pStyle w:val="Ttulo4"/>
      </w:pPr>
      <w:bookmarkStart w:id="134" w:name="_Toc197248896"/>
      <w:r w:rsidRPr="005117A4">
        <w:t>Impacto en la Vida Diaria</w:t>
      </w:r>
      <w:bookmarkEnd w:id="134"/>
    </w:p>
    <w:p w14:paraId="7E61BAFD" w14:textId="77777777" w:rsidR="005117A4" w:rsidRPr="005117A4" w:rsidRDefault="005117A4" w:rsidP="005117A4">
      <w:pPr>
        <w:spacing w:line="360" w:lineRule="auto"/>
      </w:pPr>
      <w:r w:rsidRPr="005117A4">
        <w:t>La instalación de un sistema operativo afecta directamente nuestra experiencia con la tecnología. Permite que los usuarios accedan a aplicaciones, juegos y herramientas necesarias para su vida diaria, desde el trabajo escolar hasta la edición de video. Además, la instalación de controladores y antivirus garantiza que el hardware funcione correctamente y que la computadora esté protegida contra amenazas. Sin un sistema operativo bien instalado, una computadora es solo un conjunto de piezas sin vida.</w:t>
      </w:r>
    </w:p>
    <w:p w14:paraId="064F6869" w14:textId="77777777" w:rsidR="005117A4" w:rsidRPr="005117A4" w:rsidRDefault="005117A4" w:rsidP="005117A4">
      <w:pPr>
        <w:pStyle w:val="Ttulo4"/>
      </w:pPr>
      <w:bookmarkStart w:id="135" w:name="_Toc197248897"/>
      <w:r w:rsidRPr="005117A4">
        <w:t>Reflexión Final</w:t>
      </w:r>
      <w:bookmarkEnd w:id="135"/>
    </w:p>
    <w:p w14:paraId="38B1A212" w14:textId="1604C7DE" w:rsidR="003E29F0" w:rsidRPr="005117A4" w:rsidRDefault="005117A4" w:rsidP="005117A4">
      <w:pPr>
        <w:spacing w:line="360" w:lineRule="auto"/>
      </w:pPr>
      <w:r w:rsidRPr="005117A4">
        <w:t>Instalar un sistema operativo es una habilidad valiosa. Reflexiona sobre tus experiencias: ¿te has sentido frustrado al hacerlo? Al comprender cada etapa, desde configurar el BIOS hasta instalar software, puedes mejorar tus habilidades técnicas y optimizar tu experiencia digital. ¡Tu viaje en el mundo de los sistemas operativos apenas comienza!</w:t>
      </w:r>
    </w:p>
    <w:p w14:paraId="11A35DC4" w14:textId="77777777" w:rsidR="003E29F0" w:rsidRDefault="003E29F0" w:rsidP="003E29F0">
      <w:pPr>
        <w:rPr>
          <w:lang w:val="es-ES"/>
        </w:rPr>
      </w:pPr>
      <w:r>
        <w:rPr>
          <w:noProof/>
          <w:lang w:val="es-ES"/>
        </w:rPr>
        <w:lastRenderedPageBreak/>
        <mc:AlternateContent>
          <mc:Choice Requires="wpg">
            <w:drawing>
              <wp:inline distT="0" distB="0" distL="0" distR="0" wp14:anchorId="492DC4AD" wp14:editId="7BDF0F5D">
                <wp:extent cx="4316730" cy="611505"/>
                <wp:effectExtent l="0" t="0" r="7620" b="0"/>
                <wp:docPr id="870" name="Grupo 870"/>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871" name="Imagen 871"/>
                          <pic:cNvPicPr>
                            <a:picLocks/>
                          </pic:cNvPicPr>
                        </pic:nvPicPr>
                        <pic:blipFill rotWithShape="1">
                          <a:blip r:embed="rId40"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72" name="Imagen 872"/>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873" name="Grupo 873"/>
                        <wpg:cNvGrpSpPr/>
                        <wpg:grpSpPr>
                          <a:xfrm>
                            <a:off x="771099" y="81886"/>
                            <a:ext cx="2769235" cy="464820"/>
                            <a:chOff x="0" y="0"/>
                            <a:chExt cx="2769566" cy="465026"/>
                          </a:xfrm>
                        </wpg:grpSpPr>
                        <wpg:grpSp>
                          <wpg:cNvPr id="874" name="Grupo 874"/>
                          <wpg:cNvGrpSpPr/>
                          <wpg:grpSpPr>
                            <a:xfrm>
                              <a:off x="0" y="0"/>
                              <a:ext cx="2769566" cy="465026"/>
                              <a:chOff x="0" y="0"/>
                              <a:chExt cx="2769566" cy="465026"/>
                            </a:xfrm>
                          </wpg:grpSpPr>
                          <wps:wsp>
                            <wps:cNvPr id="875" name="Rectángulo 87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6" name="Rectángulo: una sola esquina redondeada 87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 name="Diagrama de flujo: conector 87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8" name="Diagrama de flujo: conector 87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79" name="Rectángulo 87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C97283" w14:textId="77777777" w:rsidR="003E29F0" w:rsidRPr="0093640B" w:rsidRDefault="003E29F0" w:rsidP="003E29F0">
                                <w:pPr>
                                  <w:pStyle w:val="Ttulo2"/>
                                </w:pPr>
                                <w:bookmarkStart w:id="136" w:name="_Toc197248898"/>
                                <w:r>
                                  <w:t>PRODUCCIÓN</w:t>
                                </w:r>
                                <w:bookmarkEnd w:id="13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492DC4AD" id="Grupo 870" o:spid="_x0000_s1181"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">
                <v:shape id="Imagen 871" o:spid="_x0000_s1182"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">
                  <v:imagedata r:id="rId42" o:title="" croptop="4188f" cropbottom="5214f" cropleft="3907f" cropright="4101f"/>
                  <o:lock v:ext="edit" aspectratio="f"/>
                </v:shape>
                <v:shape id="Imagen 872" o:spid="_x0000_s1183"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">
                  <v:imagedata r:id="rId43" o:title="" croptop="6860f" cropbottom="12416f" cropleft="6770f" cropright="10621f"/>
                  <o:lock v:ext="edit" aspectratio="f"/>
                </v:shape>
                <v:group id="Grupo 873" o:spid="_x0000_s1184"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yH4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ruDvTDgCMv0FAAD//wMAUEsBAi0AFAAGAAgAAAAhANvh9svuAAAAhQEAABMAAAAAAAAA&#10;AAAAAAAAAAAAAFtDb250ZW50X1R5cGVzXS54bWxQSwECLQAUAAYACAAAACEAWvQsW78AAAAVAQAA&#10;CwAAAAAAAAAAAAAAAAAfAQAAX3JlbHMvLnJlbHNQSwECLQAUAAYACAAAACEAo+8h+MYAAADcAAAA&#10;DwAAAAAAAAAAAAAAAAAHAgAAZHJzL2Rvd25yZXYueG1sUEsFBgAAAAADAAMAtwAAAPoCAAAAAA==&#10;">
                  <v:group id="Grupo 874" o:spid="_x0000_s1185"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">
                    <v:rect id="Rectángulo 875" o:spid="_x0000_s1186"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" fillcolor="#ffc1c1 [1303]" stroked="f" strokeweight="1.25pt">
                      <v:stroke endcap="round"/>
                    </v:rect>
                    <v:shape id="Rectángulo: una sola esquina redondeada 876" o:spid="_x0000_s1187"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877" o:spid="_x0000_s1188"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" fillcolor="#ffc1c1 [1303]" stroked="f" strokeweight="1.25pt">
                      <v:stroke endcap="round"/>
                    </v:shape>
                    <v:shape id="Diagrama de flujo: conector 878" o:spid="_x0000_s1189"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879" o:spid="_x0000_s1190"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" filled="f" stroked="f" strokeweight="1.25pt">
                    <v:stroke endcap="round"/>
                    <v:textbox>
                      <w:txbxContent>
                        <w:p w14:paraId="1EC97283" w14:textId="77777777" w:rsidR="003E29F0" w:rsidRPr="0093640B" w:rsidRDefault="003E29F0" w:rsidP="003E29F0">
                          <w:pPr>
                            <w:pStyle w:val="Ttulo2"/>
                          </w:pPr>
                          <w:bookmarkStart w:id="137" w:name="_Toc197248898"/>
                          <w:r>
                            <w:t>PRODUCCIÓN</w:t>
                          </w:r>
                          <w:bookmarkEnd w:id="137"/>
                        </w:p>
                      </w:txbxContent>
                    </v:textbox>
                  </v:rect>
                </v:group>
                <w10:anchorlock/>
              </v:group>
            </w:pict>
          </mc:Fallback>
        </mc:AlternateContent>
      </w:r>
    </w:p>
    <w:p w14:paraId="42ED91A3" w14:textId="570AD917" w:rsidR="005117A4" w:rsidRPr="005117A4" w:rsidRDefault="0031783D" w:rsidP="005117A4">
      <w:pPr>
        <w:pStyle w:val="Ttulo3"/>
      </w:pPr>
      <w:bookmarkStart w:id="138" w:name="_Toc197248899"/>
      <w:r>
        <w:t xml:space="preserve">3.4. </w:t>
      </w:r>
      <w:r w:rsidR="005117A4" w:rsidRPr="005117A4">
        <w:t>Cuestionario sobre Instalación de Sistemas Operativos</w:t>
      </w:r>
      <w:bookmarkEnd w:id="138"/>
    </w:p>
    <w:p w14:paraId="2EF8ED76" w14:textId="77777777" w:rsidR="005117A4" w:rsidRPr="005117A4" w:rsidRDefault="005117A4" w:rsidP="005117A4">
      <w:pPr>
        <w:pStyle w:val="Ttulo4"/>
      </w:pPr>
      <w:bookmarkStart w:id="139" w:name="_Toc197248900"/>
      <w:r w:rsidRPr="005117A4">
        <w:t>Preguntas Abiertas</w:t>
      </w:r>
      <w:bookmarkEnd w:id="139"/>
    </w:p>
    <w:p w14:paraId="1EBA9A24" w14:textId="77777777" w:rsidR="005117A4" w:rsidRPr="005117A4" w:rsidRDefault="005117A4">
      <w:pPr>
        <w:numPr>
          <w:ilvl w:val="0"/>
          <w:numId w:val="35"/>
        </w:numPr>
        <w:spacing w:line="360" w:lineRule="auto"/>
      </w:pPr>
      <w:r w:rsidRPr="005117A4">
        <w:rPr>
          <w:b/>
          <w:bCs/>
        </w:rPr>
        <w:t>Describe el proceso de configuración del BIOS y su importancia en la instalación de un sistema operativo.</w:t>
      </w:r>
    </w:p>
    <w:p w14:paraId="0DE585FA" w14:textId="573EBD0D" w:rsidR="005117A4" w:rsidRPr="005117A4" w:rsidRDefault="005117A4" w:rsidP="005117A4">
      <w:pPr>
        <w:spacing w:line="360" w:lineRule="auto"/>
        <w:ind w:left="360"/>
        <w:rPr>
          <w:lang w:val="es-ES" w:eastAsia="es-BO"/>
        </w:rPr>
      </w:pPr>
      <w:bookmarkStart w:id="140" w:name="_Hlk195958909"/>
      <w:r w:rsidRPr="005117A4">
        <w:rPr>
          <w:b/>
          <w:bCs/>
          <w:lang w:val="es-ES" w:eastAsia="es-BO"/>
        </w:rPr>
        <w:t>Rpta</w:t>
      </w:r>
      <w:r w:rsidRPr="005117A4">
        <w:rPr>
          <w:lang w:val="es-ES" w:eastAsia="es-BO"/>
        </w:rPr>
        <w:t>………………………………………………………………………………………………………………………………………………………………………………………………………………………………………………………………………………………………………………………………………………………………………………………………………………………………….</w:t>
      </w:r>
    </w:p>
    <w:bookmarkEnd w:id="140"/>
    <w:p w14:paraId="77B81B7C" w14:textId="77777777" w:rsidR="005117A4" w:rsidRPr="005117A4" w:rsidRDefault="005117A4">
      <w:pPr>
        <w:numPr>
          <w:ilvl w:val="0"/>
          <w:numId w:val="35"/>
        </w:numPr>
        <w:spacing w:line="360" w:lineRule="auto"/>
      </w:pPr>
      <w:r w:rsidRPr="005117A4">
        <w:rPr>
          <w:b/>
          <w:bCs/>
        </w:rPr>
        <w:t>¿Qué pasos seguirías para instalar un sistema operativo en una computadora desde cero?</w:t>
      </w:r>
    </w:p>
    <w:p w14:paraId="51C982CD" w14:textId="5C2E270B" w:rsidR="005117A4" w:rsidRPr="005117A4" w:rsidRDefault="005117A4" w:rsidP="005117A4">
      <w:pPr>
        <w:spacing w:line="360" w:lineRule="auto"/>
        <w:ind w:left="360"/>
        <w:rPr>
          <w:lang w:val="es-ES" w:eastAsia="es-BO"/>
        </w:rPr>
      </w:pPr>
      <w:r w:rsidRPr="005117A4">
        <w:rPr>
          <w:b/>
          <w:bCs/>
          <w:lang w:val="es-ES" w:eastAsia="es-BO"/>
        </w:rPr>
        <w:t>Rpta</w:t>
      </w:r>
      <w:r w:rsidRPr="005117A4">
        <w:rPr>
          <w:lang w:val="es-ES" w:eastAsia="es-BO"/>
        </w:rPr>
        <w:t>………………………………………………………………………………………………………………………………………………………………………………………………………………………………………………………………………………………………………………………………………………………………………………………………………………………………….</w:t>
      </w:r>
    </w:p>
    <w:p w14:paraId="6D035E07" w14:textId="77777777" w:rsidR="005117A4" w:rsidRPr="005117A4" w:rsidRDefault="005117A4" w:rsidP="005117A4">
      <w:pPr>
        <w:pStyle w:val="Ttulo4"/>
      </w:pPr>
      <w:bookmarkStart w:id="141" w:name="_Toc197248901"/>
      <w:r w:rsidRPr="005117A4">
        <w:t>Selección Múltiple</w:t>
      </w:r>
      <w:bookmarkEnd w:id="141"/>
    </w:p>
    <w:p w14:paraId="353B27A8" w14:textId="77777777" w:rsidR="005117A4" w:rsidRPr="005117A4" w:rsidRDefault="005117A4">
      <w:pPr>
        <w:numPr>
          <w:ilvl w:val="0"/>
          <w:numId w:val="36"/>
        </w:numPr>
        <w:spacing w:line="360" w:lineRule="auto"/>
      </w:pPr>
      <w:r w:rsidRPr="005117A4">
        <w:rPr>
          <w:b/>
          <w:bCs/>
        </w:rPr>
        <w:t>¿Cuál de los siguientes elementos es necesario para iniciar la instalación de un sistema operativo?</w:t>
      </w:r>
    </w:p>
    <w:p w14:paraId="396D2E46" w14:textId="77777777" w:rsidR="005117A4" w:rsidRPr="005117A4" w:rsidRDefault="005117A4" w:rsidP="007E2B3E">
      <w:pPr>
        <w:spacing w:line="360" w:lineRule="auto"/>
        <w:ind w:left="1440"/>
      </w:pPr>
      <w:r w:rsidRPr="005117A4">
        <w:t>A) Un antivirus</w:t>
      </w:r>
    </w:p>
    <w:p w14:paraId="2C950FE5" w14:textId="77777777" w:rsidR="005117A4" w:rsidRPr="005117A4" w:rsidRDefault="005117A4" w:rsidP="007E2B3E">
      <w:pPr>
        <w:spacing w:line="360" w:lineRule="auto"/>
        <w:ind w:left="1440"/>
      </w:pPr>
      <w:r w:rsidRPr="005117A4">
        <w:t>B) Un medio de instalación (como un USB o disco)</w:t>
      </w:r>
    </w:p>
    <w:p w14:paraId="6D8F7D36" w14:textId="77777777" w:rsidR="005117A4" w:rsidRPr="005117A4" w:rsidRDefault="005117A4" w:rsidP="007E2B3E">
      <w:pPr>
        <w:spacing w:line="360" w:lineRule="auto"/>
        <w:ind w:left="1440"/>
      </w:pPr>
      <w:r w:rsidRPr="005117A4">
        <w:t>C) Un software de aplicación</w:t>
      </w:r>
    </w:p>
    <w:p w14:paraId="34C36339" w14:textId="77777777" w:rsidR="005117A4" w:rsidRPr="005117A4" w:rsidRDefault="005117A4" w:rsidP="007E2B3E">
      <w:pPr>
        <w:spacing w:line="360" w:lineRule="auto"/>
        <w:ind w:left="1440"/>
      </w:pPr>
      <w:r w:rsidRPr="005117A4">
        <w:t>D) Ninguno de los anteriores</w:t>
      </w:r>
    </w:p>
    <w:p w14:paraId="46C25D0B" w14:textId="77777777" w:rsidR="005117A4" w:rsidRPr="005117A4" w:rsidRDefault="005117A4">
      <w:pPr>
        <w:numPr>
          <w:ilvl w:val="0"/>
          <w:numId w:val="36"/>
        </w:numPr>
        <w:spacing w:line="360" w:lineRule="auto"/>
      </w:pPr>
      <w:r w:rsidRPr="005117A4">
        <w:rPr>
          <w:b/>
          <w:bCs/>
        </w:rPr>
        <w:t>¿Qué tipo de controladores es crucial instalar después de un nuevo sistema operativo?</w:t>
      </w:r>
    </w:p>
    <w:p w14:paraId="297858F2" w14:textId="77777777" w:rsidR="005117A4" w:rsidRPr="005117A4" w:rsidRDefault="005117A4" w:rsidP="007E2B3E">
      <w:pPr>
        <w:spacing w:line="360" w:lineRule="auto"/>
        <w:ind w:left="1440"/>
      </w:pPr>
      <w:r w:rsidRPr="005117A4">
        <w:t>A) Controladores de audio</w:t>
      </w:r>
    </w:p>
    <w:p w14:paraId="08F90F9D" w14:textId="77777777" w:rsidR="005117A4" w:rsidRPr="005117A4" w:rsidRDefault="005117A4" w:rsidP="007E2B3E">
      <w:pPr>
        <w:spacing w:line="360" w:lineRule="auto"/>
        <w:ind w:left="1440"/>
      </w:pPr>
      <w:r w:rsidRPr="005117A4">
        <w:t>B) Controladores de video</w:t>
      </w:r>
    </w:p>
    <w:p w14:paraId="55D8A964" w14:textId="77777777" w:rsidR="005117A4" w:rsidRPr="005117A4" w:rsidRDefault="005117A4" w:rsidP="007E2B3E">
      <w:pPr>
        <w:spacing w:line="360" w:lineRule="auto"/>
        <w:ind w:left="1440"/>
      </w:pPr>
      <w:r w:rsidRPr="005117A4">
        <w:t>C) Controladores de red</w:t>
      </w:r>
    </w:p>
    <w:p w14:paraId="73E7335F" w14:textId="77777777" w:rsidR="005117A4" w:rsidRPr="005117A4" w:rsidRDefault="005117A4" w:rsidP="007E2B3E">
      <w:pPr>
        <w:spacing w:line="360" w:lineRule="auto"/>
        <w:ind w:left="1440"/>
      </w:pPr>
      <w:r w:rsidRPr="005117A4">
        <w:lastRenderedPageBreak/>
        <w:t>D) Todas las anteriores</w:t>
      </w:r>
    </w:p>
    <w:p w14:paraId="07AABFBF" w14:textId="77777777" w:rsidR="005117A4" w:rsidRPr="005117A4" w:rsidRDefault="005117A4" w:rsidP="005117A4">
      <w:pPr>
        <w:pStyle w:val="Ttulo4"/>
      </w:pPr>
      <w:bookmarkStart w:id="142" w:name="_Toc197248902"/>
      <w:r w:rsidRPr="005117A4">
        <w:t>Verdadero o Falso</w:t>
      </w:r>
      <w:bookmarkEnd w:id="142"/>
    </w:p>
    <w:p w14:paraId="3C8ABC28" w14:textId="77777777" w:rsidR="005117A4" w:rsidRPr="005117A4" w:rsidRDefault="005117A4">
      <w:pPr>
        <w:numPr>
          <w:ilvl w:val="0"/>
          <w:numId w:val="37"/>
        </w:numPr>
        <w:spacing w:line="360" w:lineRule="auto"/>
      </w:pPr>
      <w:r w:rsidRPr="005117A4">
        <w:rPr>
          <w:b/>
          <w:bCs/>
        </w:rPr>
        <w:t>La configuración del BIOS no afecta el proceso de instalación del sistema operativo.</w:t>
      </w:r>
    </w:p>
    <w:p w14:paraId="31612618" w14:textId="77777777" w:rsidR="005117A4" w:rsidRPr="005117A4" w:rsidRDefault="005117A4">
      <w:pPr>
        <w:pStyle w:val="Prrafodelista"/>
        <w:numPr>
          <w:ilvl w:val="0"/>
          <w:numId w:val="53"/>
        </w:numPr>
        <w:spacing w:line="360" w:lineRule="auto"/>
      </w:pPr>
      <w:r w:rsidRPr="005117A4">
        <w:t>Verdadero</w:t>
      </w:r>
    </w:p>
    <w:p w14:paraId="76FF3F35" w14:textId="77777777" w:rsidR="005117A4" w:rsidRPr="005117A4" w:rsidRDefault="005117A4">
      <w:pPr>
        <w:pStyle w:val="Prrafodelista"/>
        <w:numPr>
          <w:ilvl w:val="0"/>
          <w:numId w:val="53"/>
        </w:numPr>
        <w:spacing w:line="360" w:lineRule="auto"/>
      </w:pPr>
      <w:r w:rsidRPr="005117A4">
        <w:t>Falso</w:t>
      </w:r>
    </w:p>
    <w:p w14:paraId="3928C1F3" w14:textId="77777777" w:rsidR="005117A4" w:rsidRPr="005117A4" w:rsidRDefault="005117A4">
      <w:pPr>
        <w:numPr>
          <w:ilvl w:val="0"/>
          <w:numId w:val="37"/>
        </w:numPr>
        <w:spacing w:line="360" w:lineRule="auto"/>
      </w:pPr>
      <w:r w:rsidRPr="005117A4">
        <w:rPr>
          <w:b/>
          <w:bCs/>
        </w:rPr>
        <w:t>La instalación de software de aplicación es opcional después de instalar el sistema operativo.</w:t>
      </w:r>
    </w:p>
    <w:p w14:paraId="6BA55E1E" w14:textId="77777777" w:rsidR="005117A4" w:rsidRPr="005117A4" w:rsidRDefault="005117A4">
      <w:pPr>
        <w:pStyle w:val="Prrafodelista"/>
        <w:numPr>
          <w:ilvl w:val="0"/>
          <w:numId w:val="54"/>
        </w:numPr>
        <w:spacing w:line="360" w:lineRule="auto"/>
      </w:pPr>
      <w:r w:rsidRPr="005117A4">
        <w:t>Verdadero</w:t>
      </w:r>
    </w:p>
    <w:p w14:paraId="421892BE" w14:textId="77777777" w:rsidR="005117A4" w:rsidRPr="005117A4" w:rsidRDefault="005117A4">
      <w:pPr>
        <w:pStyle w:val="Prrafodelista"/>
        <w:numPr>
          <w:ilvl w:val="0"/>
          <w:numId w:val="54"/>
        </w:numPr>
        <w:spacing w:line="360" w:lineRule="auto"/>
      </w:pPr>
      <w:r w:rsidRPr="005117A4">
        <w:t>Falso</w:t>
      </w:r>
    </w:p>
    <w:p w14:paraId="43C267F4" w14:textId="77777777" w:rsidR="005117A4" w:rsidRPr="005117A4" w:rsidRDefault="005117A4" w:rsidP="005117A4">
      <w:pPr>
        <w:pStyle w:val="Ttulo4"/>
      </w:pPr>
      <w:bookmarkStart w:id="143" w:name="_Toc197248903"/>
      <w:r w:rsidRPr="005117A4">
        <w:t>Escala con Indicadores</w:t>
      </w:r>
      <w:bookmarkEnd w:id="143"/>
    </w:p>
    <w:p w14:paraId="141AC8D2" w14:textId="77777777" w:rsidR="005117A4" w:rsidRPr="005117A4" w:rsidRDefault="005117A4">
      <w:pPr>
        <w:numPr>
          <w:ilvl w:val="0"/>
          <w:numId w:val="38"/>
        </w:numPr>
        <w:spacing w:line="360" w:lineRule="auto"/>
      </w:pPr>
      <w:r w:rsidRPr="005117A4">
        <w:rPr>
          <w:b/>
          <w:bCs/>
        </w:rPr>
        <w:t>En una escala del 1 al 5, ¿qué tan importante consideras que es tener un antivirus instalado en una computadora recién configurada?</w:t>
      </w:r>
      <w:r w:rsidRPr="005117A4">
        <w:t xml:space="preserve"> </w:t>
      </w:r>
    </w:p>
    <w:p w14:paraId="6296D736" w14:textId="77777777" w:rsidR="005117A4" w:rsidRPr="005117A4" w:rsidRDefault="005117A4" w:rsidP="007E2B3E">
      <w:pPr>
        <w:spacing w:line="360" w:lineRule="auto"/>
        <w:ind w:left="1440"/>
      </w:pPr>
      <w:r w:rsidRPr="005117A4">
        <w:t>1: Nada importante</w:t>
      </w:r>
    </w:p>
    <w:p w14:paraId="4FCB11ED" w14:textId="77777777" w:rsidR="005117A4" w:rsidRPr="005117A4" w:rsidRDefault="005117A4" w:rsidP="007E2B3E">
      <w:pPr>
        <w:spacing w:line="360" w:lineRule="auto"/>
        <w:ind w:left="1440"/>
      </w:pPr>
      <w:r w:rsidRPr="005117A4">
        <w:t>2: Poco importante</w:t>
      </w:r>
    </w:p>
    <w:p w14:paraId="3C7B8CBC" w14:textId="77777777" w:rsidR="005117A4" w:rsidRPr="005117A4" w:rsidRDefault="005117A4" w:rsidP="007E2B3E">
      <w:pPr>
        <w:spacing w:line="360" w:lineRule="auto"/>
        <w:ind w:left="1440"/>
      </w:pPr>
      <w:r w:rsidRPr="005117A4">
        <w:t>3: Moderadamente importante</w:t>
      </w:r>
    </w:p>
    <w:p w14:paraId="6AD2E7C1" w14:textId="77777777" w:rsidR="005117A4" w:rsidRPr="005117A4" w:rsidRDefault="005117A4" w:rsidP="007E2B3E">
      <w:pPr>
        <w:spacing w:line="360" w:lineRule="auto"/>
        <w:ind w:left="1440"/>
      </w:pPr>
      <w:r w:rsidRPr="005117A4">
        <w:t>4: Muy importante</w:t>
      </w:r>
    </w:p>
    <w:p w14:paraId="3811C0B0" w14:textId="77777777" w:rsidR="005117A4" w:rsidRPr="005117A4" w:rsidRDefault="005117A4" w:rsidP="007E2B3E">
      <w:pPr>
        <w:spacing w:line="360" w:lineRule="auto"/>
        <w:ind w:left="1440"/>
      </w:pPr>
      <w:r w:rsidRPr="005117A4">
        <w:t>5: Extremadamente importante</w:t>
      </w:r>
    </w:p>
    <w:p w14:paraId="1C19F73B" w14:textId="77777777" w:rsidR="005117A4" w:rsidRPr="005117A4" w:rsidRDefault="005117A4" w:rsidP="005117A4">
      <w:pPr>
        <w:pStyle w:val="Ttulo4"/>
      </w:pPr>
      <w:bookmarkStart w:id="144" w:name="_Toc197248904"/>
      <w:r w:rsidRPr="005117A4">
        <w:t>Preguntas Reflexivas</w:t>
      </w:r>
      <w:bookmarkEnd w:id="144"/>
    </w:p>
    <w:p w14:paraId="2B2E5D5D" w14:textId="77777777" w:rsidR="005117A4" w:rsidRPr="005117A4" w:rsidRDefault="005117A4">
      <w:pPr>
        <w:numPr>
          <w:ilvl w:val="0"/>
          <w:numId w:val="39"/>
        </w:numPr>
        <w:spacing w:line="360" w:lineRule="auto"/>
      </w:pPr>
      <w:r w:rsidRPr="005117A4">
        <w:rPr>
          <w:b/>
          <w:bCs/>
        </w:rPr>
        <w:t>Reflexiona sobre una vez que tuviste que instalar un sistema operativo. ¿Qué aprendiste de esa experiencia y cómo te ayudó en el futuro?</w:t>
      </w:r>
    </w:p>
    <w:p w14:paraId="2E791479" w14:textId="48D58515" w:rsidR="005117A4" w:rsidRPr="005117A4" w:rsidRDefault="005117A4" w:rsidP="005117A4">
      <w:pPr>
        <w:spacing w:line="360" w:lineRule="auto"/>
        <w:ind w:left="360"/>
        <w:rPr>
          <w:lang w:val="es-ES" w:eastAsia="es-BO"/>
        </w:rPr>
      </w:pPr>
      <w:r w:rsidRPr="005117A4">
        <w:rPr>
          <w:b/>
          <w:bCs/>
          <w:lang w:val="es-ES" w:eastAsia="es-BO"/>
        </w:rPr>
        <w:t>Rpta</w:t>
      </w:r>
      <w:r w:rsidRPr="005117A4">
        <w:rPr>
          <w:lang w:val="es-ES" w:eastAsia="es-BO"/>
        </w:rPr>
        <w:t>………………………………………………………………………………………………………………………………………………………………………………………………………………………………………………………………………………………………………………………………………………………………………………………………………………………………….</w:t>
      </w:r>
    </w:p>
    <w:p w14:paraId="2CC084D7" w14:textId="77777777" w:rsidR="005117A4" w:rsidRPr="005117A4" w:rsidRDefault="005117A4">
      <w:pPr>
        <w:numPr>
          <w:ilvl w:val="0"/>
          <w:numId w:val="39"/>
        </w:numPr>
        <w:spacing w:line="360" w:lineRule="auto"/>
      </w:pPr>
      <w:r w:rsidRPr="005117A4">
        <w:rPr>
          <w:b/>
          <w:bCs/>
        </w:rPr>
        <w:t>¿En qué situaciones crees que es necesario volver a instalar un sistema operativo y por qué?</w:t>
      </w:r>
    </w:p>
    <w:p w14:paraId="104887DF" w14:textId="41C20BB7" w:rsidR="005117A4" w:rsidRPr="005117A4" w:rsidRDefault="005117A4" w:rsidP="005117A4">
      <w:pPr>
        <w:spacing w:line="360" w:lineRule="auto"/>
        <w:ind w:left="360"/>
        <w:rPr>
          <w:lang w:val="es-ES" w:eastAsia="es-BO"/>
        </w:rPr>
      </w:pPr>
      <w:r w:rsidRPr="005117A4">
        <w:rPr>
          <w:b/>
          <w:bCs/>
          <w:lang w:val="es-ES" w:eastAsia="es-BO"/>
        </w:rPr>
        <w:lastRenderedPageBreak/>
        <w:t>Rpta</w:t>
      </w:r>
      <w:r w:rsidRPr="005117A4">
        <w:rPr>
          <w:lang w:val="es-ES" w:eastAsia="es-BO"/>
        </w:rPr>
        <w:t>………………………………………………………………………………………………………………………………………………………………………………………………………………………………………………………………………………………………………………………………………………………………………………………………………………………………….</w:t>
      </w:r>
    </w:p>
    <w:p w14:paraId="70B4ED97" w14:textId="77777777" w:rsidR="005117A4" w:rsidRPr="005117A4" w:rsidRDefault="005117A4">
      <w:pPr>
        <w:numPr>
          <w:ilvl w:val="0"/>
          <w:numId w:val="39"/>
        </w:numPr>
        <w:spacing w:line="360" w:lineRule="auto"/>
      </w:pPr>
      <w:r w:rsidRPr="005117A4">
        <w:rPr>
          <w:b/>
          <w:bCs/>
        </w:rPr>
        <w:t>Considerando tu conocimiento sobre instalación de sistemas operativos, ¿cómo crees que esto puede influir en tus decisiones futuras en el campo de la informática?</w:t>
      </w:r>
    </w:p>
    <w:p w14:paraId="6EC9C296" w14:textId="5A686AA6" w:rsidR="005117A4" w:rsidRPr="005117A4" w:rsidRDefault="005117A4" w:rsidP="005117A4">
      <w:pPr>
        <w:spacing w:line="360" w:lineRule="auto"/>
        <w:ind w:left="360"/>
        <w:rPr>
          <w:lang w:val="es-ES" w:eastAsia="es-BO"/>
        </w:rPr>
      </w:pPr>
      <w:r w:rsidRPr="005117A4">
        <w:rPr>
          <w:b/>
          <w:bCs/>
          <w:lang w:val="es-ES" w:eastAsia="es-BO"/>
        </w:rPr>
        <w:t>Rpta</w:t>
      </w:r>
      <w:r w:rsidRPr="005117A4">
        <w:rPr>
          <w:lang w:val="es-ES" w:eastAsia="es-BO"/>
        </w:rPr>
        <w:t>………………………………………………………………………………………………………………………………………………………………………………………………………………………………………………………………………………………………………………………………………………………………………………………………………………………………….</w:t>
      </w:r>
    </w:p>
    <w:p w14:paraId="4350D7C8" w14:textId="77777777" w:rsidR="003E29F0" w:rsidRDefault="003E29F0" w:rsidP="003E29F0">
      <w:pPr>
        <w:rPr>
          <w:lang w:val="es-ES"/>
        </w:rPr>
      </w:pPr>
    </w:p>
    <w:p w14:paraId="04F8C4C1" w14:textId="77777777" w:rsidR="004F3A98" w:rsidRDefault="004F3A98" w:rsidP="00D76348">
      <w:pPr>
        <w:rPr>
          <w:lang w:val="es-ES"/>
        </w:rPr>
      </w:pPr>
    </w:p>
    <w:p w14:paraId="56A0DEE7" w14:textId="77777777" w:rsidR="004F3A98" w:rsidRDefault="004F3A98" w:rsidP="00D76348">
      <w:pPr>
        <w:rPr>
          <w:lang w:val="es-ES"/>
        </w:rPr>
      </w:pPr>
    </w:p>
    <w:p w14:paraId="749425FF" w14:textId="77777777" w:rsidR="004F3A98" w:rsidRDefault="004F3A98" w:rsidP="00D76348">
      <w:pPr>
        <w:rPr>
          <w:lang w:val="es-ES"/>
        </w:rPr>
        <w:sectPr w:rsidR="004F3A98" w:rsidSect="003F4BC4">
          <w:pgSz w:w="12240" w:h="15840" w:code="1"/>
          <w:pgMar w:top="1247" w:right="1474" w:bottom="1247" w:left="1474" w:header="680" w:footer="680" w:gutter="0"/>
          <w:cols w:space="708"/>
          <w:docGrid w:linePitch="360"/>
        </w:sectPr>
      </w:pPr>
    </w:p>
    <w:p w14:paraId="72829EEB" w14:textId="77777777" w:rsidR="00D76348" w:rsidRDefault="004F3A98" w:rsidP="00D76348">
      <w:pPr>
        <w:rPr>
          <w:lang w:val="es-ES"/>
        </w:rPr>
      </w:pPr>
      <w:r>
        <w:rPr>
          <w:noProof/>
          <w:lang w:val="es-ES"/>
        </w:rPr>
        <w:lastRenderedPageBreak/>
        <mc:AlternateContent>
          <mc:Choice Requires="wpg">
            <w:drawing>
              <wp:anchor distT="0" distB="0" distL="114300" distR="114300" simplePos="0" relativeHeight="251687423" behindDoc="0" locked="0" layoutInCell="1" allowOverlap="1" wp14:anchorId="2D71F584" wp14:editId="547F1434">
                <wp:simplePos x="0" y="0"/>
                <wp:positionH relativeFrom="column">
                  <wp:posOffset>-953770</wp:posOffset>
                </wp:positionH>
                <wp:positionV relativeFrom="paragraph">
                  <wp:posOffset>-1482111</wp:posOffset>
                </wp:positionV>
                <wp:extent cx="7792720" cy="2975638"/>
                <wp:effectExtent l="0" t="0" r="0" b="0"/>
                <wp:wrapNone/>
                <wp:docPr id="218" name="Grupo 218"/>
                <wp:cNvGraphicFramePr/>
                <a:graphic xmlns:a="http://schemas.openxmlformats.org/drawingml/2006/main">
                  <a:graphicData uri="http://schemas.microsoft.com/office/word/2010/wordprocessingGroup">
                    <wpg:wgp>
                      <wpg:cNvGrpSpPr/>
                      <wpg:grpSpPr>
                        <a:xfrm>
                          <a:off x="0" y="0"/>
                          <a:ext cx="7792720" cy="2975638"/>
                          <a:chOff x="0" y="0"/>
                          <a:chExt cx="7792720" cy="2975638"/>
                        </a:xfrm>
                      </wpg:grpSpPr>
                      <wpg:grpSp>
                        <wpg:cNvPr id="219" name="Grupo 219"/>
                        <wpg:cNvGrpSpPr/>
                        <wpg:grpSpPr>
                          <a:xfrm>
                            <a:off x="0" y="0"/>
                            <a:ext cx="7792720" cy="2944495"/>
                            <a:chOff x="0" y="0"/>
                            <a:chExt cx="7792720" cy="2944495"/>
                          </a:xfrm>
                        </wpg:grpSpPr>
                        <wpg:grpSp>
                          <wpg:cNvPr id="220" name="Grupo 220"/>
                          <wpg:cNvGrpSpPr/>
                          <wpg:grpSpPr>
                            <a:xfrm>
                              <a:off x="0" y="0"/>
                              <a:ext cx="7792720" cy="2944495"/>
                              <a:chOff x="0" y="0"/>
                              <a:chExt cx="7792720" cy="2944495"/>
                            </a:xfrm>
                          </wpg:grpSpPr>
                          <wpg:grpSp>
                            <wpg:cNvPr id="221" name="Grupo 221"/>
                            <wpg:cNvGrpSpPr/>
                            <wpg:grpSpPr>
                              <a:xfrm>
                                <a:off x="0" y="114300"/>
                                <a:ext cx="7792720" cy="2830195"/>
                                <a:chOff x="0" y="0"/>
                                <a:chExt cx="7792720" cy="2830195"/>
                              </a:xfrm>
                            </wpg:grpSpPr>
                            <wps:wsp>
                              <wps:cNvPr id="222" name="Rectángulo 222"/>
                              <wps:cNvSpPr/>
                              <wps:spPr>
                                <a:xfrm>
                                  <a:off x="0" y="533400"/>
                                  <a:ext cx="7792720" cy="165608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 name="Rectángulo 223"/>
                              <wps:cNvSpPr/>
                              <wps:spPr>
                                <a:xfrm>
                                  <a:off x="0" y="1066800"/>
                                  <a:ext cx="7792720" cy="628650"/>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 name="Elipse 224"/>
                              <wps:cNvSpPr/>
                              <wps:spPr>
                                <a:xfrm>
                                  <a:off x="4762500" y="0"/>
                                  <a:ext cx="2428875" cy="2769870"/>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Elipse 225"/>
                              <wps:cNvSpPr/>
                              <wps:spPr>
                                <a:xfrm>
                                  <a:off x="4867275" y="114300"/>
                                  <a:ext cx="2219325" cy="2524125"/>
                                </a:xfrm>
                                <a:prstGeom prst="ellipse">
                                  <a:avLst/>
                                </a:prstGeom>
                                <a:pattFill prst="pct50">
                                  <a:fgClr>
                                    <a:schemeClr val="accent4">
                                      <a:lumMod val="75000"/>
                                    </a:schemeClr>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26" name="Imagen 226"/>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bwMode="auto">
                                <a:xfrm>
                                  <a:off x="5048250" y="418356"/>
                                  <a:ext cx="1857375" cy="1857375"/>
                                </a:xfrm>
                                <a:prstGeom prst="rect">
                                  <a:avLst/>
                                </a:prstGeom>
                                <a:noFill/>
                                <a:ln>
                                  <a:noFill/>
                                </a:ln>
                              </pic:spPr>
                            </pic:pic>
                            <wps:wsp>
                              <wps:cNvPr id="227" name="Rectángulo 227"/>
                              <wps:cNvSpPr/>
                              <wps:spPr>
                                <a:xfrm>
                                  <a:off x="0" y="219075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8" name="Rectángulo 228"/>
                            <wps:cNvSpPr/>
                            <wps:spPr>
                              <a:xfrm>
                                <a:off x="0" y="0"/>
                                <a:ext cx="7792720" cy="639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 name="Rectángulo 229"/>
                          <wps:cNvSpPr/>
                          <wps:spPr>
                            <a:xfrm>
                              <a:off x="863194" y="1178170"/>
                              <a:ext cx="3899306" cy="628064"/>
                            </a:xfrm>
                            <a:prstGeom prst="rect">
                              <a:avLst/>
                            </a:prstGeom>
                            <a:noFill/>
                            <a:ln w="12700" cap="flat" cmpd="sng" algn="ctr">
                              <a:noFill/>
                              <a:prstDash val="solid"/>
                              <a:miter lim="800000"/>
                            </a:ln>
                            <a:effectLst/>
                          </wps:spPr>
                          <wps:txbx>
                            <w:txbxContent>
                              <w:p w14:paraId="0E3F4E78" w14:textId="0E6A1627" w:rsidR="00D76348"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0" name="Rectángulo 230"/>
                        <wps:cNvSpPr/>
                        <wps:spPr>
                          <a:xfrm>
                            <a:off x="863194" y="2347574"/>
                            <a:ext cx="6042431" cy="628064"/>
                          </a:xfrm>
                          <a:prstGeom prst="rect">
                            <a:avLst/>
                          </a:prstGeom>
                          <a:noFill/>
                          <a:ln w="12700" cap="flat" cmpd="sng" algn="ctr">
                            <a:noFill/>
                            <a:prstDash val="solid"/>
                            <a:miter lim="800000"/>
                          </a:ln>
                          <a:effectLst/>
                        </wps:spPr>
                        <wps:txbx>
                          <w:txbxContent>
                            <w:p w14:paraId="2408B7BA" w14:textId="29D4BD63" w:rsidR="00D76348" w:rsidRPr="002E6C74" w:rsidRDefault="00871EE2" w:rsidP="00D76348">
                              <w:pPr>
                                <w:pStyle w:val="Ttulo1"/>
                              </w:pPr>
                              <w:bookmarkStart w:id="145" w:name="_Toc197248905"/>
                              <w:r>
                                <w:t xml:space="preserve">TEMA 4 : </w:t>
                              </w:r>
                              <w:r w:rsidR="008F691B" w:rsidRPr="008F691B">
                                <w:t>INTERNET DE LAS COSAS (I o T)</w:t>
                              </w:r>
                              <w:bookmarkEnd w:id="14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D71F584" id="Grupo 218" o:spid="_x0000_s1191" style="position:absolute;left:0;text-align:left;margin-left:-75.1pt;margin-top:-116.7pt;width:613.6pt;height:234.3pt;z-index:251687423;mso-position-horizontal-relative:text;mso-position-vertical-relative:text;mso-height-relative:margin" coordsize="77927,29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">
                <v:group id="Grupo 219" o:spid="_x0000_s1192"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group id="Grupo 220" o:spid="_x0000_s1193" style="position:absolute;width:77927;height:29444" coordsize="77927,2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upo 221" o:spid="_x0000_s1194" style="position:absolute;top:1143;width:77927;height:28301" coordsize="77927,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rect id="Rectángulo 222" o:spid="_x0000_s1195" style="position:absolute;top:5334;width:77927;height:16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" fillcolor="#ff0b0c [2407]" stroked="f" strokeweight="1.25pt">
                        <v:stroke endcap="round"/>
                      </v:rect>
                      <v:rect id="Rectángulo 223" o:spid="_x0000_s1196" style="position:absolute;top:10668;width:77927;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" fillcolor="#ffc1c1 [1303]" stroked="f" strokeweight="1.25pt">
                        <v:stroke endcap="round"/>
                      </v:rect>
                      <v:oval id="Elipse 224" o:spid="_x0000_s1197" style="position:absolute;left:47625;width:24288;height:27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" fillcolor="#ffc1c1 [1303]" stroked="f" strokeweight="1.25pt">
                        <v:stroke endcap="round"/>
                      </v:oval>
                      <v:oval id="Elipse 225" o:spid="_x0000_s1198" style="position:absolute;left:48672;top:1143;width:22194;height:25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" fillcolor="#ff0b0c [2407]" stroked="f" strokeweight="1.25pt">
                        <v:fill r:id="rId17" o:title="" color2="white [3212]" type="pattern"/>
                        <v:stroke endcap="round"/>
                      </v:oval>
                      <v:shape id="Imagen 226" o:spid="_x0000_s1199" type="#_x0000_t75" style="position:absolute;left:50482;top:4183;width:18574;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">
                        <v:imagedata r:id="rId18" o:title=""/>
                      </v:shape>
                      <v:rect id="Rectángulo 227" o:spid="_x0000_s1200" style="position:absolute;top:21907;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" fillcolor="white [3212]" stroked="f" strokeweight="1.25pt">
                        <v:stroke endcap="round"/>
                      </v:rect>
                    </v:group>
                    <v:rect id="Rectángulo 228" o:spid="_x0000_s1201" style="position:absolute;width:77927;height:6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" fillcolor="white [3212]" stroked="f" strokeweight="1.25pt">
                      <v:stroke endcap="round"/>
                    </v:rect>
                  </v:group>
                  <v:rect id="Rectángulo 229" o:spid="_x0000_s1202" style="position:absolute;left:8631;top:11781;width:38994;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" filled="f" stroked="f" strokeweight="1pt">
                    <v:textbox>
                      <w:txbxContent>
                        <w:p w14:paraId="0E3F4E78" w14:textId="0E6A1627" w:rsidR="00D76348" w:rsidRPr="00871EE2" w:rsidRDefault="00871EE2" w:rsidP="00871EE2">
                          <w:pPr>
                            <w:spacing w:after="0" w:line="276" w:lineRule="auto"/>
                            <w:jc w:val="center"/>
                            <w:rPr>
                              <w:rFonts w:ascii="Copperplate Gothic Bold" w:hAnsi="Copperplate Gothic Bold" w:cs="Copperplate Gothic Bold"/>
                              <w:noProof/>
                              <w:color w:val="FF0B0C" w:themeColor="accent4" w:themeShade="BF"/>
                              <w:spacing w:val="-13"/>
                              <w:sz w:val="72"/>
                              <w:szCs w:val="56"/>
                            </w:rPr>
                          </w:pPr>
                          <w:r w:rsidRPr="00350EB7">
                            <w:rPr>
                              <w:rFonts w:ascii="Copperplate Gothic Bold" w:hAnsi="Copperplate Gothic Bold" w:cs="Copperplate Gothic Bold"/>
                              <w:noProof/>
                              <w:color w:val="FF0B0C" w:themeColor="accent4" w:themeShade="BF"/>
                              <w:spacing w:val="-13"/>
                              <w:sz w:val="72"/>
                              <w:szCs w:val="56"/>
                            </w:rPr>
                            <w:t xml:space="preserve">TEMA Nº </w:t>
                          </w:r>
                          <w:r>
                            <w:rPr>
                              <w:rFonts w:ascii="Copperplate Gothic Bold" w:hAnsi="Copperplate Gothic Bold" w:cs="Copperplate Gothic Bold"/>
                              <w:noProof/>
                              <w:color w:val="FF0B0C" w:themeColor="accent4" w:themeShade="BF"/>
                              <w:spacing w:val="-13"/>
                              <w:sz w:val="72"/>
                              <w:szCs w:val="56"/>
                            </w:rPr>
                            <w:t>4</w:t>
                          </w:r>
                        </w:p>
                      </w:txbxContent>
                    </v:textbox>
                  </v:rect>
                </v:group>
                <v:rect id="Rectángulo 230" o:spid="_x0000_s1203" style="position:absolute;left:8631;top:23475;width:60425;height: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" filled="f" stroked="f" strokeweight="1pt">
                  <v:textbox>
                    <w:txbxContent>
                      <w:p w14:paraId="2408B7BA" w14:textId="29D4BD63" w:rsidR="00D76348" w:rsidRPr="002E6C74" w:rsidRDefault="00871EE2" w:rsidP="00D76348">
                        <w:pPr>
                          <w:pStyle w:val="Ttulo1"/>
                        </w:pPr>
                        <w:bookmarkStart w:id="146" w:name="_Toc197248905"/>
                        <w:r>
                          <w:t xml:space="preserve">TEMA 4 : </w:t>
                        </w:r>
                        <w:r w:rsidR="008F691B" w:rsidRPr="008F691B">
                          <w:t>INTERNET DE LAS COSAS (I o T)</w:t>
                        </w:r>
                        <w:bookmarkEnd w:id="146"/>
                      </w:p>
                    </w:txbxContent>
                  </v:textbox>
                </v:rect>
              </v:group>
            </w:pict>
          </mc:Fallback>
        </mc:AlternateContent>
      </w:r>
    </w:p>
    <w:p w14:paraId="1817A42B" w14:textId="77777777" w:rsidR="00D76348" w:rsidRDefault="00D76348" w:rsidP="00D76348">
      <w:pPr>
        <w:rPr>
          <w:lang w:val="es-ES"/>
        </w:rPr>
      </w:pPr>
    </w:p>
    <w:p w14:paraId="5E01D6C4" w14:textId="77777777" w:rsidR="00D76348" w:rsidRDefault="00D76348" w:rsidP="00D76348">
      <w:pPr>
        <w:rPr>
          <w:lang w:val="es-ES"/>
        </w:rPr>
      </w:pPr>
    </w:p>
    <w:p w14:paraId="0799128B" w14:textId="77777777" w:rsidR="00D76348" w:rsidRDefault="00D76348" w:rsidP="00D76348">
      <w:pPr>
        <w:rPr>
          <w:lang w:val="es-ES"/>
        </w:rPr>
      </w:pPr>
    </w:p>
    <w:p w14:paraId="16692335" w14:textId="77777777" w:rsidR="00D76348" w:rsidRDefault="00D76348" w:rsidP="00D76348">
      <w:pPr>
        <w:rPr>
          <w:lang w:val="es-ES"/>
        </w:rPr>
      </w:pPr>
    </w:p>
    <w:p w14:paraId="100E11B2" w14:textId="77777777" w:rsidR="00173094" w:rsidRPr="005F4619" w:rsidRDefault="00173094" w:rsidP="003E29F0">
      <w:pPr>
        <w:rPr>
          <w:sz w:val="2"/>
          <w:szCs w:val="2"/>
          <w:lang w:val="es-ES" w:eastAsia="es-BO"/>
        </w:rPr>
      </w:pPr>
    </w:p>
    <w:p w14:paraId="785EC066" w14:textId="6854747B" w:rsidR="00173094" w:rsidRDefault="005F4619" w:rsidP="005F4619">
      <w:pPr>
        <w:jc w:val="center"/>
        <w:rPr>
          <w:lang w:val="es-ES" w:eastAsia="es-BO"/>
        </w:rPr>
      </w:pPr>
      <w:r>
        <w:rPr>
          <w:noProof/>
        </w:rPr>
        <w:drawing>
          <wp:inline distT="0" distB="0" distL="0" distR="0" wp14:anchorId="6C60A652" wp14:editId="47433CCA">
            <wp:extent cx="3866515" cy="2097156"/>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69305" cy="2098669"/>
                    </a:xfrm>
                    <a:prstGeom prst="rect">
                      <a:avLst/>
                    </a:prstGeom>
                    <a:noFill/>
                    <a:ln>
                      <a:noFill/>
                    </a:ln>
                  </pic:spPr>
                </pic:pic>
              </a:graphicData>
            </a:graphic>
          </wp:inline>
        </w:drawing>
      </w:r>
    </w:p>
    <w:p w14:paraId="3FDCBD5B" w14:textId="77777777" w:rsidR="003E29F0" w:rsidRDefault="003E29F0" w:rsidP="003E29F0">
      <w:pPr>
        <w:rPr>
          <w:lang w:val="es-ES" w:eastAsia="es-BO"/>
        </w:rPr>
      </w:pPr>
      <w:r>
        <w:rPr>
          <w:noProof/>
          <w:lang w:val="es-ES"/>
        </w:rPr>
        <mc:AlternateContent>
          <mc:Choice Requires="wpg">
            <w:drawing>
              <wp:inline distT="0" distB="0" distL="0" distR="0" wp14:anchorId="09546A5A" wp14:editId="0680A4B0">
                <wp:extent cx="4316872" cy="611505"/>
                <wp:effectExtent l="0" t="0" r="7620" b="0"/>
                <wp:docPr id="880" name="Grupo 880"/>
                <wp:cNvGraphicFramePr/>
                <a:graphic xmlns:a="http://schemas.openxmlformats.org/drawingml/2006/main">
                  <a:graphicData uri="http://schemas.microsoft.com/office/word/2010/wordprocessingGroup">
                    <wpg:wgp>
                      <wpg:cNvGrpSpPr/>
                      <wpg:grpSpPr>
                        <a:xfrm>
                          <a:off x="0" y="0"/>
                          <a:ext cx="4316872" cy="611505"/>
                          <a:chOff x="0" y="0"/>
                          <a:chExt cx="4316872" cy="611505"/>
                        </a:xfrm>
                      </wpg:grpSpPr>
                      <pic:pic xmlns:pic="http://schemas.openxmlformats.org/drawingml/2006/picture">
                        <pic:nvPicPr>
                          <pic:cNvPr id="881" name="Imagen 88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882" name="Grupo 882"/>
                        <wpg:cNvGrpSpPr/>
                        <wpg:grpSpPr>
                          <a:xfrm>
                            <a:off x="812042" y="81887"/>
                            <a:ext cx="2769235" cy="464820"/>
                            <a:chOff x="0" y="0"/>
                            <a:chExt cx="2769566" cy="465026"/>
                          </a:xfrm>
                        </wpg:grpSpPr>
                        <wpg:grpSp>
                          <wpg:cNvPr id="883" name="Grupo 883"/>
                          <wpg:cNvGrpSpPr/>
                          <wpg:grpSpPr>
                            <a:xfrm>
                              <a:off x="0" y="0"/>
                              <a:ext cx="2769566" cy="465026"/>
                              <a:chOff x="0" y="0"/>
                              <a:chExt cx="2769566" cy="465026"/>
                            </a:xfrm>
                          </wpg:grpSpPr>
                          <wps:wsp>
                            <wps:cNvPr id="884" name="Rectángulo 88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5" name="Rectángulo: una sola esquina redondeada 88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 name="Diagrama de flujo: conector 88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 name="Diagrama de flujo: conector 88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88" name="Rectángulo 88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A51A5C" w14:textId="77777777" w:rsidR="003E29F0" w:rsidRPr="0093640B" w:rsidRDefault="003E29F0" w:rsidP="003E29F0">
                                <w:pPr>
                                  <w:pStyle w:val="Ttulo2"/>
                                </w:pPr>
                                <w:bookmarkStart w:id="147" w:name="_Toc197248906"/>
                                <w:r>
                                  <w:t>PRÁCTICA</w:t>
                                </w:r>
                                <w:bookmarkEnd w:id="14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89" name="Imagen 889"/>
                          <pic:cNvPicPr>
                            <a:picLocks/>
                          </pic:cNvPicPr>
                        </pic:nvPicPr>
                        <pic:blipFill rotWithShape="1">
                          <a:blip r:embed="rId21" cstate="print">
                            <a:extLst>
                              <a:ext uri="{28A0092B-C50C-407E-A947-70E740481C1C}">
                                <a14:useLocalDpi xmlns:a14="http://schemas.microsoft.com/office/drawing/2010/main" val="0"/>
                              </a:ext>
                            </a:extLst>
                          </a:blip>
                          <a:srcRect l="4400" r="390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09546A5A" id="Grupo 880" o:spid="_x0000_s1204" style="width:339.9pt;height:48.15pt;mso-position-horizontal-relative:char;mso-position-vertical-relative:line" coordsize="43168,61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">
                <v:shape id="Imagen 881" o:spid="_x0000_s120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">
                  <v:imagedata r:id="rId22" o:title="" croptop="6860f" cropbottom="12416f" cropleft="6770f" cropright="10621f"/>
                  <o:lock v:ext="edit" aspectratio="f"/>
                </v:shape>
                <v:group id="Grupo 882" o:spid="_x0000_s120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v:group id="Grupo 883" o:spid="_x0000_s120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">
                    <v:rect id="Rectángulo 884" o:spid="_x0000_s120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" fillcolor="#ffc1c1 [1303]" stroked="f" strokeweight="1.25pt">
                      <v:stroke endcap="round"/>
                    </v:rect>
                    <v:shape id="Rectángulo: una sola esquina redondeada 885" o:spid="_x0000_s120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886" o:spid="_x0000_s121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" fillcolor="#ffc1c1 [1303]" stroked="f" strokeweight="1.25pt">
                      <v:stroke endcap="round"/>
                    </v:shape>
                    <v:shape id="Diagrama de flujo: conector 887" o:spid="_x0000_s121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" fillcolor="#ffc1c1 [1303]" stroked="f" strokeweight="1.25pt">
                      <v:fill color2="#ff0b0c [2407]" rotate="t" focusposition=".5,.5" focussize="" colors="0 #ffc1c2;24248f #e60000;1 red" focus="100%" type="gradientRadial"/>
                      <v:stroke endcap="round"/>
                    </v:shape>
                  </v:group>
                  <v:rect id="Rectángulo 888" o:spid="_x0000_s121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" filled="f" stroked="f" strokeweight="1.25pt">
                    <v:stroke endcap="round"/>
                    <v:textbox>
                      <w:txbxContent>
                        <w:p w14:paraId="7AA51A5C" w14:textId="77777777" w:rsidR="003E29F0" w:rsidRPr="0093640B" w:rsidRDefault="003E29F0" w:rsidP="003E29F0">
                          <w:pPr>
                            <w:pStyle w:val="Ttulo2"/>
                          </w:pPr>
                          <w:bookmarkStart w:id="148" w:name="_Toc197248906"/>
                          <w:r>
                            <w:t>PRÁCTICA</w:t>
                          </w:r>
                          <w:bookmarkEnd w:id="148"/>
                        </w:p>
                      </w:txbxContent>
                    </v:textbox>
                  </v:rect>
                </v:group>
                <v:shape id="Imagen 889" o:spid="_x0000_s1213"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">
                  <v:imagedata r:id="rId23" o:title="" cropleft="2884f" cropright="2559f"/>
                  <o:lock v:ext="edit" aspectratio="f"/>
                </v:shape>
                <w10:anchorlock/>
              </v:group>
            </w:pict>
          </mc:Fallback>
        </mc:AlternateContent>
      </w:r>
    </w:p>
    <w:p w14:paraId="4ACAA5BB" w14:textId="57977A0E" w:rsidR="00173094" w:rsidRPr="00173094" w:rsidRDefault="0031783D" w:rsidP="00173094">
      <w:pPr>
        <w:pStyle w:val="Ttulo3"/>
        <w:rPr>
          <w:lang w:eastAsia="es-BO"/>
        </w:rPr>
      </w:pPr>
      <w:bookmarkStart w:id="149" w:name="_Toc197248907"/>
      <w:r>
        <w:rPr>
          <w:lang w:eastAsia="es-BO"/>
        </w:rPr>
        <w:t xml:space="preserve">4.1. </w:t>
      </w:r>
      <w:r w:rsidR="00173094" w:rsidRPr="00173094">
        <w:rPr>
          <w:lang w:eastAsia="es-BO"/>
        </w:rPr>
        <w:t>Actividad para el Participante</w:t>
      </w:r>
      <w:bookmarkEnd w:id="149"/>
    </w:p>
    <w:p w14:paraId="5B44C861" w14:textId="77777777" w:rsidR="00173094" w:rsidRPr="00173094" w:rsidRDefault="00173094">
      <w:pPr>
        <w:numPr>
          <w:ilvl w:val="0"/>
          <w:numId w:val="40"/>
        </w:numPr>
        <w:spacing w:line="360" w:lineRule="auto"/>
        <w:rPr>
          <w:lang w:eastAsia="es-BO"/>
        </w:rPr>
      </w:pPr>
      <w:r w:rsidRPr="00173094">
        <w:rPr>
          <w:b/>
          <w:bCs/>
          <w:lang w:eastAsia="es-BO"/>
        </w:rPr>
        <w:t>Piensa en un dispositivo inteligente que uses en tu vida diaria (como un termostato, una cámara o un asistente virtual). ¿Cómo crees que se conecta a Internet y qué funciones ciberfísicas realiza?</w:t>
      </w:r>
    </w:p>
    <w:p w14:paraId="38DB7EFF" w14:textId="7C56305F" w:rsidR="00173094" w:rsidRPr="00173094"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78C81C15" w14:textId="77777777" w:rsidR="00173094" w:rsidRPr="00173094" w:rsidRDefault="00173094">
      <w:pPr>
        <w:numPr>
          <w:ilvl w:val="0"/>
          <w:numId w:val="40"/>
        </w:numPr>
        <w:spacing w:line="360" w:lineRule="auto"/>
        <w:rPr>
          <w:lang w:eastAsia="es-BO"/>
        </w:rPr>
      </w:pPr>
      <w:r w:rsidRPr="00173094">
        <w:rPr>
          <w:b/>
          <w:bCs/>
          <w:lang w:eastAsia="es-BO"/>
        </w:rPr>
        <w:t xml:space="preserve">Recuerda si has tenido alguna experiencia con sistemas de seguridad inteligentes (como alarmas o cámaras conectadas). ¿Qué características crees que son importantes para garantizar su seguridad en la plataforma </w:t>
      </w:r>
      <w:proofErr w:type="spellStart"/>
      <w:r w:rsidRPr="00173094">
        <w:rPr>
          <w:b/>
          <w:bCs/>
          <w:lang w:eastAsia="es-BO"/>
        </w:rPr>
        <w:t>IoT</w:t>
      </w:r>
      <w:proofErr w:type="spellEnd"/>
      <w:r w:rsidRPr="00173094">
        <w:rPr>
          <w:b/>
          <w:bCs/>
          <w:lang w:eastAsia="es-BO"/>
        </w:rPr>
        <w:t>?</w:t>
      </w:r>
    </w:p>
    <w:p w14:paraId="7FB10A00" w14:textId="66080330" w:rsidR="003E29F0" w:rsidRPr="003E29F0"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39DDB423" w14:textId="604694A2" w:rsidR="003E29F0" w:rsidRDefault="003E29F0" w:rsidP="003E29F0">
      <w:pPr>
        <w:rPr>
          <w:lang w:val="es-ES"/>
        </w:rPr>
      </w:pPr>
      <w:r>
        <w:rPr>
          <w:noProof/>
          <w:lang w:val="es-ES"/>
        </w:rPr>
        <w:lastRenderedPageBreak/>
        <mc:AlternateContent>
          <mc:Choice Requires="wpg">
            <w:drawing>
              <wp:inline distT="0" distB="0" distL="0" distR="0" wp14:anchorId="103AAAF0" wp14:editId="35BC791A">
                <wp:extent cx="4316873" cy="618329"/>
                <wp:effectExtent l="0" t="0" r="7620" b="0"/>
                <wp:docPr id="890" name="Grupo 890"/>
                <wp:cNvGraphicFramePr/>
                <a:graphic xmlns:a="http://schemas.openxmlformats.org/drawingml/2006/main">
                  <a:graphicData uri="http://schemas.microsoft.com/office/word/2010/wordprocessingGroup">
                    <wpg:wgp>
                      <wpg:cNvGrpSpPr/>
                      <wpg:grpSpPr>
                        <a:xfrm>
                          <a:off x="0" y="0"/>
                          <a:ext cx="4316873" cy="618329"/>
                          <a:chOff x="0" y="0"/>
                          <a:chExt cx="4316873" cy="618329"/>
                        </a:xfrm>
                      </wpg:grpSpPr>
                      <pic:pic xmlns:pic="http://schemas.openxmlformats.org/drawingml/2006/picture">
                        <pic:nvPicPr>
                          <pic:cNvPr id="891" name="Imagen 89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8" y="0"/>
                            <a:ext cx="611505" cy="611505"/>
                          </a:xfrm>
                          <a:prstGeom prst="rect">
                            <a:avLst/>
                          </a:prstGeom>
                          <a:noFill/>
                          <a:ln>
                            <a:noFill/>
                          </a:ln>
                          <a:extLst>
                            <a:ext uri="{53640926-AAD7-44D8-BBD7-CCE9431645EC}">
                              <a14:shadowObscured xmlns:a14="http://schemas.microsoft.com/office/drawing/2010/main"/>
                            </a:ext>
                          </a:extLst>
                        </pic:spPr>
                      </pic:pic>
                      <wpg:grpSp>
                        <wpg:cNvPr id="892" name="Grupo 892"/>
                        <wpg:cNvGrpSpPr/>
                        <wpg:grpSpPr>
                          <a:xfrm>
                            <a:off x="812042" y="81887"/>
                            <a:ext cx="2769235" cy="464820"/>
                            <a:chOff x="0" y="0"/>
                            <a:chExt cx="2769566" cy="465026"/>
                          </a:xfrm>
                        </wpg:grpSpPr>
                        <wpg:grpSp>
                          <wpg:cNvPr id="893" name="Grupo 893"/>
                          <wpg:cNvGrpSpPr/>
                          <wpg:grpSpPr>
                            <a:xfrm>
                              <a:off x="0" y="0"/>
                              <a:ext cx="2769566" cy="465026"/>
                              <a:chOff x="0" y="0"/>
                              <a:chExt cx="2769566" cy="465026"/>
                            </a:xfrm>
                          </wpg:grpSpPr>
                          <wps:wsp>
                            <wps:cNvPr id="894" name="Rectángulo 89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5" name="Rectángulo: una sola esquina redondeada 89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6" name="Diagrama de flujo: conector 89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7" name="Diagrama de flujo: conector 89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98" name="Rectángulo 89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F123B9" w14:textId="77777777" w:rsidR="003E29F0" w:rsidRPr="0093640B" w:rsidRDefault="003E29F0" w:rsidP="003E29F0">
                                <w:pPr>
                                  <w:pStyle w:val="Ttulo2"/>
                                </w:pPr>
                                <w:bookmarkStart w:id="150" w:name="_Toc197248908"/>
                                <w:r w:rsidRPr="0093640B">
                                  <w:t>TEORÍA</w:t>
                                </w:r>
                                <w:bookmarkEnd w:id="15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99" name="Imagen 899"/>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6824"/>
                            <a:ext cx="611505" cy="611505"/>
                          </a:xfrm>
                          <a:prstGeom prst="rect">
                            <a:avLst/>
                          </a:prstGeom>
                          <a:noFill/>
                          <a:ln>
                            <a:noFill/>
                          </a:ln>
                        </pic:spPr>
                      </pic:pic>
                    </wpg:wgp>
                  </a:graphicData>
                </a:graphic>
              </wp:inline>
            </w:drawing>
          </mc:Choice>
          <mc:Fallback>
            <w:pict>
              <v:group w14:anchorId="103AAAF0" id="Grupo 890" o:spid="_x0000_s1214" style="width:339.9pt;height:48.7pt;mso-position-horizontal-relative:char;mso-position-vertical-relative:line" coordsize="43168,618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">
                <v:shape id="Imagen 891" o:spid="_x0000_s121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">
                  <v:imagedata r:id="rId22" o:title="" croptop="6860f" cropbottom="12416f" cropleft="6770f" cropright="10621f"/>
                  <o:lock v:ext="edit" aspectratio="f"/>
                </v:shape>
                <v:group id="Grupo 892" o:spid="_x0000_s1216" style="position:absolute;left:8120;top:818;width:27692;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">
                  <v:group id="Grupo 893" o:spid="_x0000_s121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">
                    <v:rect id="Rectángulo 894" o:spid="_x0000_s121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" fillcolor="#ffc1c1 [1303]" stroked="f" strokeweight="1.25pt">
                      <v:stroke endcap="round"/>
                    </v:rect>
                    <v:shape id="Rectángulo: una sola esquina redondeada 895" o:spid="_x0000_s121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896" o:spid="_x0000_s122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" fillcolor="#ffc1c1 [1303]" stroked="f" strokeweight="1.25pt">
                      <v:stroke endcap="round"/>
                    </v:shape>
                    <v:shape id="Diagrama de flujo: conector 897" o:spid="_x0000_s122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898" o:spid="_x0000_s122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" filled="f" stroked="f" strokeweight="1.25pt">
                    <v:stroke endcap="round"/>
                    <v:textbox>
                      <w:txbxContent>
                        <w:p w14:paraId="2AF123B9" w14:textId="77777777" w:rsidR="003E29F0" w:rsidRPr="0093640B" w:rsidRDefault="003E29F0" w:rsidP="003E29F0">
                          <w:pPr>
                            <w:pStyle w:val="Ttulo2"/>
                          </w:pPr>
                          <w:bookmarkStart w:id="151" w:name="_Toc197248908"/>
                          <w:r w:rsidRPr="0093640B">
                            <w:t>TEORÍA</w:t>
                          </w:r>
                          <w:bookmarkEnd w:id="151"/>
                        </w:p>
                      </w:txbxContent>
                    </v:textbox>
                  </v:rect>
                </v:group>
                <v:shape id="Imagen 899" o:spid="_x0000_s1223" type="#_x0000_t75" style="position:absolute;top:68;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">
                  <v:imagedata r:id="rId25" o:title=""/>
                  <o:lock v:ext="edit" aspectratio="f"/>
                </v:shape>
                <w10:anchorlock/>
              </v:group>
            </w:pict>
          </mc:Fallback>
        </mc:AlternateContent>
      </w:r>
    </w:p>
    <w:p w14:paraId="0B9800BB" w14:textId="4C901B78" w:rsidR="00850EFC" w:rsidRDefault="00850EFC" w:rsidP="00850EFC">
      <w:pPr>
        <w:pStyle w:val="Ttulo3"/>
        <w:rPr>
          <w:rFonts w:eastAsia="Times New Roman"/>
          <w:lang w:eastAsia="es-BO"/>
        </w:rPr>
      </w:pPr>
      <w:bookmarkStart w:id="152" w:name="_Toc197248909"/>
      <w:r w:rsidRPr="004D51FC">
        <w:rPr>
          <w:rFonts w:eastAsia="Times New Roman"/>
          <w:lang w:eastAsia="es-BO"/>
        </w:rPr>
        <w:t>4.</w:t>
      </w:r>
      <w:r w:rsidR="0031783D">
        <w:rPr>
          <w:rFonts w:eastAsia="Times New Roman"/>
          <w:lang w:eastAsia="es-BO"/>
        </w:rPr>
        <w:t>2.</w:t>
      </w:r>
      <w:r w:rsidRPr="004D51FC">
        <w:rPr>
          <w:rFonts w:eastAsia="Times New Roman"/>
          <w:lang w:eastAsia="es-BO"/>
        </w:rPr>
        <w:t xml:space="preserve"> Internet de las Cosas (</w:t>
      </w:r>
      <w:proofErr w:type="spellStart"/>
      <w:r w:rsidRPr="004D51FC">
        <w:rPr>
          <w:rFonts w:eastAsia="Times New Roman"/>
          <w:lang w:eastAsia="es-BO"/>
        </w:rPr>
        <w:t>IoT</w:t>
      </w:r>
      <w:proofErr w:type="spellEnd"/>
      <w:r w:rsidRPr="004D51FC">
        <w:rPr>
          <w:rFonts w:eastAsia="Times New Roman"/>
          <w:lang w:eastAsia="es-BO"/>
        </w:rPr>
        <w:t>)</w:t>
      </w:r>
      <w:bookmarkEnd w:id="152"/>
    </w:p>
    <w:p w14:paraId="778174F6" w14:textId="77777777" w:rsidR="00B26E6C" w:rsidRPr="00B26E6C" w:rsidRDefault="00B26E6C" w:rsidP="00B26E6C">
      <w:pPr>
        <w:rPr>
          <w:sz w:val="2"/>
          <w:szCs w:val="2"/>
          <w:lang w:val="es-ES" w:eastAsia="es-BO"/>
        </w:rPr>
      </w:pPr>
    </w:p>
    <w:p w14:paraId="53597230" w14:textId="388BAAC3" w:rsidR="00B26E6C" w:rsidRPr="00B26E6C" w:rsidRDefault="00B26E6C" w:rsidP="00B26E6C">
      <w:pPr>
        <w:jc w:val="center"/>
        <w:rPr>
          <w:lang w:val="es-ES" w:eastAsia="es-BO"/>
        </w:rPr>
      </w:pPr>
      <w:r>
        <w:rPr>
          <w:noProof/>
          <w:lang w:val="es-ES" w:eastAsia="es-BO"/>
        </w:rPr>
        <w:drawing>
          <wp:inline distT="0" distB="0" distL="0" distR="0" wp14:anchorId="71ED6767" wp14:editId="1994A5F0">
            <wp:extent cx="3161586" cy="1718945"/>
            <wp:effectExtent l="0" t="0" r="1270" b="0"/>
            <wp:docPr id="919" name="Imagen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66390" cy="1721557"/>
                    </a:xfrm>
                    <a:prstGeom prst="rect">
                      <a:avLst/>
                    </a:prstGeom>
                    <a:noFill/>
                  </pic:spPr>
                </pic:pic>
              </a:graphicData>
            </a:graphic>
          </wp:inline>
        </w:drawing>
      </w:r>
    </w:p>
    <w:p w14:paraId="6160C147" w14:textId="77777777" w:rsidR="00850EFC" w:rsidRPr="004D51FC" w:rsidRDefault="00850EFC" w:rsidP="00850EFC">
      <w:pPr>
        <w:spacing w:before="240" w:line="360" w:lineRule="auto"/>
        <w:rPr>
          <w:rFonts w:eastAsia="Times New Roman" w:cs="Arial"/>
          <w:lang w:eastAsia="es-BO"/>
        </w:rPr>
      </w:pPr>
      <w:r w:rsidRPr="004D51FC">
        <w:rPr>
          <w:rFonts w:eastAsia="Times New Roman" w:cs="Arial"/>
          <w:lang w:eastAsia="es-BO"/>
        </w:rPr>
        <w:t xml:space="preserve">El </w:t>
      </w:r>
      <w:r w:rsidRPr="004D51FC">
        <w:rPr>
          <w:rFonts w:eastAsia="Times New Roman" w:cs="Arial"/>
          <w:b/>
          <w:bCs/>
          <w:lang w:eastAsia="es-BO"/>
        </w:rPr>
        <w:t>Internet de las Cosas</w:t>
      </w:r>
      <w:r w:rsidRPr="004D51FC">
        <w:rPr>
          <w:rFonts w:eastAsia="Times New Roman" w:cs="Arial"/>
          <w:lang w:eastAsia="es-BO"/>
        </w:rPr>
        <w:t xml:space="preserve"> (</w:t>
      </w:r>
      <w:proofErr w:type="spellStart"/>
      <w:r w:rsidRPr="004D51FC">
        <w:rPr>
          <w:rFonts w:eastAsia="Times New Roman" w:cs="Arial"/>
          <w:lang w:eastAsia="es-BO"/>
        </w:rPr>
        <w:t>IoT</w:t>
      </w:r>
      <w:proofErr w:type="spellEnd"/>
      <w:r w:rsidRPr="004D51FC">
        <w:rPr>
          <w:rFonts w:eastAsia="Times New Roman" w:cs="Arial"/>
          <w:lang w:eastAsia="es-BO"/>
        </w:rPr>
        <w:t xml:space="preserve">, por sus siglas en inglés) se refiere a la interconexión de dispositivos a través de internet, permitiendo que se comuniquen entre sí y compartan datos. A continuación, exploraremos diferentes aspectos del </w:t>
      </w:r>
      <w:proofErr w:type="spellStart"/>
      <w:r w:rsidRPr="004D51FC">
        <w:rPr>
          <w:rFonts w:eastAsia="Times New Roman" w:cs="Arial"/>
          <w:lang w:eastAsia="es-BO"/>
        </w:rPr>
        <w:t>IoT</w:t>
      </w:r>
      <w:proofErr w:type="spellEnd"/>
      <w:r w:rsidRPr="004D51FC">
        <w:rPr>
          <w:rFonts w:eastAsia="Times New Roman" w:cs="Arial"/>
          <w:lang w:eastAsia="es-BO"/>
        </w:rPr>
        <w:t xml:space="preserve"> y su impacto en la tecnología actual.</w:t>
      </w:r>
    </w:p>
    <w:p w14:paraId="57E3A0BD" w14:textId="3210E4D2" w:rsidR="00850EFC" w:rsidRPr="004D51FC" w:rsidRDefault="00850EFC" w:rsidP="00850EFC">
      <w:pPr>
        <w:pStyle w:val="Ttulo4"/>
      </w:pPr>
      <w:bookmarkStart w:id="153" w:name="_Toc197248910"/>
      <w:r w:rsidRPr="004D51FC">
        <w:t>4.</w:t>
      </w:r>
      <w:r w:rsidR="0031783D">
        <w:t>2.</w:t>
      </w:r>
      <w:r w:rsidRPr="004D51FC">
        <w:t>1. Sistemas Ciberfísicos (</w:t>
      </w:r>
      <w:proofErr w:type="spellStart"/>
      <w:r w:rsidRPr="004D51FC">
        <w:t>CPS</w:t>
      </w:r>
      <w:proofErr w:type="spellEnd"/>
      <w:r w:rsidRPr="004D51FC">
        <w:t>) en la Visión Industria 4.0</w:t>
      </w:r>
      <w:bookmarkEnd w:id="153"/>
    </w:p>
    <w:p w14:paraId="529A5005" w14:textId="35EDFC96" w:rsidR="00850EFC" w:rsidRPr="004D51FC" w:rsidRDefault="00A80BC0" w:rsidP="00850EFC">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37599" behindDoc="1" locked="0" layoutInCell="1" allowOverlap="1" wp14:anchorId="06A5D6A9" wp14:editId="0FA64CA6">
            <wp:simplePos x="0" y="0"/>
            <wp:positionH relativeFrom="column">
              <wp:posOffset>3505200</wp:posOffset>
            </wp:positionH>
            <wp:positionV relativeFrom="paragraph">
              <wp:posOffset>89535</wp:posOffset>
            </wp:positionV>
            <wp:extent cx="2340000" cy="1620000"/>
            <wp:effectExtent l="0" t="0" r="3175" b="0"/>
            <wp:wrapTight wrapText="bothSides">
              <wp:wrapPolygon edited="0">
                <wp:start x="0" y="0"/>
                <wp:lineTo x="0" y="21338"/>
                <wp:lineTo x="21453" y="21338"/>
                <wp:lineTo x="21453"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6" cstate="print">
                      <a:extLst>
                        <a:ext uri="{BEBA8EAE-BF5A-486C-A8C5-ECC9F3942E4B}">
                          <a14:imgProps xmlns:a14="http://schemas.microsoft.com/office/drawing/2010/main">
                            <a14:imgLayer r:embed="rId77">
                              <a14:imgEffect>
                                <a14:saturation sat="200000"/>
                              </a14:imgEffect>
                            </a14:imgLayer>
                          </a14:imgProps>
                        </a:ext>
                        <a:ext uri="{28A0092B-C50C-407E-A947-70E740481C1C}">
                          <a14:useLocalDpi xmlns:a14="http://schemas.microsoft.com/office/drawing/2010/main" val="0"/>
                        </a:ext>
                      </a:extLst>
                    </a:blip>
                    <a:srcRect l="8615" t="4884" r="1681" b="2720"/>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0EFC" w:rsidRPr="004D51FC">
        <w:rPr>
          <w:rFonts w:eastAsia="Times New Roman" w:cs="Arial"/>
          <w:lang w:eastAsia="es-BO"/>
        </w:rPr>
        <w:t xml:space="preserve">Los </w:t>
      </w:r>
      <w:r w:rsidR="00850EFC" w:rsidRPr="004D51FC">
        <w:rPr>
          <w:rFonts w:eastAsia="Times New Roman" w:cs="Arial"/>
          <w:b/>
          <w:bCs/>
          <w:lang w:eastAsia="es-BO"/>
        </w:rPr>
        <w:t>sistemas ciberfísicos</w:t>
      </w:r>
      <w:r w:rsidR="00850EFC" w:rsidRPr="004D51FC">
        <w:rPr>
          <w:rFonts w:eastAsia="Times New Roman" w:cs="Arial"/>
          <w:lang w:eastAsia="es-BO"/>
        </w:rPr>
        <w:t xml:space="preserve"> (</w:t>
      </w:r>
      <w:proofErr w:type="spellStart"/>
      <w:r w:rsidR="00850EFC" w:rsidRPr="004D51FC">
        <w:rPr>
          <w:rFonts w:eastAsia="Times New Roman" w:cs="Arial"/>
          <w:lang w:eastAsia="es-BO"/>
        </w:rPr>
        <w:t>CPS</w:t>
      </w:r>
      <w:proofErr w:type="spellEnd"/>
      <w:r w:rsidR="00850EFC" w:rsidRPr="004D51FC">
        <w:rPr>
          <w:rFonts w:eastAsia="Times New Roman" w:cs="Arial"/>
          <w:lang w:eastAsia="es-BO"/>
        </w:rPr>
        <w:t xml:space="preserve">) son integraciones de computadoras y procesos físicos. En el contexto de la </w:t>
      </w:r>
      <w:r w:rsidR="00850EFC" w:rsidRPr="004D51FC">
        <w:rPr>
          <w:rFonts w:eastAsia="Times New Roman" w:cs="Arial"/>
          <w:b/>
          <w:bCs/>
          <w:lang w:eastAsia="es-BO"/>
        </w:rPr>
        <w:t>Industria 4.0</w:t>
      </w:r>
      <w:r w:rsidR="00850EFC" w:rsidRPr="004D51FC">
        <w:rPr>
          <w:rFonts w:eastAsia="Times New Roman" w:cs="Arial"/>
          <w:lang w:eastAsia="es-BO"/>
        </w:rPr>
        <w:t>, estos sistemas permiten la automatización y el control de procesos industriales a través de la conectividad y el análisis de datos en tiempo real.</w:t>
      </w:r>
    </w:p>
    <w:p w14:paraId="6DE28E3C" w14:textId="0303700B"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En una fábrica, los </w:t>
      </w:r>
      <w:proofErr w:type="spellStart"/>
      <w:r w:rsidRPr="004D51FC">
        <w:rPr>
          <w:rFonts w:eastAsia="Times New Roman" w:cs="Arial"/>
          <w:lang w:eastAsia="es-BO"/>
        </w:rPr>
        <w:t>CPS</w:t>
      </w:r>
      <w:proofErr w:type="spellEnd"/>
      <w:r w:rsidRPr="004D51FC">
        <w:rPr>
          <w:rFonts w:eastAsia="Times New Roman" w:cs="Arial"/>
          <w:lang w:eastAsia="es-BO"/>
        </w:rPr>
        <w:t xml:space="preserve"> pueden monitorear el estado de las máquinas y ajustar automáticamente la producción para optimizar la eficiencia.</w:t>
      </w:r>
    </w:p>
    <w:p w14:paraId="277773A2" w14:textId="709B60EB" w:rsidR="00850EFC" w:rsidRPr="004D51FC" w:rsidRDefault="00850EFC" w:rsidP="00850EFC">
      <w:pPr>
        <w:pStyle w:val="Ttulo4"/>
      </w:pPr>
      <w:bookmarkStart w:id="154" w:name="_Toc197248911"/>
      <w:r w:rsidRPr="004D51FC">
        <w:t>4.</w:t>
      </w:r>
      <w:r w:rsidR="0031783D">
        <w:t>2.</w:t>
      </w:r>
      <w:r w:rsidRPr="004D51FC">
        <w:t>2. Internet de las Cosas y Sistemas Ciberfísicos</w:t>
      </w:r>
      <w:bookmarkEnd w:id="154"/>
    </w:p>
    <w:p w14:paraId="2C9BCD9E" w14:textId="2337EECD" w:rsidR="00850EFC" w:rsidRPr="004D51FC" w:rsidRDefault="00A80BC0" w:rsidP="00850EFC">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38623" behindDoc="1" locked="0" layoutInCell="1" allowOverlap="1" wp14:anchorId="2EA4A37C" wp14:editId="467DB3A0">
            <wp:simplePos x="0" y="0"/>
            <wp:positionH relativeFrom="column">
              <wp:posOffset>3505835</wp:posOffset>
            </wp:positionH>
            <wp:positionV relativeFrom="paragraph">
              <wp:posOffset>99060</wp:posOffset>
            </wp:positionV>
            <wp:extent cx="2339975" cy="1619885"/>
            <wp:effectExtent l="0" t="0" r="3175" b="0"/>
            <wp:wrapTight wrapText="bothSides">
              <wp:wrapPolygon edited="0">
                <wp:start x="0" y="0"/>
                <wp:lineTo x="0" y="21338"/>
                <wp:lineTo x="21453" y="21338"/>
                <wp:lineTo x="21453"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12633" t="8466" r="10696" b="12218"/>
                    <a:stretch/>
                  </pic:blipFill>
                  <pic:spPr bwMode="auto">
                    <a:xfrm>
                      <a:off x="0" y="0"/>
                      <a:ext cx="2339975" cy="161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7F78" w:rsidRPr="00997F78">
        <w:t xml:space="preserve"> </w:t>
      </w:r>
      <w:r w:rsidR="00997F78" w:rsidRPr="00997F78">
        <w:rPr>
          <w:rFonts w:eastAsia="Times New Roman" w:cs="Arial"/>
          <w:lang w:eastAsia="es-BO"/>
        </w:rPr>
        <w:t>El Internet de las Cosas (</w:t>
      </w:r>
      <w:proofErr w:type="spellStart"/>
      <w:r w:rsidR="00997F78" w:rsidRPr="00997F78">
        <w:rPr>
          <w:rFonts w:eastAsia="Times New Roman" w:cs="Arial"/>
          <w:lang w:eastAsia="es-BO"/>
        </w:rPr>
        <w:t>IoT</w:t>
      </w:r>
      <w:proofErr w:type="spellEnd"/>
      <w:r w:rsidR="00997F78" w:rsidRPr="00997F78">
        <w:rPr>
          <w:rFonts w:eastAsia="Times New Roman" w:cs="Arial"/>
          <w:lang w:eastAsia="es-BO"/>
        </w:rPr>
        <w:t xml:space="preserve">) complementa a los sistemas ciberfísicos al permitir que los dispositivos físicos se conecten a internet y compartan datos de forma continua. Esta conectividad mejora la capacidad de los sistemas para reaccionar y adaptarse rápidamente a cambios en el entorno. Por ejemplo, en una fábrica, sensores pueden monitorear condiciones </w:t>
      </w:r>
      <w:r w:rsidR="00997F78" w:rsidRPr="00997F78">
        <w:rPr>
          <w:rFonts w:eastAsia="Times New Roman" w:cs="Arial"/>
          <w:lang w:eastAsia="es-BO"/>
        </w:rPr>
        <w:lastRenderedPageBreak/>
        <w:t>como temperatura y humedad. Si un sensor detecta una anomalía, el sistema puede ajustar automáticamente las operaciones para evitar problemas. Esto no solo aumenta la eficiencia, sino que también ayuda a prevenir fallos costosos. En el hogar, dispositivos como termostatos inteligentes aprenden de nuestros hábitos para optimizar el consumo de energía, haciendo el entorno más cómodo y eficiente.</w:t>
      </w:r>
    </w:p>
    <w:p w14:paraId="60A231E5" w14:textId="3E04AFF9"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 sensor de temperatura en un refrigerador conectado a internet puede enviar alertas si la temperatura sube, permitiendo una respuesta rápida para evitar la pérdida de productos.</w:t>
      </w:r>
    </w:p>
    <w:p w14:paraId="49610392" w14:textId="491DA912" w:rsidR="00850EFC" w:rsidRPr="004D51FC" w:rsidRDefault="00440FEC" w:rsidP="00850EFC">
      <w:pPr>
        <w:pStyle w:val="Ttulo4"/>
      </w:pPr>
      <w:bookmarkStart w:id="155" w:name="_Toc197248912"/>
      <w:r>
        <w:rPr>
          <w:rFonts w:cs="Arial"/>
          <w:noProof/>
        </w:rPr>
        <w:drawing>
          <wp:anchor distT="0" distB="0" distL="114300" distR="114300" simplePos="0" relativeHeight="251739647" behindDoc="1" locked="0" layoutInCell="1" allowOverlap="1" wp14:anchorId="077654C4" wp14:editId="16FB17C6">
            <wp:simplePos x="0" y="0"/>
            <wp:positionH relativeFrom="column">
              <wp:posOffset>3553460</wp:posOffset>
            </wp:positionH>
            <wp:positionV relativeFrom="paragraph">
              <wp:posOffset>292100</wp:posOffset>
            </wp:positionV>
            <wp:extent cx="2339975" cy="1619885"/>
            <wp:effectExtent l="0" t="0" r="3175" b="0"/>
            <wp:wrapTight wrapText="bothSides">
              <wp:wrapPolygon edited="0">
                <wp:start x="0" y="0"/>
                <wp:lineTo x="0" y="21338"/>
                <wp:lineTo x="21453" y="21338"/>
                <wp:lineTo x="21453"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39975" cy="1619885"/>
                    </a:xfrm>
                    <a:prstGeom prst="rect">
                      <a:avLst/>
                    </a:prstGeom>
                    <a:noFill/>
                  </pic:spPr>
                </pic:pic>
              </a:graphicData>
            </a:graphic>
            <wp14:sizeRelH relativeFrom="page">
              <wp14:pctWidth>0</wp14:pctWidth>
            </wp14:sizeRelH>
            <wp14:sizeRelV relativeFrom="page">
              <wp14:pctHeight>0</wp14:pctHeight>
            </wp14:sizeRelV>
          </wp:anchor>
        </w:drawing>
      </w:r>
      <w:r w:rsidR="00850EFC" w:rsidRPr="004D51FC">
        <w:t>4.</w:t>
      </w:r>
      <w:r w:rsidR="0031783D">
        <w:t>2.</w:t>
      </w:r>
      <w:r w:rsidR="00850EFC" w:rsidRPr="004D51FC">
        <w:t>3. Ecosistema de Dispositivos</w:t>
      </w:r>
      <w:bookmarkEnd w:id="155"/>
    </w:p>
    <w:p w14:paraId="29D2C8AA" w14:textId="24576DD7" w:rsidR="00850EFC" w:rsidRPr="004D51FC" w:rsidRDefault="00850EFC" w:rsidP="00850EFC">
      <w:pPr>
        <w:spacing w:before="240" w:line="360" w:lineRule="auto"/>
        <w:rPr>
          <w:rFonts w:eastAsia="Times New Roman" w:cs="Arial"/>
          <w:lang w:eastAsia="es-BO"/>
        </w:rPr>
      </w:pPr>
      <w:r w:rsidRPr="004D51FC">
        <w:rPr>
          <w:rFonts w:eastAsia="Times New Roman" w:cs="Arial"/>
          <w:lang w:eastAsia="es-BO"/>
        </w:rPr>
        <w:t xml:space="preserve">El </w:t>
      </w:r>
      <w:r w:rsidRPr="004D51FC">
        <w:rPr>
          <w:rFonts w:eastAsia="Times New Roman" w:cs="Arial"/>
          <w:b/>
          <w:bCs/>
          <w:lang w:eastAsia="es-BO"/>
        </w:rPr>
        <w:t xml:space="preserve">ecosistema de dispositivos </w:t>
      </w:r>
      <w:proofErr w:type="spellStart"/>
      <w:r w:rsidRPr="004D51FC">
        <w:rPr>
          <w:rFonts w:eastAsia="Times New Roman" w:cs="Arial"/>
          <w:b/>
          <w:bCs/>
          <w:lang w:eastAsia="es-BO"/>
        </w:rPr>
        <w:t>IoT</w:t>
      </w:r>
      <w:proofErr w:type="spellEnd"/>
      <w:r w:rsidRPr="004D51FC">
        <w:rPr>
          <w:rFonts w:eastAsia="Times New Roman" w:cs="Arial"/>
          <w:lang w:eastAsia="es-BO"/>
        </w:rPr>
        <w:t xml:space="preserve"> está formado por una variedad de dispositivos inteligentes que se comunican entre sí. Esto incluye sensores, actuadores, cámaras y dispositivos móviles, todos trabajando juntos para recopilar y compartir datos.</w:t>
      </w:r>
    </w:p>
    <w:p w14:paraId="515892FB" w14:textId="460AA77F"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En un hogar inteligente, dispositivos como termostatos, luces y cerraduras pueden ser controlados desde un teléfono móvil, creando un entorno más eficiente y seguro.</w:t>
      </w:r>
    </w:p>
    <w:p w14:paraId="4E0B940E" w14:textId="5854F2BA" w:rsidR="00850EFC" w:rsidRPr="004D51FC" w:rsidRDefault="00850EFC" w:rsidP="00850EFC">
      <w:pPr>
        <w:pStyle w:val="Ttulo4"/>
      </w:pPr>
      <w:bookmarkStart w:id="156" w:name="_Toc197248913"/>
      <w:r w:rsidRPr="004D51FC">
        <w:t>4.</w:t>
      </w:r>
      <w:r w:rsidR="0031783D">
        <w:t>2.</w:t>
      </w:r>
      <w:r w:rsidRPr="004D51FC">
        <w:t xml:space="preserve">4. Plataformas </w:t>
      </w:r>
      <w:proofErr w:type="spellStart"/>
      <w:r w:rsidRPr="004D51FC">
        <w:t>IoT</w:t>
      </w:r>
      <w:proofErr w:type="spellEnd"/>
      <w:r w:rsidRPr="004D51FC">
        <w:t xml:space="preserve"> y Su Arquitectura</w:t>
      </w:r>
      <w:bookmarkEnd w:id="156"/>
    </w:p>
    <w:p w14:paraId="2D3BB401" w14:textId="56E95B00" w:rsidR="00850EFC" w:rsidRPr="004D51FC" w:rsidRDefault="00440FEC" w:rsidP="00850EFC">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40671" behindDoc="1" locked="0" layoutInCell="1" allowOverlap="1" wp14:anchorId="46DD7975" wp14:editId="6F93F825">
            <wp:simplePos x="0" y="0"/>
            <wp:positionH relativeFrom="column">
              <wp:posOffset>3557905</wp:posOffset>
            </wp:positionH>
            <wp:positionV relativeFrom="paragraph">
              <wp:posOffset>633095</wp:posOffset>
            </wp:positionV>
            <wp:extent cx="2339975" cy="1619885"/>
            <wp:effectExtent l="0" t="0" r="3175" b="0"/>
            <wp:wrapTight wrapText="bothSides">
              <wp:wrapPolygon edited="0">
                <wp:start x="0" y="0"/>
                <wp:lineTo x="0" y="21338"/>
                <wp:lineTo x="21453" y="21338"/>
                <wp:lineTo x="21453" y="0"/>
                <wp:lineTo x="0" y="0"/>
              </wp:wrapPolygon>
            </wp:wrapTight>
            <wp:docPr id="901" name="Imagen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0">
                      <a:extLst>
                        <a:ext uri="{28A0092B-C50C-407E-A947-70E740481C1C}">
                          <a14:useLocalDpi xmlns:a14="http://schemas.microsoft.com/office/drawing/2010/main" val="0"/>
                        </a:ext>
                      </a:extLst>
                    </a:blip>
                    <a:srcRect l="4652" t="5405" r="3181" b="3551"/>
                    <a:stretch/>
                  </pic:blipFill>
                  <pic:spPr bwMode="auto">
                    <a:xfrm>
                      <a:off x="0" y="0"/>
                      <a:ext cx="2339975" cy="161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0EFC" w:rsidRPr="004D51FC">
        <w:rPr>
          <w:rFonts w:eastAsia="Times New Roman" w:cs="Arial"/>
          <w:lang w:eastAsia="es-BO"/>
        </w:rPr>
        <w:t xml:space="preserve">Las </w:t>
      </w:r>
      <w:r w:rsidR="00850EFC" w:rsidRPr="004D51FC">
        <w:rPr>
          <w:rFonts w:eastAsia="Times New Roman" w:cs="Arial"/>
          <w:b/>
          <w:bCs/>
          <w:lang w:eastAsia="es-BO"/>
        </w:rPr>
        <w:t xml:space="preserve">plataformas </w:t>
      </w:r>
      <w:proofErr w:type="spellStart"/>
      <w:r w:rsidR="00850EFC" w:rsidRPr="004D51FC">
        <w:rPr>
          <w:rFonts w:eastAsia="Times New Roman" w:cs="Arial"/>
          <w:b/>
          <w:bCs/>
          <w:lang w:eastAsia="es-BO"/>
        </w:rPr>
        <w:t>IoT</w:t>
      </w:r>
      <w:proofErr w:type="spellEnd"/>
      <w:r w:rsidR="00850EFC" w:rsidRPr="004D51FC">
        <w:rPr>
          <w:rFonts w:eastAsia="Times New Roman" w:cs="Arial"/>
          <w:lang w:eastAsia="es-BO"/>
        </w:rPr>
        <w:t xml:space="preserve"> son entornos que permiten la gestión y análisis de datos de dispositivos conectados. Generalmente, la arquitectura de estas plataformas incluye:</w:t>
      </w:r>
    </w:p>
    <w:p w14:paraId="667558D0" w14:textId="0BCD1D4A" w:rsidR="00850EFC" w:rsidRPr="004D51FC" w:rsidRDefault="00850EFC">
      <w:pPr>
        <w:numPr>
          <w:ilvl w:val="0"/>
          <w:numId w:val="16"/>
        </w:numPr>
        <w:spacing w:before="240" w:line="360" w:lineRule="auto"/>
        <w:rPr>
          <w:rFonts w:eastAsia="Times New Roman" w:cs="Arial"/>
          <w:lang w:eastAsia="es-BO"/>
        </w:rPr>
      </w:pPr>
      <w:r w:rsidRPr="004D51FC">
        <w:rPr>
          <w:rFonts w:eastAsia="Times New Roman" w:cs="Arial"/>
          <w:b/>
          <w:bCs/>
          <w:lang w:eastAsia="es-BO"/>
        </w:rPr>
        <w:t>Dispositivos y sensores</w:t>
      </w:r>
      <w:r w:rsidRPr="004D51FC">
        <w:rPr>
          <w:rFonts w:eastAsia="Times New Roman" w:cs="Arial"/>
          <w:lang w:eastAsia="es-BO"/>
        </w:rPr>
        <w:t>: Recopilan datos del entorno.</w:t>
      </w:r>
    </w:p>
    <w:p w14:paraId="3EDD0438" w14:textId="70FF330E" w:rsidR="00850EFC" w:rsidRPr="004D51FC" w:rsidRDefault="00850EFC">
      <w:pPr>
        <w:numPr>
          <w:ilvl w:val="0"/>
          <w:numId w:val="16"/>
        </w:numPr>
        <w:spacing w:before="240" w:line="360" w:lineRule="auto"/>
        <w:rPr>
          <w:rFonts w:eastAsia="Times New Roman" w:cs="Arial"/>
          <w:lang w:eastAsia="es-BO"/>
        </w:rPr>
      </w:pPr>
      <w:r w:rsidRPr="004D51FC">
        <w:rPr>
          <w:rFonts w:eastAsia="Times New Roman" w:cs="Arial"/>
          <w:b/>
          <w:bCs/>
          <w:lang w:eastAsia="es-BO"/>
        </w:rPr>
        <w:t>Conectividad</w:t>
      </w:r>
      <w:r w:rsidRPr="004D51FC">
        <w:rPr>
          <w:rFonts w:eastAsia="Times New Roman" w:cs="Arial"/>
          <w:lang w:eastAsia="es-BO"/>
        </w:rPr>
        <w:t>: Los datos se envían a través de internet.</w:t>
      </w:r>
    </w:p>
    <w:p w14:paraId="3FF7BE52" w14:textId="78244907" w:rsidR="00850EFC" w:rsidRPr="004D51FC" w:rsidRDefault="00850EFC">
      <w:pPr>
        <w:numPr>
          <w:ilvl w:val="0"/>
          <w:numId w:val="16"/>
        </w:numPr>
        <w:spacing w:before="240" w:line="360" w:lineRule="auto"/>
        <w:rPr>
          <w:rFonts w:eastAsia="Times New Roman" w:cs="Arial"/>
          <w:lang w:eastAsia="es-BO"/>
        </w:rPr>
      </w:pPr>
      <w:r w:rsidRPr="004D51FC">
        <w:rPr>
          <w:rFonts w:eastAsia="Times New Roman" w:cs="Arial"/>
          <w:b/>
          <w:bCs/>
          <w:lang w:eastAsia="es-BO"/>
        </w:rPr>
        <w:t>Nube</w:t>
      </w:r>
      <w:r w:rsidRPr="004D51FC">
        <w:rPr>
          <w:rFonts w:eastAsia="Times New Roman" w:cs="Arial"/>
          <w:lang w:eastAsia="es-BO"/>
        </w:rPr>
        <w:t>: Almacenamiento y procesamiento de datos.</w:t>
      </w:r>
    </w:p>
    <w:p w14:paraId="1E4D31CC" w14:textId="5D0CD8AF" w:rsidR="00850EFC" w:rsidRPr="004D51FC" w:rsidRDefault="00850EFC">
      <w:pPr>
        <w:numPr>
          <w:ilvl w:val="0"/>
          <w:numId w:val="16"/>
        </w:numPr>
        <w:spacing w:before="240" w:line="360" w:lineRule="auto"/>
        <w:rPr>
          <w:rFonts w:eastAsia="Times New Roman" w:cs="Arial"/>
          <w:lang w:eastAsia="es-BO"/>
        </w:rPr>
      </w:pPr>
      <w:r w:rsidRPr="004D51FC">
        <w:rPr>
          <w:rFonts w:eastAsia="Times New Roman" w:cs="Arial"/>
          <w:b/>
          <w:bCs/>
          <w:lang w:eastAsia="es-BO"/>
        </w:rPr>
        <w:t>Interfaz de usuario</w:t>
      </w:r>
      <w:r w:rsidRPr="004D51FC">
        <w:rPr>
          <w:rFonts w:eastAsia="Times New Roman" w:cs="Arial"/>
          <w:lang w:eastAsia="es-BO"/>
        </w:rPr>
        <w:t>: Permite a los usuarios interactuar con los datos y controlar los dispositivos.</w:t>
      </w:r>
    </w:p>
    <w:p w14:paraId="40402F5E" w14:textId="299517FE"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Una plataforma como Amazon Web </w:t>
      </w:r>
      <w:proofErr w:type="spellStart"/>
      <w:r w:rsidRPr="004D51FC">
        <w:rPr>
          <w:rFonts w:eastAsia="Times New Roman" w:cs="Arial"/>
          <w:lang w:eastAsia="es-BO"/>
        </w:rPr>
        <w:t>Services</w:t>
      </w:r>
      <w:proofErr w:type="spellEnd"/>
      <w:r w:rsidRPr="004D51FC">
        <w:rPr>
          <w:rFonts w:eastAsia="Times New Roman" w:cs="Arial"/>
          <w:lang w:eastAsia="es-BO"/>
        </w:rPr>
        <w:t xml:space="preserve"> (</w:t>
      </w:r>
      <w:proofErr w:type="gramStart"/>
      <w:r w:rsidRPr="004D51FC">
        <w:rPr>
          <w:rFonts w:eastAsia="Times New Roman" w:cs="Arial"/>
          <w:lang w:eastAsia="es-BO"/>
        </w:rPr>
        <w:t xml:space="preserve">AWS)  </w:t>
      </w:r>
      <w:proofErr w:type="spellStart"/>
      <w:r w:rsidRPr="004D51FC">
        <w:rPr>
          <w:rFonts w:eastAsia="Times New Roman" w:cs="Arial"/>
          <w:lang w:eastAsia="es-BO"/>
        </w:rPr>
        <w:t>IoT</w:t>
      </w:r>
      <w:proofErr w:type="spellEnd"/>
      <w:proofErr w:type="gramEnd"/>
      <w:r w:rsidRPr="004D51FC">
        <w:rPr>
          <w:rFonts w:eastAsia="Times New Roman" w:cs="Arial"/>
          <w:lang w:eastAsia="es-BO"/>
        </w:rPr>
        <w:t xml:space="preserve"> permite a los desarrolladores conectar sus dispositivos y gestionar datos de manera eficiente.</w:t>
      </w:r>
    </w:p>
    <w:p w14:paraId="7965F9D8" w14:textId="20913446" w:rsidR="00850EFC" w:rsidRPr="004D51FC" w:rsidRDefault="00440FEC" w:rsidP="00850EFC">
      <w:pPr>
        <w:pStyle w:val="Ttulo4"/>
      </w:pPr>
      <w:bookmarkStart w:id="157" w:name="_Toc197248914"/>
      <w:r>
        <w:rPr>
          <w:rFonts w:cs="Arial"/>
          <w:noProof/>
        </w:rPr>
        <w:lastRenderedPageBreak/>
        <w:drawing>
          <wp:anchor distT="0" distB="0" distL="114300" distR="114300" simplePos="0" relativeHeight="251741695" behindDoc="1" locked="0" layoutInCell="1" allowOverlap="1" wp14:anchorId="2CAC52B8" wp14:editId="46B977E3">
            <wp:simplePos x="0" y="0"/>
            <wp:positionH relativeFrom="column">
              <wp:posOffset>3542030</wp:posOffset>
            </wp:positionH>
            <wp:positionV relativeFrom="paragraph">
              <wp:posOffset>231196</wp:posOffset>
            </wp:positionV>
            <wp:extent cx="2340000" cy="1620000"/>
            <wp:effectExtent l="0" t="0" r="3175" b="0"/>
            <wp:wrapTight wrapText="bothSides">
              <wp:wrapPolygon edited="0">
                <wp:start x="0" y="0"/>
                <wp:lineTo x="0" y="21338"/>
                <wp:lineTo x="21453" y="21338"/>
                <wp:lineTo x="21453" y="0"/>
                <wp:lineTo x="0" y="0"/>
              </wp:wrapPolygon>
            </wp:wrapTight>
            <wp:docPr id="903" name="Imagen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1">
                      <a:extLst>
                        <a:ext uri="{28A0092B-C50C-407E-A947-70E740481C1C}">
                          <a14:useLocalDpi xmlns:a14="http://schemas.microsoft.com/office/drawing/2010/main" val="0"/>
                        </a:ext>
                      </a:extLst>
                    </a:blip>
                    <a:srcRect t="11704" b="11865"/>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0EFC" w:rsidRPr="004D51FC">
        <w:t>4.</w:t>
      </w:r>
      <w:r w:rsidR="0031783D">
        <w:t>2.</w:t>
      </w:r>
      <w:r w:rsidR="00850EFC" w:rsidRPr="004D51FC">
        <w:t>5. Sistemas de Seguridad Inteligentes</w:t>
      </w:r>
      <w:bookmarkEnd w:id="157"/>
    </w:p>
    <w:p w14:paraId="582EC55C" w14:textId="3970343F" w:rsidR="00850EFC" w:rsidRPr="004D51FC" w:rsidRDefault="00850EFC" w:rsidP="00850EFC">
      <w:pPr>
        <w:spacing w:before="240" w:line="360" w:lineRule="auto"/>
        <w:rPr>
          <w:rFonts w:eastAsia="Times New Roman" w:cs="Arial"/>
          <w:lang w:eastAsia="es-BO"/>
        </w:rPr>
      </w:pPr>
      <w:r w:rsidRPr="004D51FC">
        <w:rPr>
          <w:rFonts w:eastAsia="Times New Roman" w:cs="Arial"/>
          <w:lang w:eastAsia="es-BO"/>
        </w:rPr>
        <w:t xml:space="preserve">Los </w:t>
      </w:r>
      <w:r w:rsidRPr="004D51FC">
        <w:rPr>
          <w:rFonts w:eastAsia="Times New Roman" w:cs="Arial"/>
          <w:b/>
          <w:bCs/>
          <w:lang w:eastAsia="es-BO"/>
        </w:rPr>
        <w:t>sistemas de seguridad inteligentes</w:t>
      </w:r>
      <w:r w:rsidRPr="004D51FC">
        <w:rPr>
          <w:rFonts w:eastAsia="Times New Roman" w:cs="Arial"/>
          <w:lang w:eastAsia="es-BO"/>
        </w:rPr>
        <w:t xml:space="preserve"> utilizan tecnología </w:t>
      </w:r>
      <w:proofErr w:type="spellStart"/>
      <w:r w:rsidRPr="004D51FC">
        <w:rPr>
          <w:rFonts w:eastAsia="Times New Roman" w:cs="Arial"/>
          <w:lang w:eastAsia="es-BO"/>
        </w:rPr>
        <w:t>IoT</w:t>
      </w:r>
      <w:proofErr w:type="spellEnd"/>
      <w:r w:rsidRPr="004D51FC">
        <w:rPr>
          <w:rFonts w:eastAsia="Times New Roman" w:cs="Arial"/>
          <w:lang w:eastAsia="es-BO"/>
        </w:rPr>
        <w:t xml:space="preserve"> para mejorar la seguridad de hogares y empresas. Esto incluye cámaras de vigilancia, alarmas y sensores que pueden ser monitoreados y controlados a distancia.</w:t>
      </w:r>
    </w:p>
    <w:p w14:paraId="27A9B9CE" w14:textId="3F160A03"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 sistema de alarma que envía notificaciones al teléfono móvil del propietario si detecta movimiento en la casa mientras está vacía.</w:t>
      </w:r>
    </w:p>
    <w:p w14:paraId="3549E73B" w14:textId="21CF0AD9" w:rsidR="00850EFC" w:rsidRPr="004D51FC" w:rsidRDefault="00850EFC" w:rsidP="00850EFC">
      <w:pPr>
        <w:pStyle w:val="Ttulo4"/>
      </w:pPr>
      <w:bookmarkStart w:id="158" w:name="_Toc197248915"/>
      <w:r w:rsidRPr="004D51FC">
        <w:t>4.</w:t>
      </w:r>
      <w:r w:rsidR="0031783D">
        <w:t>2.</w:t>
      </w:r>
      <w:r w:rsidRPr="004D51FC">
        <w:t xml:space="preserve">6. Seguridad en las Plataformas </w:t>
      </w:r>
      <w:proofErr w:type="spellStart"/>
      <w:r w:rsidRPr="004D51FC">
        <w:t>IoT</w:t>
      </w:r>
      <w:proofErr w:type="spellEnd"/>
      <w:r w:rsidRPr="004D51FC">
        <w:t xml:space="preserve"> e </w:t>
      </w:r>
      <w:proofErr w:type="spellStart"/>
      <w:r w:rsidRPr="004D51FC">
        <w:t>IIoT</w:t>
      </w:r>
      <w:bookmarkEnd w:id="158"/>
      <w:proofErr w:type="spellEnd"/>
    </w:p>
    <w:p w14:paraId="6F38A2A4" w14:textId="10E51D50" w:rsidR="00850EFC" w:rsidRPr="004D51FC" w:rsidRDefault="00B26E6C" w:rsidP="00850EFC">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42719" behindDoc="1" locked="0" layoutInCell="1" allowOverlap="1" wp14:anchorId="38133891" wp14:editId="0FD20921">
            <wp:simplePos x="0" y="0"/>
            <wp:positionH relativeFrom="column">
              <wp:posOffset>3476625</wp:posOffset>
            </wp:positionH>
            <wp:positionV relativeFrom="paragraph">
              <wp:posOffset>97790</wp:posOffset>
            </wp:positionV>
            <wp:extent cx="2340000" cy="1620000"/>
            <wp:effectExtent l="0" t="0" r="3175" b="0"/>
            <wp:wrapTight wrapText="bothSides">
              <wp:wrapPolygon edited="0">
                <wp:start x="0" y="0"/>
                <wp:lineTo x="0" y="21338"/>
                <wp:lineTo x="21453" y="21338"/>
                <wp:lineTo x="21453" y="0"/>
                <wp:lineTo x="0" y="0"/>
              </wp:wrapPolygon>
            </wp:wrapTight>
            <wp:docPr id="913" name="Imagen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340000" cy="1620000"/>
                    </a:xfrm>
                    <a:prstGeom prst="rect">
                      <a:avLst/>
                    </a:prstGeom>
                    <a:noFill/>
                  </pic:spPr>
                </pic:pic>
              </a:graphicData>
            </a:graphic>
            <wp14:sizeRelH relativeFrom="page">
              <wp14:pctWidth>0</wp14:pctWidth>
            </wp14:sizeRelH>
            <wp14:sizeRelV relativeFrom="page">
              <wp14:pctHeight>0</wp14:pctHeight>
            </wp14:sizeRelV>
          </wp:anchor>
        </w:drawing>
      </w:r>
      <w:r w:rsidR="00850EFC" w:rsidRPr="004D51FC">
        <w:rPr>
          <w:rFonts w:eastAsia="Times New Roman" w:cs="Arial"/>
          <w:lang w:eastAsia="es-BO"/>
        </w:rPr>
        <w:t xml:space="preserve">La </w:t>
      </w:r>
      <w:r w:rsidR="00850EFC" w:rsidRPr="004D51FC">
        <w:rPr>
          <w:rFonts w:eastAsia="Times New Roman" w:cs="Arial"/>
          <w:b/>
          <w:bCs/>
          <w:lang w:eastAsia="es-BO"/>
        </w:rPr>
        <w:t>seguridad</w:t>
      </w:r>
      <w:r w:rsidR="00850EFC" w:rsidRPr="004D51FC">
        <w:rPr>
          <w:rFonts w:eastAsia="Times New Roman" w:cs="Arial"/>
          <w:lang w:eastAsia="es-BO"/>
        </w:rPr>
        <w:t xml:space="preserve"> es crucial en </w:t>
      </w:r>
      <w:proofErr w:type="spellStart"/>
      <w:r w:rsidR="00850EFC" w:rsidRPr="004D51FC">
        <w:rPr>
          <w:rFonts w:eastAsia="Times New Roman" w:cs="Arial"/>
          <w:lang w:eastAsia="es-BO"/>
        </w:rPr>
        <w:t>IoT</w:t>
      </w:r>
      <w:proofErr w:type="spellEnd"/>
      <w:r w:rsidR="00850EFC" w:rsidRPr="004D51FC">
        <w:rPr>
          <w:rFonts w:eastAsia="Times New Roman" w:cs="Arial"/>
          <w:lang w:eastAsia="es-BO"/>
        </w:rPr>
        <w:t xml:space="preserve"> (Internet de las Cosas) e </w:t>
      </w:r>
      <w:proofErr w:type="spellStart"/>
      <w:r w:rsidR="00850EFC" w:rsidRPr="004D51FC">
        <w:rPr>
          <w:rFonts w:eastAsia="Times New Roman" w:cs="Arial"/>
          <w:lang w:eastAsia="es-BO"/>
        </w:rPr>
        <w:t>IIoT</w:t>
      </w:r>
      <w:proofErr w:type="spellEnd"/>
      <w:r w:rsidR="00850EFC" w:rsidRPr="004D51FC">
        <w:rPr>
          <w:rFonts w:eastAsia="Times New Roman" w:cs="Arial"/>
          <w:lang w:eastAsia="es-BO"/>
        </w:rPr>
        <w:t xml:space="preserve"> (Internet Industrial de las Cosas). Las plataformas deben implementar medidas de seguridad robustas para proteger los datos y la privacidad de los usuarios. Esto incluye encriptación, autenticación y actualizaciones regulares.</w:t>
      </w:r>
    </w:p>
    <w:p w14:paraId="0842169F" w14:textId="6C83A1DA"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xml:space="preserve">: Un dispositivo de </w:t>
      </w:r>
      <w:proofErr w:type="spellStart"/>
      <w:r w:rsidRPr="004D51FC">
        <w:rPr>
          <w:rFonts w:eastAsia="Times New Roman" w:cs="Arial"/>
          <w:lang w:eastAsia="es-BO"/>
        </w:rPr>
        <w:t>IoT</w:t>
      </w:r>
      <w:proofErr w:type="spellEnd"/>
      <w:r w:rsidRPr="004D51FC">
        <w:rPr>
          <w:rFonts w:eastAsia="Times New Roman" w:cs="Arial"/>
          <w:lang w:eastAsia="es-BO"/>
        </w:rPr>
        <w:t xml:space="preserve"> que utiliza encriptación de datos asegura que la información transmitida entre el dispositivo y la nube no pueda ser interceptada.</w:t>
      </w:r>
    </w:p>
    <w:p w14:paraId="6A6A7A25" w14:textId="6D3CA4F3" w:rsidR="00850EFC" w:rsidRPr="004D51FC" w:rsidRDefault="00850EFC" w:rsidP="00850EFC">
      <w:pPr>
        <w:pStyle w:val="Ttulo4"/>
      </w:pPr>
      <w:bookmarkStart w:id="159" w:name="_Toc197248916"/>
      <w:r w:rsidRPr="004D51FC">
        <w:t>4.</w:t>
      </w:r>
      <w:r w:rsidR="0031783D">
        <w:t>2.</w:t>
      </w:r>
      <w:r w:rsidRPr="004D51FC">
        <w:t>7. Implementación de una API para Interactuar con una Plataforma</w:t>
      </w:r>
      <w:bookmarkEnd w:id="159"/>
    </w:p>
    <w:p w14:paraId="19FDD510" w14:textId="6655E05F" w:rsidR="00440FEC" w:rsidRPr="00440FEC" w:rsidRDefault="00B26E6C" w:rsidP="00440FEC">
      <w:pPr>
        <w:spacing w:before="240" w:line="360" w:lineRule="auto"/>
        <w:rPr>
          <w:rFonts w:eastAsia="Times New Roman" w:cs="Arial"/>
          <w:lang w:eastAsia="es-BO"/>
        </w:rPr>
      </w:pPr>
      <w:r>
        <w:rPr>
          <w:rFonts w:eastAsia="Times New Roman" w:cs="Arial"/>
          <w:noProof/>
          <w:lang w:eastAsia="es-BO"/>
        </w:rPr>
        <w:drawing>
          <wp:anchor distT="0" distB="0" distL="114300" distR="114300" simplePos="0" relativeHeight="251743743" behindDoc="1" locked="0" layoutInCell="1" allowOverlap="1" wp14:anchorId="24539690" wp14:editId="4550D685">
            <wp:simplePos x="0" y="0"/>
            <wp:positionH relativeFrom="column">
              <wp:posOffset>3439160</wp:posOffset>
            </wp:positionH>
            <wp:positionV relativeFrom="paragraph">
              <wp:posOffset>97155</wp:posOffset>
            </wp:positionV>
            <wp:extent cx="2339975" cy="1619885"/>
            <wp:effectExtent l="0" t="0" r="3175" b="0"/>
            <wp:wrapTight wrapText="bothSides">
              <wp:wrapPolygon edited="0">
                <wp:start x="0" y="0"/>
                <wp:lineTo x="0" y="21338"/>
                <wp:lineTo x="21453" y="21338"/>
                <wp:lineTo x="21453" y="0"/>
                <wp:lineTo x="0" y="0"/>
              </wp:wrapPolygon>
            </wp:wrapTight>
            <wp:docPr id="918" name="Imagen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3">
                      <a:extLst>
                        <a:ext uri="{28A0092B-C50C-407E-A947-70E740481C1C}">
                          <a14:useLocalDpi xmlns:a14="http://schemas.microsoft.com/office/drawing/2010/main" val="0"/>
                        </a:ext>
                      </a:extLst>
                    </a:blip>
                    <a:srcRect l="2159" r="13283"/>
                    <a:stretch/>
                  </pic:blipFill>
                  <pic:spPr bwMode="auto">
                    <a:xfrm>
                      <a:off x="0" y="0"/>
                      <a:ext cx="2339975" cy="1619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FEC" w:rsidRPr="00440FEC">
        <w:rPr>
          <w:rFonts w:eastAsia="Times New Roman" w:cs="Arial"/>
          <w:lang w:eastAsia="es-BO"/>
        </w:rPr>
        <w:t>Una API (Interfaz de Programación de Aplicaciones) permite que diferentes aplicaciones se comuniquen entre sí de manera eficiente. En el contexto del Internet de las Cosas (</w:t>
      </w:r>
      <w:proofErr w:type="spellStart"/>
      <w:r w:rsidR="00440FEC" w:rsidRPr="00440FEC">
        <w:rPr>
          <w:rFonts w:eastAsia="Times New Roman" w:cs="Arial"/>
          <w:lang w:eastAsia="es-BO"/>
        </w:rPr>
        <w:t>IoT</w:t>
      </w:r>
      <w:proofErr w:type="spellEnd"/>
      <w:r w:rsidR="00440FEC" w:rsidRPr="00440FEC">
        <w:rPr>
          <w:rFonts w:eastAsia="Times New Roman" w:cs="Arial"/>
          <w:lang w:eastAsia="es-BO"/>
        </w:rPr>
        <w:t xml:space="preserve">), las </w:t>
      </w:r>
      <w:proofErr w:type="spellStart"/>
      <w:r w:rsidR="00440FEC" w:rsidRPr="00440FEC">
        <w:rPr>
          <w:rFonts w:eastAsia="Times New Roman" w:cs="Arial"/>
          <w:lang w:eastAsia="es-BO"/>
        </w:rPr>
        <w:t>APIs</w:t>
      </w:r>
      <w:proofErr w:type="spellEnd"/>
      <w:r w:rsidR="00440FEC" w:rsidRPr="00440FEC">
        <w:rPr>
          <w:rFonts w:eastAsia="Times New Roman" w:cs="Arial"/>
          <w:lang w:eastAsia="es-BO"/>
        </w:rPr>
        <w:t xml:space="preserve"> son esenciales para interactuar con plataformas </w:t>
      </w:r>
      <w:proofErr w:type="spellStart"/>
      <w:r w:rsidR="00440FEC" w:rsidRPr="00440FEC">
        <w:rPr>
          <w:rFonts w:eastAsia="Times New Roman" w:cs="Arial"/>
          <w:lang w:eastAsia="es-BO"/>
        </w:rPr>
        <w:t>IoT</w:t>
      </w:r>
      <w:proofErr w:type="spellEnd"/>
      <w:r w:rsidR="00440FEC" w:rsidRPr="00440FEC">
        <w:rPr>
          <w:rFonts w:eastAsia="Times New Roman" w:cs="Arial"/>
          <w:lang w:eastAsia="es-BO"/>
        </w:rPr>
        <w:t>. Facilitan a los desarrolladores enviar y recibir datos de dispositivos conectados, como sensores y actuadores.</w:t>
      </w:r>
    </w:p>
    <w:p w14:paraId="11DCD9FA" w14:textId="39E376EB" w:rsidR="00850EFC" w:rsidRPr="004D51FC" w:rsidRDefault="00440FEC" w:rsidP="00440FEC">
      <w:pPr>
        <w:spacing w:before="240" w:line="360" w:lineRule="auto"/>
        <w:rPr>
          <w:rFonts w:eastAsia="Times New Roman" w:cs="Arial"/>
          <w:lang w:eastAsia="es-BO"/>
        </w:rPr>
      </w:pPr>
      <w:r w:rsidRPr="00440FEC">
        <w:rPr>
          <w:rFonts w:eastAsia="Times New Roman" w:cs="Arial"/>
          <w:lang w:eastAsia="es-BO"/>
        </w:rPr>
        <w:t xml:space="preserve">Gracias a las </w:t>
      </w:r>
      <w:proofErr w:type="spellStart"/>
      <w:r w:rsidRPr="00440FEC">
        <w:rPr>
          <w:rFonts w:eastAsia="Times New Roman" w:cs="Arial"/>
          <w:lang w:eastAsia="es-BO"/>
        </w:rPr>
        <w:t>APIs</w:t>
      </w:r>
      <w:proofErr w:type="spellEnd"/>
      <w:r w:rsidRPr="00440FEC">
        <w:rPr>
          <w:rFonts w:eastAsia="Times New Roman" w:cs="Arial"/>
          <w:lang w:eastAsia="es-BO"/>
        </w:rPr>
        <w:t xml:space="preserve">, se pueden gestionar y monitorear dispositivos en tiempo real, permitiendo funcionalidades como el control de temperatura en un hogar inteligente o la gestión de sistemas de seguridad. Además, permiten la integración con servicios en la nube, donde los datos pueden </w:t>
      </w:r>
      <w:r w:rsidRPr="00440FEC">
        <w:rPr>
          <w:rFonts w:eastAsia="Times New Roman" w:cs="Arial"/>
          <w:lang w:eastAsia="es-BO"/>
        </w:rPr>
        <w:lastRenderedPageBreak/>
        <w:t xml:space="preserve">ser analizados para mejorar la toma de decisiones y optimizar procesos. En resumen, las </w:t>
      </w:r>
      <w:proofErr w:type="spellStart"/>
      <w:r w:rsidRPr="00440FEC">
        <w:rPr>
          <w:rFonts w:eastAsia="Times New Roman" w:cs="Arial"/>
          <w:lang w:eastAsia="es-BO"/>
        </w:rPr>
        <w:t>APIs</w:t>
      </w:r>
      <w:proofErr w:type="spellEnd"/>
      <w:r w:rsidRPr="00440FEC">
        <w:rPr>
          <w:rFonts w:eastAsia="Times New Roman" w:cs="Arial"/>
          <w:lang w:eastAsia="es-BO"/>
        </w:rPr>
        <w:t xml:space="preserve"> son cruciales para el funcionamiento y la interoperabilidad en el ecosistema </w:t>
      </w:r>
      <w:proofErr w:type="spellStart"/>
      <w:proofErr w:type="gramStart"/>
      <w:r w:rsidRPr="00440FEC">
        <w:rPr>
          <w:rFonts w:eastAsia="Times New Roman" w:cs="Arial"/>
          <w:lang w:eastAsia="es-BO"/>
        </w:rPr>
        <w:t>IoT</w:t>
      </w:r>
      <w:proofErr w:type="spellEnd"/>
      <w:r w:rsidRPr="00440FEC">
        <w:rPr>
          <w:rFonts w:eastAsia="Times New Roman" w:cs="Arial"/>
          <w:lang w:eastAsia="es-BO"/>
        </w:rPr>
        <w:t>.</w:t>
      </w:r>
      <w:r w:rsidR="00850EFC" w:rsidRPr="004D51FC">
        <w:rPr>
          <w:rFonts w:eastAsia="Times New Roman" w:cs="Arial"/>
          <w:lang w:eastAsia="es-BO"/>
        </w:rPr>
        <w:t>.</w:t>
      </w:r>
      <w:proofErr w:type="gramEnd"/>
    </w:p>
    <w:p w14:paraId="60A2FAF3" w14:textId="7292E1F6" w:rsidR="00850EFC" w:rsidRPr="004D51FC" w:rsidRDefault="00850EFC" w:rsidP="00850EFC">
      <w:pPr>
        <w:pStyle w:val="Ttulo5"/>
      </w:pPr>
      <w:r>
        <w:t>4.</w:t>
      </w:r>
      <w:r w:rsidR="0031783D">
        <w:t>2.</w:t>
      </w:r>
      <w:r>
        <w:t xml:space="preserve">7.1. </w:t>
      </w:r>
      <w:r w:rsidRPr="004D51FC">
        <w:t>Pasos para implementar una API:</w:t>
      </w:r>
    </w:p>
    <w:p w14:paraId="4603D50E" w14:textId="61C69DBB" w:rsidR="00B26E6C" w:rsidRPr="00B26E6C" w:rsidRDefault="00B26E6C" w:rsidP="00B26E6C">
      <w:pPr>
        <w:spacing w:before="240" w:line="360" w:lineRule="auto"/>
        <w:rPr>
          <w:rFonts w:eastAsia="Times New Roman" w:cs="Arial"/>
          <w:b/>
          <w:bCs/>
          <w:lang w:eastAsia="es-BO"/>
        </w:rPr>
      </w:pPr>
      <w:r w:rsidRPr="00B26E6C">
        <w:rPr>
          <w:rFonts w:eastAsia="Times New Roman" w:cs="Arial"/>
          <w:b/>
          <w:bCs/>
          <w:lang w:eastAsia="es-BO"/>
        </w:rPr>
        <w:t>1. Diseño</w:t>
      </w:r>
      <w:r>
        <w:rPr>
          <w:rFonts w:eastAsia="Times New Roman" w:cs="Arial"/>
          <w:b/>
          <w:bCs/>
          <w:lang w:eastAsia="es-BO"/>
        </w:rPr>
        <w:t xml:space="preserve">: </w:t>
      </w:r>
      <w:r w:rsidRPr="00B26E6C">
        <w:rPr>
          <w:rFonts w:eastAsia="Times New Roman" w:cs="Arial"/>
          <w:lang w:eastAsia="es-BO"/>
        </w:rPr>
        <w:t>Define las funciones que ofrecerá la API, como enviar datos o recibir comandos. Decide qué métodos HTTP usar (</w:t>
      </w:r>
      <w:proofErr w:type="spellStart"/>
      <w:r w:rsidRPr="00B26E6C">
        <w:rPr>
          <w:rFonts w:eastAsia="Times New Roman" w:cs="Arial"/>
          <w:lang w:eastAsia="es-BO"/>
        </w:rPr>
        <w:t>GET</w:t>
      </w:r>
      <w:proofErr w:type="spellEnd"/>
      <w:r w:rsidRPr="00B26E6C">
        <w:rPr>
          <w:rFonts w:eastAsia="Times New Roman" w:cs="Arial"/>
          <w:lang w:eastAsia="es-BO"/>
        </w:rPr>
        <w:t>, POST, etc.) y el formato de los datos (JSON o XML). También considera la seguridad, como autenticación y autorización.</w:t>
      </w:r>
    </w:p>
    <w:p w14:paraId="5ECAC868" w14:textId="54A45B6D" w:rsidR="00B26E6C" w:rsidRPr="00B26E6C" w:rsidRDefault="00B26E6C" w:rsidP="00B26E6C">
      <w:pPr>
        <w:spacing w:before="240" w:line="360" w:lineRule="auto"/>
        <w:rPr>
          <w:rFonts w:eastAsia="Times New Roman" w:cs="Arial"/>
          <w:b/>
          <w:bCs/>
          <w:lang w:eastAsia="es-BO"/>
        </w:rPr>
      </w:pPr>
      <w:r w:rsidRPr="00B26E6C">
        <w:rPr>
          <w:rFonts w:eastAsia="Times New Roman" w:cs="Arial"/>
          <w:b/>
          <w:bCs/>
          <w:lang w:eastAsia="es-BO"/>
        </w:rPr>
        <w:t>2. Desarrollo</w:t>
      </w:r>
      <w:r>
        <w:rPr>
          <w:rFonts w:eastAsia="Times New Roman" w:cs="Arial"/>
          <w:b/>
          <w:bCs/>
          <w:lang w:eastAsia="es-BO"/>
        </w:rPr>
        <w:t xml:space="preserve">: </w:t>
      </w:r>
      <w:r w:rsidRPr="00B26E6C">
        <w:rPr>
          <w:rFonts w:eastAsia="Times New Roman" w:cs="Arial"/>
          <w:lang w:eastAsia="es-BO"/>
        </w:rPr>
        <w:t xml:space="preserve">Utiliza un lenguaje de programación adecuado, como Python o Java, y un </w:t>
      </w:r>
      <w:proofErr w:type="spellStart"/>
      <w:r w:rsidRPr="00B26E6C">
        <w:rPr>
          <w:rFonts w:eastAsia="Times New Roman" w:cs="Arial"/>
          <w:lang w:eastAsia="es-BO"/>
        </w:rPr>
        <w:t>framework</w:t>
      </w:r>
      <w:proofErr w:type="spellEnd"/>
      <w:r w:rsidRPr="00B26E6C">
        <w:rPr>
          <w:rFonts w:eastAsia="Times New Roman" w:cs="Arial"/>
          <w:lang w:eastAsia="es-BO"/>
        </w:rPr>
        <w:t xml:space="preserve"> que facilite el desarrollo, como </w:t>
      </w:r>
      <w:proofErr w:type="spellStart"/>
      <w:r w:rsidRPr="00B26E6C">
        <w:rPr>
          <w:rFonts w:eastAsia="Times New Roman" w:cs="Arial"/>
          <w:lang w:eastAsia="es-BO"/>
        </w:rPr>
        <w:t>Flask</w:t>
      </w:r>
      <w:proofErr w:type="spellEnd"/>
      <w:r w:rsidRPr="00B26E6C">
        <w:rPr>
          <w:rFonts w:eastAsia="Times New Roman" w:cs="Arial"/>
          <w:lang w:eastAsia="es-BO"/>
        </w:rPr>
        <w:t xml:space="preserve"> o Spring </w:t>
      </w:r>
      <w:proofErr w:type="spellStart"/>
      <w:r w:rsidRPr="00B26E6C">
        <w:rPr>
          <w:rFonts w:eastAsia="Times New Roman" w:cs="Arial"/>
          <w:lang w:eastAsia="es-BO"/>
        </w:rPr>
        <w:t>Boot</w:t>
      </w:r>
      <w:proofErr w:type="spellEnd"/>
      <w:r w:rsidRPr="00B26E6C">
        <w:rPr>
          <w:rFonts w:eastAsia="Times New Roman" w:cs="Arial"/>
          <w:lang w:eastAsia="es-BO"/>
        </w:rPr>
        <w:t>. Implementa la lógica necesaria para que la API funcione y maneje correctamente las solicitudes y respuestas.</w:t>
      </w:r>
    </w:p>
    <w:p w14:paraId="0B97D4FC" w14:textId="0E133F40" w:rsidR="00B26E6C" w:rsidRPr="00B26E6C" w:rsidRDefault="00B26E6C" w:rsidP="00B26E6C">
      <w:pPr>
        <w:spacing w:before="240" w:line="360" w:lineRule="auto"/>
        <w:rPr>
          <w:rFonts w:eastAsia="Times New Roman" w:cs="Arial"/>
          <w:b/>
          <w:bCs/>
          <w:lang w:eastAsia="es-BO"/>
        </w:rPr>
      </w:pPr>
      <w:r w:rsidRPr="00B26E6C">
        <w:rPr>
          <w:rFonts w:eastAsia="Times New Roman" w:cs="Arial"/>
          <w:b/>
          <w:bCs/>
          <w:lang w:eastAsia="es-BO"/>
        </w:rPr>
        <w:t>3. Pruebas</w:t>
      </w:r>
      <w:r>
        <w:rPr>
          <w:rFonts w:eastAsia="Times New Roman" w:cs="Arial"/>
          <w:b/>
          <w:bCs/>
          <w:lang w:eastAsia="es-BO"/>
        </w:rPr>
        <w:t xml:space="preserve">: </w:t>
      </w:r>
      <w:r w:rsidRPr="00B26E6C">
        <w:rPr>
          <w:rFonts w:eastAsia="Times New Roman" w:cs="Arial"/>
          <w:lang w:eastAsia="es-BO"/>
        </w:rPr>
        <w:t>Realiza pruebas unitarias para cada función y pruebas de integración para asegurarte de que la API interactúe bien con los dispositivos conectados. También realiza pruebas de carga para verificar su rendimiento bajo alta demanda.</w:t>
      </w:r>
    </w:p>
    <w:p w14:paraId="20531E8D" w14:textId="7BF63EF7" w:rsidR="00B26E6C" w:rsidRPr="00B26E6C" w:rsidRDefault="00B26E6C" w:rsidP="00850EFC">
      <w:pPr>
        <w:spacing w:before="240" w:line="360" w:lineRule="auto"/>
        <w:rPr>
          <w:rFonts w:eastAsia="Times New Roman" w:cs="Arial"/>
          <w:b/>
          <w:bCs/>
          <w:lang w:eastAsia="es-BO"/>
        </w:rPr>
      </w:pPr>
      <w:r w:rsidRPr="00B26E6C">
        <w:rPr>
          <w:rFonts w:eastAsia="Times New Roman" w:cs="Arial"/>
          <w:b/>
          <w:bCs/>
          <w:lang w:eastAsia="es-BO"/>
        </w:rPr>
        <w:t>4. Documentación</w:t>
      </w:r>
      <w:r>
        <w:rPr>
          <w:rFonts w:eastAsia="Times New Roman" w:cs="Arial"/>
          <w:b/>
          <w:bCs/>
          <w:lang w:eastAsia="es-BO"/>
        </w:rPr>
        <w:t xml:space="preserve">: </w:t>
      </w:r>
      <w:r w:rsidRPr="00B26E6C">
        <w:rPr>
          <w:rFonts w:eastAsia="Times New Roman" w:cs="Arial"/>
          <w:lang w:eastAsia="es-BO"/>
        </w:rPr>
        <w:t xml:space="preserve">Crea documentación clara que incluya una guía de inicio rápido, referencias de la API con descripciones de </w:t>
      </w:r>
      <w:proofErr w:type="spellStart"/>
      <w:r w:rsidRPr="00B26E6C">
        <w:rPr>
          <w:rFonts w:eastAsia="Times New Roman" w:cs="Arial"/>
          <w:lang w:eastAsia="es-BO"/>
        </w:rPr>
        <w:t>endpoints</w:t>
      </w:r>
      <w:proofErr w:type="spellEnd"/>
      <w:r w:rsidRPr="00B26E6C">
        <w:rPr>
          <w:rFonts w:eastAsia="Times New Roman" w:cs="Arial"/>
          <w:lang w:eastAsia="es-BO"/>
        </w:rPr>
        <w:t xml:space="preserve"> y ejemplos de uso, así como posibles errores comunes y sus soluciones. Esto ayudará a otros desarrolladores a utilizar la API de manera efectiva.</w:t>
      </w:r>
    </w:p>
    <w:p w14:paraId="5AF42DB5" w14:textId="1E82F08D" w:rsidR="00850EFC" w:rsidRPr="004D51FC" w:rsidRDefault="00850EFC" w:rsidP="00850EFC">
      <w:pPr>
        <w:spacing w:before="240" w:line="360" w:lineRule="auto"/>
        <w:rPr>
          <w:rFonts w:eastAsia="Times New Roman" w:cs="Arial"/>
          <w:lang w:eastAsia="es-BO"/>
        </w:rPr>
      </w:pPr>
      <w:r w:rsidRPr="004D51FC">
        <w:rPr>
          <w:rFonts w:eastAsia="Times New Roman" w:cs="Arial"/>
          <w:b/>
          <w:bCs/>
          <w:lang w:eastAsia="es-BO"/>
        </w:rPr>
        <w:t>Ejemplo</w:t>
      </w:r>
      <w:r w:rsidRPr="004D51FC">
        <w:rPr>
          <w:rFonts w:eastAsia="Times New Roman" w:cs="Arial"/>
          <w:lang w:eastAsia="es-BO"/>
        </w:rPr>
        <w:t>: Una API que permite a una aplicación móvil controlar un termostato inteligente puede permitir que los usuarios ajusten la temperatura de su hogar desde cualquier lugar.</w:t>
      </w:r>
    </w:p>
    <w:p w14:paraId="648A652C" w14:textId="77777777" w:rsidR="00850EFC" w:rsidRPr="004D51FC" w:rsidRDefault="00850EFC" w:rsidP="00850EFC">
      <w:pPr>
        <w:pStyle w:val="Ttulo4"/>
      </w:pPr>
      <w:bookmarkStart w:id="160" w:name="_Toc197248917"/>
      <w:r w:rsidRPr="004D51FC">
        <w:t>Conclusión</w:t>
      </w:r>
      <w:bookmarkEnd w:id="160"/>
    </w:p>
    <w:p w14:paraId="2C5842D2" w14:textId="77777777" w:rsidR="00850EFC" w:rsidRPr="004D51FC" w:rsidRDefault="00850EFC" w:rsidP="00850EFC">
      <w:pPr>
        <w:spacing w:before="240" w:line="360" w:lineRule="auto"/>
        <w:rPr>
          <w:rFonts w:eastAsia="Times New Roman" w:cs="Arial"/>
          <w:lang w:eastAsia="es-BO"/>
        </w:rPr>
      </w:pPr>
      <w:r w:rsidRPr="004D51FC">
        <w:rPr>
          <w:rFonts w:eastAsia="Times New Roman" w:cs="Arial"/>
          <w:lang w:eastAsia="es-BO"/>
        </w:rPr>
        <w:t xml:space="preserve">El Internet de las Cosas está transformando la forma en que interactuamos con el mundo que nos rodea. Desde sistemas ciberfísicos hasta la seguridad inteligente y las plataformas </w:t>
      </w:r>
      <w:proofErr w:type="spellStart"/>
      <w:r w:rsidRPr="004D51FC">
        <w:rPr>
          <w:rFonts w:eastAsia="Times New Roman" w:cs="Arial"/>
          <w:lang w:eastAsia="es-BO"/>
        </w:rPr>
        <w:t>IoT</w:t>
      </w:r>
      <w:proofErr w:type="spellEnd"/>
      <w:r w:rsidRPr="004D51FC">
        <w:rPr>
          <w:rFonts w:eastAsia="Times New Roman" w:cs="Arial"/>
          <w:lang w:eastAsia="es-BO"/>
        </w:rPr>
        <w:t>, cada componente juega un papel crucial en la creación de entornos más conectados y eficientes. Comprender estos conceptos es esencial para aquellos que estudian sistemas informáticos y desean contribuir al futuro de la tecnología.</w:t>
      </w:r>
    </w:p>
    <w:p w14:paraId="77509F85" w14:textId="77777777" w:rsidR="00D76348" w:rsidRDefault="00D76348" w:rsidP="00D76348">
      <w:pPr>
        <w:rPr>
          <w:lang w:val="es-ES"/>
        </w:rPr>
      </w:pPr>
    </w:p>
    <w:p w14:paraId="0EF6A486" w14:textId="77777777" w:rsidR="00850EFC" w:rsidRDefault="00850EFC" w:rsidP="00D76348">
      <w:pPr>
        <w:rPr>
          <w:lang w:val="es-ES"/>
        </w:rPr>
      </w:pPr>
    </w:p>
    <w:p w14:paraId="6B04A89A" w14:textId="77777777" w:rsidR="00D76348" w:rsidRDefault="00D76348" w:rsidP="00D76348">
      <w:pPr>
        <w:rPr>
          <w:lang w:val="es-ES"/>
        </w:rPr>
      </w:pPr>
    </w:p>
    <w:p w14:paraId="2EF5CA4B" w14:textId="77777777" w:rsidR="00173094" w:rsidRDefault="00173094" w:rsidP="00D76348">
      <w:pPr>
        <w:rPr>
          <w:lang w:val="es-ES"/>
        </w:rPr>
      </w:pPr>
    </w:p>
    <w:p w14:paraId="0F91E71A" w14:textId="77777777" w:rsidR="00173094" w:rsidRDefault="00173094" w:rsidP="00D76348">
      <w:pPr>
        <w:rPr>
          <w:lang w:val="es-ES"/>
        </w:rPr>
      </w:pPr>
    </w:p>
    <w:p w14:paraId="01389229" w14:textId="04325287" w:rsidR="003E29F0" w:rsidRDefault="003E29F0" w:rsidP="003E29F0">
      <w:pPr>
        <w:rPr>
          <w:lang w:val="es-ES"/>
        </w:rPr>
      </w:pPr>
    </w:p>
    <w:p w14:paraId="724BDCD3" w14:textId="77777777" w:rsidR="003E29F0" w:rsidRDefault="003E29F0" w:rsidP="003E29F0">
      <w:pPr>
        <w:rPr>
          <w:lang w:val="es-ES"/>
        </w:rPr>
      </w:pPr>
      <w:r>
        <w:rPr>
          <w:noProof/>
          <w:lang w:val="es-ES"/>
        </w:rPr>
        <w:lastRenderedPageBreak/>
        <mc:AlternateContent>
          <mc:Choice Requires="wpg">
            <w:drawing>
              <wp:inline distT="0" distB="0" distL="0" distR="0" wp14:anchorId="60FBDB30" wp14:editId="3914B686">
                <wp:extent cx="4316872" cy="625153"/>
                <wp:effectExtent l="0" t="0" r="7620" b="3810"/>
                <wp:docPr id="940" name="Grupo 940"/>
                <wp:cNvGraphicFramePr/>
                <a:graphic xmlns:a="http://schemas.openxmlformats.org/drawingml/2006/main">
                  <a:graphicData uri="http://schemas.microsoft.com/office/word/2010/wordprocessingGroup">
                    <wpg:wgp>
                      <wpg:cNvGrpSpPr/>
                      <wpg:grpSpPr>
                        <a:xfrm>
                          <a:off x="0" y="0"/>
                          <a:ext cx="4316872" cy="625153"/>
                          <a:chOff x="0" y="0"/>
                          <a:chExt cx="4316872" cy="625153"/>
                        </a:xfrm>
                      </wpg:grpSpPr>
                      <pic:pic xmlns:pic="http://schemas.openxmlformats.org/drawingml/2006/picture">
                        <pic:nvPicPr>
                          <pic:cNvPr id="941" name="Imagen 941"/>
                          <pic:cNvPicPr>
                            <a:picLocks/>
                          </pic:cNvPicPr>
                        </pic:nvPicPr>
                        <pic:blipFill rotWithShape="1">
                          <a:blip r:embed="rId20"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942" name="Grupo 942"/>
                        <wpg:cNvGrpSpPr/>
                        <wpg:grpSpPr>
                          <a:xfrm>
                            <a:off x="812041" y="88711"/>
                            <a:ext cx="2769235" cy="464820"/>
                            <a:chOff x="0" y="0"/>
                            <a:chExt cx="2769566" cy="465026"/>
                          </a:xfrm>
                        </wpg:grpSpPr>
                        <wpg:grpSp>
                          <wpg:cNvPr id="943" name="Grupo 943"/>
                          <wpg:cNvGrpSpPr/>
                          <wpg:grpSpPr>
                            <a:xfrm>
                              <a:off x="0" y="0"/>
                              <a:ext cx="2769566" cy="465026"/>
                              <a:chOff x="0" y="0"/>
                              <a:chExt cx="2769566" cy="465026"/>
                            </a:xfrm>
                          </wpg:grpSpPr>
                          <wps:wsp>
                            <wps:cNvPr id="944" name="Rectángulo 944"/>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5" name="Rectángulo: una sola esquina redondeada 945"/>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6" name="Diagrama de flujo: conector 946"/>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7" name="Diagrama de flujo: conector 947"/>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48" name="Rectángulo 948"/>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0EBB2" w14:textId="77777777" w:rsidR="003E29F0" w:rsidRPr="0093640B" w:rsidRDefault="003E29F0" w:rsidP="003E29F0">
                                <w:pPr>
                                  <w:pStyle w:val="Ttulo2"/>
                                </w:pPr>
                                <w:bookmarkStart w:id="161" w:name="_Toc197248918"/>
                                <w:r>
                                  <w:t>VALORACIÓN</w:t>
                                </w:r>
                                <w:bookmarkEnd w:id="16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949" name="Imagen 949"/>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13648"/>
                            <a:ext cx="611505" cy="611505"/>
                          </a:xfrm>
                          <a:prstGeom prst="rect">
                            <a:avLst/>
                          </a:prstGeom>
                          <a:noFill/>
                          <a:ln>
                            <a:noFill/>
                          </a:ln>
                        </pic:spPr>
                      </pic:pic>
                    </wpg:wgp>
                  </a:graphicData>
                </a:graphic>
              </wp:inline>
            </w:drawing>
          </mc:Choice>
          <mc:Fallback>
            <w:pict>
              <v:group w14:anchorId="60FBDB30" id="Grupo 940" o:spid="_x0000_s1224" style="width:339.9pt;height:49.2pt;mso-position-horizontal-relative:char;mso-position-vertical-relative:line" coordsize="43168,62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">
                <v:shape id="Imagen 941" o:spid="_x0000_s1225"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">
                  <v:imagedata r:id="rId22" o:title="" croptop="6860f" cropbottom="12416f" cropleft="6770f" cropright="10621f"/>
                  <o:lock v:ext="edit" aspectratio="f"/>
                </v:shape>
                <v:group id="Grupo 942" o:spid="_x0000_s1226" style="position:absolute;left:8120;top:887;width:27692;height:4648"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">
                  <v:group id="Grupo 943" o:spid="_x0000_s1227"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TY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">
                    <v:rect id="Rectángulo 944" o:spid="_x0000_s1228"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" fillcolor="#ffc1c1 [1303]" stroked="f" strokeweight="1.25pt">
                      <v:stroke endcap="round"/>
                    </v:rect>
                    <v:shape id="Rectángulo: una sola esquina redondeada 945" o:spid="_x0000_s1229"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946" o:spid="_x0000_s1230"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" fillcolor="#ffc1c1 [1303]" stroked="f" strokeweight="1.25pt">
                      <v:stroke endcap="round"/>
                    </v:shape>
                    <v:shape id="Diagrama de flujo: conector 947" o:spid="_x0000_s1231"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" fillcolor="#ffc1c1 [1303]" stroked="f" strokeweight="1.25pt">
                      <v:fill color2="#ff0b0c [2407]" rotate="t" focusposition=".5,.5" focussize="" colors="0 #ffc1c2;24248f #e60000;1 red" focus="100%" type="gradientRadial"/>
                      <v:stroke endcap="round"/>
                    </v:shape>
                  </v:group>
                  <v:rect id="Rectángulo 948" o:spid="_x0000_s1232"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" filled="f" stroked="f" strokeweight="1.25pt">
                    <v:stroke endcap="round"/>
                    <v:textbox>
                      <w:txbxContent>
                        <w:p w14:paraId="7C70EBB2" w14:textId="77777777" w:rsidR="003E29F0" w:rsidRPr="0093640B" w:rsidRDefault="003E29F0" w:rsidP="003E29F0">
                          <w:pPr>
                            <w:pStyle w:val="Ttulo2"/>
                          </w:pPr>
                          <w:bookmarkStart w:id="162" w:name="_Toc197248918"/>
                          <w:r>
                            <w:t>VALORACIÓN</w:t>
                          </w:r>
                          <w:bookmarkEnd w:id="162"/>
                        </w:p>
                      </w:txbxContent>
                    </v:textbox>
                  </v:rect>
                </v:group>
                <v:shape id="Imagen 949" o:spid="_x0000_s1233" type="#_x0000_t75" style="position:absolute;top:136;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">
                  <v:imagedata r:id="rId39" o:title=""/>
                  <o:lock v:ext="edit" aspectratio="f"/>
                </v:shape>
                <w10:anchorlock/>
              </v:group>
            </w:pict>
          </mc:Fallback>
        </mc:AlternateContent>
      </w:r>
    </w:p>
    <w:p w14:paraId="2A93FDE8" w14:textId="108D9EB4" w:rsidR="00173094" w:rsidRPr="00173094" w:rsidRDefault="0031783D" w:rsidP="00173094">
      <w:pPr>
        <w:pStyle w:val="Ttulo3"/>
      </w:pPr>
      <w:bookmarkStart w:id="163" w:name="_Toc197248919"/>
      <w:r>
        <w:t>4.</w:t>
      </w:r>
      <w:r w:rsidR="003169FE">
        <w:t>3</w:t>
      </w:r>
      <w:r>
        <w:t xml:space="preserve">. </w:t>
      </w:r>
      <w:r w:rsidR="00173094" w:rsidRPr="00173094">
        <w:t>Conectando el Futuro: El Fascinante Mundo del Internet de las Cosas</w:t>
      </w:r>
      <w:bookmarkEnd w:id="163"/>
    </w:p>
    <w:p w14:paraId="0A806B40" w14:textId="77777777" w:rsidR="00173094" w:rsidRPr="00173094" w:rsidRDefault="00173094" w:rsidP="00173094">
      <w:pPr>
        <w:pStyle w:val="Ttulo4"/>
      </w:pPr>
      <w:bookmarkStart w:id="164" w:name="_Toc197248920"/>
      <w:r w:rsidRPr="00173094">
        <w:t>Historia Corta</w:t>
      </w:r>
      <w:bookmarkEnd w:id="164"/>
    </w:p>
    <w:p w14:paraId="7B9F320A" w14:textId="77777777" w:rsidR="00173094" w:rsidRPr="00173094" w:rsidRDefault="00173094" w:rsidP="00173094">
      <w:pPr>
        <w:spacing w:line="360" w:lineRule="auto"/>
      </w:pPr>
      <w:r w:rsidRPr="00173094">
        <w:t>Imagina un hogar donde todo está conectado: las luces, el termostato, incluso la nevera. Este concepto, conocido como Internet de las Cosas (</w:t>
      </w:r>
      <w:proofErr w:type="spellStart"/>
      <w:r w:rsidRPr="00173094">
        <w:t>IoT</w:t>
      </w:r>
      <w:proofErr w:type="spellEnd"/>
      <w:r w:rsidRPr="00173094">
        <w:t>), ha evolucionado rápidamente desde sus inicios en la década de 1980, cuando se utilizaban dispositivos simples para comunicarse. Hoy, estos dispositivos forman parte de un ecosistema complejo que permite la interconexión y el intercambio de datos en tiempo real, transformando la manera en que vivimos y trabajamos.</w:t>
      </w:r>
    </w:p>
    <w:p w14:paraId="254FA7E4" w14:textId="77777777" w:rsidR="00173094" w:rsidRPr="00173094" w:rsidRDefault="00173094" w:rsidP="00173094">
      <w:pPr>
        <w:pStyle w:val="Ttulo4"/>
      </w:pPr>
      <w:bookmarkStart w:id="165" w:name="_Toc197248921"/>
      <w:r w:rsidRPr="00173094">
        <w:t>Mitos y Realidades</w:t>
      </w:r>
      <w:bookmarkEnd w:id="165"/>
    </w:p>
    <w:p w14:paraId="7BE88BD9" w14:textId="77777777" w:rsidR="00173094" w:rsidRPr="00173094" w:rsidRDefault="00173094" w:rsidP="00173094">
      <w:pPr>
        <w:spacing w:line="360" w:lineRule="auto"/>
      </w:pPr>
      <w:r w:rsidRPr="00173094">
        <w:t xml:space="preserve">Un mito común sobre el </w:t>
      </w:r>
      <w:proofErr w:type="spellStart"/>
      <w:r w:rsidRPr="00173094">
        <w:t>IoT</w:t>
      </w:r>
      <w:proofErr w:type="spellEnd"/>
      <w:r w:rsidRPr="00173094">
        <w:t xml:space="preserve"> es que todos los dispositivos conectados son seguros por defecto. La realidad es que la seguridad en las plataformas </w:t>
      </w:r>
      <w:proofErr w:type="spellStart"/>
      <w:r w:rsidRPr="00173094">
        <w:t>IoT</w:t>
      </w:r>
      <w:proofErr w:type="spellEnd"/>
      <w:r w:rsidRPr="00173094">
        <w:t xml:space="preserve"> es un desafío constante, ya que muchos dispositivos pueden ser vulnerables a ataques. Otro mito es que el </w:t>
      </w:r>
      <w:proofErr w:type="spellStart"/>
      <w:r w:rsidRPr="00173094">
        <w:t>IoT</w:t>
      </w:r>
      <w:proofErr w:type="spellEnd"/>
      <w:r w:rsidRPr="00173094">
        <w:t xml:space="preserve"> solo se aplica a consumidores individuales. En verdad, se utiliza en industrias a través de sistemas ciberfísicos (</w:t>
      </w:r>
      <w:proofErr w:type="spellStart"/>
      <w:r w:rsidRPr="00173094">
        <w:t>CPS</w:t>
      </w:r>
      <w:proofErr w:type="spellEnd"/>
      <w:r w:rsidRPr="00173094">
        <w:t>), mejorando la eficiencia y la productividad en la visión de la Industria 4.0.</w:t>
      </w:r>
    </w:p>
    <w:p w14:paraId="234A029D" w14:textId="77777777" w:rsidR="00173094" w:rsidRPr="00173094" w:rsidRDefault="00173094" w:rsidP="00173094">
      <w:pPr>
        <w:pStyle w:val="Ttulo4"/>
      </w:pPr>
      <w:bookmarkStart w:id="166" w:name="_Toc197248922"/>
      <w:r w:rsidRPr="00173094">
        <w:t>Impacto en la Vida Diaria</w:t>
      </w:r>
      <w:bookmarkEnd w:id="166"/>
    </w:p>
    <w:p w14:paraId="69530165" w14:textId="77777777" w:rsidR="00173094" w:rsidRPr="00173094" w:rsidRDefault="00173094" w:rsidP="00173094">
      <w:pPr>
        <w:spacing w:line="360" w:lineRule="auto"/>
      </w:pPr>
      <w:r w:rsidRPr="00173094">
        <w:t xml:space="preserve">El impacto del </w:t>
      </w:r>
      <w:proofErr w:type="spellStart"/>
      <w:r w:rsidRPr="00173094">
        <w:t>IoT</w:t>
      </w:r>
      <w:proofErr w:type="spellEnd"/>
      <w:r w:rsidRPr="00173094">
        <w:t xml:space="preserve"> en nuestra vida cotidiana es innegable. Desde sistemas de seguridad inteligentes que protegen nuestros hogares hasta plataformas que monitorizan la salud, estos dispositivos mejoran nuestra calidad de vida. En el ámbito industrial, los </w:t>
      </w:r>
      <w:proofErr w:type="spellStart"/>
      <w:r w:rsidRPr="00173094">
        <w:t>CPS</w:t>
      </w:r>
      <w:proofErr w:type="spellEnd"/>
      <w:r w:rsidRPr="00173094">
        <w:t xml:space="preserve"> permiten una producción más eficiente y optimizada, reduciendo costos y aumentando la calidad de los productos. Gracias al </w:t>
      </w:r>
      <w:proofErr w:type="spellStart"/>
      <w:r w:rsidRPr="00173094">
        <w:t>IoT</w:t>
      </w:r>
      <w:proofErr w:type="spellEnd"/>
      <w:r w:rsidRPr="00173094">
        <w:t>, podemos tomar decisiones más informadas y rápidas en diversas áreas.</w:t>
      </w:r>
    </w:p>
    <w:p w14:paraId="30698105" w14:textId="77777777" w:rsidR="00173094" w:rsidRPr="00173094" w:rsidRDefault="00173094" w:rsidP="00173094">
      <w:pPr>
        <w:pStyle w:val="Ttulo4"/>
      </w:pPr>
      <w:bookmarkStart w:id="167" w:name="_Toc197248923"/>
      <w:r w:rsidRPr="00173094">
        <w:t>Reflexión Final</w:t>
      </w:r>
      <w:bookmarkEnd w:id="167"/>
    </w:p>
    <w:p w14:paraId="5A8763EC" w14:textId="0E0E2793" w:rsidR="00173094" w:rsidRPr="00173094" w:rsidRDefault="00173094" w:rsidP="00173094">
      <w:pPr>
        <w:spacing w:line="360" w:lineRule="auto"/>
      </w:pPr>
      <w:r w:rsidRPr="00173094">
        <w:t xml:space="preserve">El Internet de las Cosas está cambiando el mundo a una velocidad asombrosa. Reflexiona sobre cómo utilizas dispositivos conectados en tu vida diaria: ¿has notado alguna mejora en eficiencia o comodidad? Considera también los desafíos de seguridad que pueden surgir. Al comprender el funcionamiento del </w:t>
      </w:r>
      <w:proofErr w:type="spellStart"/>
      <w:r w:rsidRPr="00173094">
        <w:t>IoT</w:t>
      </w:r>
      <w:proofErr w:type="spellEnd"/>
      <w:r w:rsidRPr="00173094">
        <w:t xml:space="preserve"> y su potencial, te empoderas para participar activamente en esta revolución tecnológica. </w:t>
      </w:r>
    </w:p>
    <w:p w14:paraId="636371C1" w14:textId="77777777" w:rsidR="003E29F0" w:rsidRDefault="003E29F0" w:rsidP="003E29F0">
      <w:pPr>
        <w:rPr>
          <w:lang w:val="es-ES"/>
        </w:rPr>
      </w:pPr>
    </w:p>
    <w:p w14:paraId="790FDC17" w14:textId="77777777" w:rsidR="003E29F0" w:rsidRDefault="003E29F0" w:rsidP="003E29F0">
      <w:pPr>
        <w:rPr>
          <w:lang w:val="es-ES"/>
        </w:rPr>
      </w:pPr>
    </w:p>
    <w:p w14:paraId="707B5C88" w14:textId="77777777" w:rsidR="003E29F0" w:rsidRDefault="003E29F0" w:rsidP="003E29F0">
      <w:pPr>
        <w:rPr>
          <w:lang w:val="es-ES"/>
        </w:rPr>
      </w:pPr>
      <w:r>
        <w:rPr>
          <w:noProof/>
          <w:lang w:val="es-ES"/>
        </w:rPr>
        <w:lastRenderedPageBreak/>
        <mc:AlternateContent>
          <mc:Choice Requires="wpg">
            <w:drawing>
              <wp:inline distT="0" distB="0" distL="0" distR="0" wp14:anchorId="6AAB16B5" wp14:editId="40930A66">
                <wp:extent cx="4316730" cy="611505"/>
                <wp:effectExtent l="0" t="0" r="7620" b="0"/>
                <wp:docPr id="950" name="Grupo 950"/>
                <wp:cNvGraphicFramePr/>
                <a:graphic xmlns:a="http://schemas.openxmlformats.org/drawingml/2006/main">
                  <a:graphicData uri="http://schemas.microsoft.com/office/word/2010/wordprocessingGroup">
                    <wpg:wgp>
                      <wpg:cNvGrpSpPr/>
                      <wpg:grpSpPr>
                        <a:xfrm>
                          <a:off x="0" y="0"/>
                          <a:ext cx="4316730" cy="611505"/>
                          <a:chOff x="0" y="0"/>
                          <a:chExt cx="4316872" cy="611505"/>
                        </a:xfrm>
                      </wpg:grpSpPr>
                      <pic:pic xmlns:pic="http://schemas.openxmlformats.org/drawingml/2006/picture">
                        <pic:nvPicPr>
                          <pic:cNvPr id="951" name="Imagen 951"/>
                          <pic:cNvPicPr>
                            <a:picLocks/>
                          </pic:cNvPicPr>
                        </pic:nvPicPr>
                        <pic:blipFill rotWithShape="1">
                          <a:blip r:embed="rId40" cstate="print">
                            <a:extLst>
                              <a:ext uri="{28A0092B-C50C-407E-A947-70E740481C1C}">
                                <a14:useLocalDpi xmlns:a14="http://schemas.microsoft.com/office/drawing/2010/main" val="0"/>
                              </a:ext>
                            </a:extLst>
                          </a:blip>
                          <a:srcRect l="5962" t="6390" r="6257" b="7956"/>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2" name="Imagen 952"/>
                          <pic:cNvPicPr>
                            <a:picLocks/>
                          </pic:cNvPicPr>
                        </pic:nvPicPr>
                        <pic:blipFill rotWithShape="1">
                          <a:blip r:embed="rId41" cstate="print">
                            <a:extLst>
                              <a:ext uri="{28A0092B-C50C-407E-A947-70E740481C1C}">
                                <a14:useLocalDpi xmlns:a14="http://schemas.microsoft.com/office/drawing/2010/main" val="0"/>
                              </a:ext>
                            </a:extLst>
                          </a:blip>
                          <a:srcRect l="10330" t="10468" r="16206" b="18945"/>
                          <a:stretch/>
                        </pic:blipFill>
                        <pic:spPr bwMode="auto">
                          <a:xfrm>
                            <a:off x="3705367" y="0"/>
                            <a:ext cx="611505" cy="611505"/>
                          </a:xfrm>
                          <a:prstGeom prst="rect">
                            <a:avLst/>
                          </a:prstGeom>
                          <a:noFill/>
                          <a:ln>
                            <a:noFill/>
                          </a:ln>
                          <a:extLst>
                            <a:ext uri="{53640926-AAD7-44D8-BBD7-CCE9431645EC}">
                              <a14:shadowObscured xmlns:a14="http://schemas.microsoft.com/office/drawing/2010/main"/>
                            </a:ext>
                          </a:extLst>
                        </pic:spPr>
                      </pic:pic>
                      <wpg:grpSp>
                        <wpg:cNvPr id="953" name="Grupo 953"/>
                        <wpg:cNvGrpSpPr/>
                        <wpg:grpSpPr>
                          <a:xfrm>
                            <a:off x="771099" y="81886"/>
                            <a:ext cx="2769235" cy="464820"/>
                            <a:chOff x="0" y="0"/>
                            <a:chExt cx="2769566" cy="465026"/>
                          </a:xfrm>
                        </wpg:grpSpPr>
                        <wpg:grpSp>
                          <wpg:cNvPr id="954" name="Grupo 954"/>
                          <wpg:cNvGrpSpPr/>
                          <wpg:grpSpPr>
                            <a:xfrm>
                              <a:off x="0" y="0"/>
                              <a:ext cx="2769566" cy="465026"/>
                              <a:chOff x="0" y="0"/>
                              <a:chExt cx="2769566" cy="465026"/>
                            </a:xfrm>
                          </wpg:grpSpPr>
                          <wps:wsp>
                            <wps:cNvPr id="955" name="Rectángulo 955"/>
                            <wps:cNvSpPr/>
                            <wps:spPr>
                              <a:xfrm>
                                <a:off x="314576" y="261678"/>
                                <a:ext cx="2454772" cy="157281"/>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 name="Rectángulo: una sola esquina redondeada 956"/>
                            <wps:cNvSpPr/>
                            <wps:spPr>
                              <a:xfrm>
                                <a:off x="317541" y="67625"/>
                                <a:ext cx="2452025" cy="289560"/>
                              </a:xfrm>
                              <a:prstGeom prst="round1Rect">
                                <a:avLst>
                                  <a:gd name="adj" fmla="val 50000"/>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 name="Diagrama de flujo: conector 957"/>
                            <wps:cNvSpPr/>
                            <wps:spPr>
                              <a:xfrm>
                                <a:off x="0" y="0"/>
                                <a:ext cx="448785" cy="465026"/>
                              </a:xfrm>
                              <a:prstGeom prst="flowChartConnector">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 name="Diagrama de flujo: conector 958"/>
                            <wps:cNvSpPr/>
                            <wps:spPr>
                              <a:xfrm>
                                <a:off x="55864" y="55864"/>
                                <a:ext cx="338359" cy="358140"/>
                              </a:xfrm>
                              <a:prstGeom prst="flowChartConnector">
                                <a:avLst/>
                              </a:prstGeom>
                              <a:gradFill flip="none" rotWithShape="1">
                                <a:gsLst>
                                  <a:gs pos="0">
                                    <a:schemeClr val="accent4">
                                      <a:lumMod val="40000"/>
                                      <a:lumOff val="60000"/>
                                    </a:schemeClr>
                                  </a:gs>
                                  <a:gs pos="37000">
                                    <a:schemeClr val="accent4">
                                      <a:lumMod val="75000"/>
                                      <a:shade val="67500"/>
                                      <a:satMod val="115000"/>
                                    </a:schemeClr>
                                  </a:gs>
                                  <a:gs pos="100000">
                                    <a:schemeClr val="accent4">
                                      <a:lumMod val="75000"/>
                                      <a:shade val="100000"/>
                                      <a:satMod val="115000"/>
                                    </a:schemeClr>
                                  </a:gs>
                                </a:gsLst>
                                <a:path path="circle">
                                  <a:fillToRect l="50000" t="50000" r="50000" b="50000"/>
                                </a:path>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59" name="Rectángulo 959"/>
                          <wps:cNvSpPr/>
                          <wps:spPr>
                            <a:xfrm>
                              <a:off x="473952" y="48707"/>
                              <a:ext cx="2221660" cy="29894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0F09B2" w14:textId="77777777" w:rsidR="003E29F0" w:rsidRPr="0093640B" w:rsidRDefault="003E29F0" w:rsidP="003E29F0">
                                <w:pPr>
                                  <w:pStyle w:val="Ttulo2"/>
                                </w:pPr>
                                <w:bookmarkStart w:id="168" w:name="_Toc197248924"/>
                                <w:r>
                                  <w:t>PRODUCCIÓN</w:t>
                                </w:r>
                                <w:bookmarkEnd w:id="16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6AAB16B5" id="Grupo 950" o:spid="_x0000_s1234" style="width:339.9pt;height:48.15pt;mso-position-horizontal-relative:char;mso-position-vertical-relative:line" coordsize="43168,61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">
                <v:shape id="Imagen 951" o:spid="_x0000_s1235" type="#_x0000_t75" style="position:absolute;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">
                  <v:imagedata r:id="rId42" o:title="" croptop="4188f" cropbottom="5214f" cropleft="3907f" cropright="4101f"/>
                  <o:lock v:ext="edit" aspectratio="f"/>
                </v:shape>
                <v:shape id="Imagen 952" o:spid="_x0000_s1236" type="#_x0000_t75" style="position:absolute;left:37053;width:6115;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">
                  <v:imagedata r:id="rId43" o:title="" croptop="6860f" cropbottom="12416f" cropleft="6770f" cropright="10621f"/>
                  <o:lock v:ext="edit" aspectratio="f"/>
                </v:shape>
                <v:group id="Grupo 953" o:spid="_x0000_s1237" style="position:absolute;left:7710;top:818;width:27693;height:4649"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IF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Kl/B7JhwBuf4BAAD//wMAUEsBAi0AFAAGAAgAAAAhANvh9svuAAAAhQEAABMAAAAAAAAA&#10;AAAAAAAAAAAAAFtDb250ZW50X1R5cGVzXS54bWxQSwECLQAUAAYACAAAACEAWvQsW78AAAAVAQAA&#10;CwAAAAAAAAAAAAAAAAAfAQAAX3JlbHMvLnJlbHNQSwECLQAUAAYACAAAACEAnrtyBcYAAADcAAAA&#10;DwAAAAAAAAAAAAAAAAAHAgAAZHJzL2Rvd25yZXYueG1sUEsFBgAAAAADAAMAtwAAAPoCAAAAAA==&#10;">
                  <v:group id="Grupo 954" o:spid="_x0000_s1238" style="position:absolute;width:27695;height:4650" coordsize="27695,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">
                    <v:rect id="Rectángulo 955" o:spid="_x0000_s1239" style="position:absolute;left:3145;top:2616;width:24548;height:1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" fillcolor="#ffc1c1 [1303]" stroked="f" strokeweight="1.25pt">
                      <v:stroke endcap="round"/>
                    </v:rect>
                    <v:shape id="Rectángulo: una sola esquina redondeada 956" o:spid="_x0000_s1240" style="position:absolute;left:3175;top:676;width:24520;height:2895;visibility:visible;mso-wrap-style:square;v-text-anchor:middle" coordsize="245202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" path="m,l2307245,v79960,,144780,64820,144780,144780l2452025,289560,,289560,,xe" fillcolor="#ff0b0c [2407]" stroked="f" strokeweight="1.25pt">
                      <v:stroke endcap="round"/>
                      <v:path arrowok="t" o:connecttype="custom" o:connectlocs="0,0;2307245,0;2452025,144780;2452025,289560;0,289560;0,0" o:connectangles="0,0,0,0,0,0"/>
                    </v:shape>
                    <v:shape id="Diagrama de flujo: conector 957" o:spid="_x0000_s1241" type="#_x0000_t120" style="position:absolute;width:4487;height:4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" fillcolor="#ffc1c1 [1303]" stroked="f" strokeweight="1.25pt">
                      <v:stroke endcap="round"/>
                    </v:shape>
                    <v:shape id="Diagrama de flujo: conector 958" o:spid="_x0000_s1242" type="#_x0000_t120" style="position:absolute;left:558;top:558;width:3384;height:3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" fillcolor="#ffc1c1 [1303]" stroked="f" strokeweight="1.25pt">
                      <v:fill color2="#ff0b0c [2407]" rotate="t" focusposition=".5,.5" focussize="" colors="0 #ffc1c2;24248f #e60000;1 red" focus="100%" type="gradientRadial"/>
                      <v:stroke endcap="round"/>
                    </v:shape>
                  </v:group>
                  <v:rect id="Rectángulo 959" o:spid="_x0000_s1243" style="position:absolute;left:4739;top:487;width:22217;height:2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" filled="f" stroked="f" strokeweight="1.25pt">
                    <v:stroke endcap="round"/>
                    <v:textbox>
                      <w:txbxContent>
                        <w:p w14:paraId="130F09B2" w14:textId="77777777" w:rsidR="003E29F0" w:rsidRPr="0093640B" w:rsidRDefault="003E29F0" w:rsidP="003E29F0">
                          <w:pPr>
                            <w:pStyle w:val="Ttulo2"/>
                          </w:pPr>
                          <w:bookmarkStart w:id="169" w:name="_Toc197248924"/>
                          <w:r>
                            <w:t>PRODUCCIÓN</w:t>
                          </w:r>
                          <w:bookmarkEnd w:id="169"/>
                        </w:p>
                      </w:txbxContent>
                    </v:textbox>
                  </v:rect>
                </v:group>
                <w10:anchorlock/>
              </v:group>
            </w:pict>
          </mc:Fallback>
        </mc:AlternateContent>
      </w:r>
    </w:p>
    <w:p w14:paraId="0FDC9D0E" w14:textId="03637B80" w:rsidR="00173094" w:rsidRPr="00173094" w:rsidRDefault="003169FE" w:rsidP="00173094">
      <w:pPr>
        <w:pStyle w:val="Ttulo3"/>
      </w:pPr>
      <w:bookmarkStart w:id="170" w:name="_Toc197248925"/>
      <w:r>
        <w:t xml:space="preserve">4.4. </w:t>
      </w:r>
      <w:r w:rsidR="00173094" w:rsidRPr="00173094">
        <w:t>Cuestionario sobre Internet de las Cosas (</w:t>
      </w:r>
      <w:proofErr w:type="spellStart"/>
      <w:r w:rsidR="00173094" w:rsidRPr="00173094">
        <w:t>IoT</w:t>
      </w:r>
      <w:proofErr w:type="spellEnd"/>
      <w:r w:rsidR="00173094" w:rsidRPr="00173094">
        <w:t>)</w:t>
      </w:r>
      <w:bookmarkEnd w:id="170"/>
    </w:p>
    <w:p w14:paraId="1D81E73F" w14:textId="77777777" w:rsidR="00173094" w:rsidRPr="00173094" w:rsidRDefault="00173094" w:rsidP="00173094">
      <w:pPr>
        <w:pStyle w:val="Ttulo4"/>
      </w:pPr>
      <w:bookmarkStart w:id="171" w:name="_Toc197248926"/>
      <w:r w:rsidRPr="00173094">
        <w:t>Preguntas Abiertas</w:t>
      </w:r>
      <w:bookmarkEnd w:id="171"/>
    </w:p>
    <w:p w14:paraId="1B912877" w14:textId="77777777" w:rsidR="00173094" w:rsidRPr="00173094" w:rsidRDefault="00173094">
      <w:pPr>
        <w:numPr>
          <w:ilvl w:val="0"/>
          <w:numId w:val="41"/>
        </w:numPr>
        <w:spacing w:line="360" w:lineRule="auto"/>
      </w:pPr>
      <w:r w:rsidRPr="00173094">
        <w:rPr>
          <w:b/>
          <w:bCs/>
        </w:rPr>
        <w:t>Explica qué son los sistemas ciberfísicos (</w:t>
      </w:r>
      <w:proofErr w:type="spellStart"/>
      <w:r w:rsidRPr="00173094">
        <w:rPr>
          <w:b/>
          <w:bCs/>
        </w:rPr>
        <w:t>CPS</w:t>
      </w:r>
      <w:proofErr w:type="spellEnd"/>
      <w:r w:rsidRPr="00173094">
        <w:rPr>
          <w:b/>
          <w:bCs/>
        </w:rPr>
        <w:t>) y cómo se relacionan con la Industria 4.0.</w:t>
      </w:r>
    </w:p>
    <w:p w14:paraId="60D9F13E" w14:textId="4865472C" w:rsidR="00173094" w:rsidRPr="00173094"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2ACA2922" w14:textId="77777777" w:rsidR="00173094" w:rsidRPr="00173094" w:rsidRDefault="00173094">
      <w:pPr>
        <w:numPr>
          <w:ilvl w:val="0"/>
          <w:numId w:val="41"/>
        </w:numPr>
        <w:spacing w:line="360" w:lineRule="auto"/>
      </w:pPr>
      <w:r w:rsidRPr="00173094">
        <w:rPr>
          <w:b/>
          <w:bCs/>
        </w:rPr>
        <w:t xml:space="preserve">Describe un ejemplo de un ecosistema de dispositivos </w:t>
      </w:r>
      <w:proofErr w:type="spellStart"/>
      <w:r w:rsidRPr="00173094">
        <w:rPr>
          <w:b/>
          <w:bCs/>
        </w:rPr>
        <w:t>IoT</w:t>
      </w:r>
      <w:proofErr w:type="spellEnd"/>
      <w:r w:rsidRPr="00173094">
        <w:rPr>
          <w:b/>
          <w:bCs/>
        </w:rPr>
        <w:t xml:space="preserve"> que hayas visto o utilizado. ¿Cuál fue su función principal?</w:t>
      </w:r>
    </w:p>
    <w:p w14:paraId="78D7B26F" w14:textId="333A6EE3" w:rsidR="00173094" w:rsidRPr="00173094"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2898D744" w14:textId="77777777" w:rsidR="00173094" w:rsidRPr="00173094" w:rsidRDefault="00173094" w:rsidP="00173094">
      <w:pPr>
        <w:pStyle w:val="Ttulo4"/>
      </w:pPr>
      <w:bookmarkStart w:id="172" w:name="_Toc197248927"/>
      <w:r w:rsidRPr="00173094">
        <w:t>Selección Múltiple</w:t>
      </w:r>
      <w:bookmarkEnd w:id="172"/>
    </w:p>
    <w:p w14:paraId="0A872459" w14:textId="77777777" w:rsidR="00173094" w:rsidRPr="00173094" w:rsidRDefault="00173094">
      <w:pPr>
        <w:numPr>
          <w:ilvl w:val="0"/>
          <w:numId w:val="42"/>
        </w:numPr>
        <w:spacing w:line="360" w:lineRule="auto"/>
      </w:pPr>
      <w:r w:rsidRPr="00173094">
        <w:rPr>
          <w:b/>
          <w:bCs/>
        </w:rPr>
        <w:t xml:space="preserve">¿Cuál de los siguientes componentes es esencial en una plataforma </w:t>
      </w:r>
      <w:proofErr w:type="spellStart"/>
      <w:r w:rsidRPr="00173094">
        <w:rPr>
          <w:b/>
          <w:bCs/>
        </w:rPr>
        <w:t>IoT</w:t>
      </w:r>
      <w:proofErr w:type="spellEnd"/>
      <w:r w:rsidRPr="00173094">
        <w:rPr>
          <w:b/>
          <w:bCs/>
        </w:rPr>
        <w:t>?</w:t>
      </w:r>
    </w:p>
    <w:p w14:paraId="7D8A193C" w14:textId="77777777" w:rsidR="00173094" w:rsidRPr="00173094" w:rsidRDefault="00173094" w:rsidP="007E2B3E">
      <w:pPr>
        <w:spacing w:line="360" w:lineRule="auto"/>
        <w:ind w:left="1440"/>
      </w:pPr>
      <w:r w:rsidRPr="00173094">
        <w:t>A) Dispositivos de entrada</w:t>
      </w:r>
    </w:p>
    <w:p w14:paraId="35F707C3" w14:textId="77777777" w:rsidR="00173094" w:rsidRPr="00173094" w:rsidRDefault="00173094" w:rsidP="007E2B3E">
      <w:pPr>
        <w:spacing w:line="360" w:lineRule="auto"/>
        <w:ind w:left="1440"/>
      </w:pPr>
      <w:r w:rsidRPr="00173094">
        <w:t>B) Interfaz de usuario</w:t>
      </w:r>
    </w:p>
    <w:p w14:paraId="60F18C25" w14:textId="77777777" w:rsidR="00173094" w:rsidRPr="00173094" w:rsidRDefault="00173094" w:rsidP="007E2B3E">
      <w:pPr>
        <w:spacing w:line="360" w:lineRule="auto"/>
        <w:ind w:left="1440"/>
      </w:pPr>
      <w:r w:rsidRPr="00173094">
        <w:t>C) Conectividad a Internet</w:t>
      </w:r>
    </w:p>
    <w:p w14:paraId="2D9A4C25" w14:textId="77777777" w:rsidR="00173094" w:rsidRPr="00173094" w:rsidRDefault="00173094" w:rsidP="007E2B3E">
      <w:pPr>
        <w:spacing w:line="360" w:lineRule="auto"/>
        <w:ind w:left="1440"/>
      </w:pPr>
      <w:r w:rsidRPr="00173094">
        <w:t>D) Todas las anteriores</w:t>
      </w:r>
    </w:p>
    <w:p w14:paraId="13680614" w14:textId="77777777" w:rsidR="00173094" w:rsidRPr="00173094" w:rsidRDefault="00173094">
      <w:pPr>
        <w:numPr>
          <w:ilvl w:val="0"/>
          <w:numId w:val="42"/>
        </w:numPr>
        <w:spacing w:line="360" w:lineRule="auto"/>
      </w:pPr>
      <w:r w:rsidRPr="00173094">
        <w:rPr>
          <w:b/>
          <w:bCs/>
        </w:rPr>
        <w:t xml:space="preserve">¿Qué tecnología se utiliza para garantizar la seguridad en plataformas </w:t>
      </w:r>
      <w:proofErr w:type="spellStart"/>
      <w:r w:rsidRPr="00173094">
        <w:rPr>
          <w:b/>
          <w:bCs/>
        </w:rPr>
        <w:t>IoT</w:t>
      </w:r>
      <w:proofErr w:type="spellEnd"/>
      <w:r w:rsidRPr="00173094">
        <w:rPr>
          <w:b/>
          <w:bCs/>
        </w:rPr>
        <w:t>?</w:t>
      </w:r>
    </w:p>
    <w:p w14:paraId="18BDF08E" w14:textId="77777777" w:rsidR="00173094" w:rsidRPr="00173094" w:rsidRDefault="00173094" w:rsidP="007E2B3E">
      <w:pPr>
        <w:spacing w:line="360" w:lineRule="auto"/>
        <w:ind w:left="1440"/>
      </w:pPr>
      <w:r w:rsidRPr="00173094">
        <w:t>A) Firewall</w:t>
      </w:r>
    </w:p>
    <w:p w14:paraId="49C22F68" w14:textId="77777777" w:rsidR="00173094" w:rsidRPr="00173094" w:rsidRDefault="00173094" w:rsidP="007E2B3E">
      <w:pPr>
        <w:spacing w:line="360" w:lineRule="auto"/>
        <w:ind w:left="1440"/>
      </w:pPr>
      <w:r w:rsidRPr="00173094">
        <w:t>B) Encriptación</w:t>
      </w:r>
    </w:p>
    <w:p w14:paraId="39A18EFC" w14:textId="77777777" w:rsidR="00173094" w:rsidRPr="00173094" w:rsidRDefault="00173094" w:rsidP="007E2B3E">
      <w:pPr>
        <w:spacing w:line="360" w:lineRule="auto"/>
        <w:ind w:left="1440"/>
      </w:pPr>
      <w:r w:rsidRPr="00173094">
        <w:t>C) Autenticación</w:t>
      </w:r>
    </w:p>
    <w:p w14:paraId="05F72A19" w14:textId="77777777" w:rsidR="00173094" w:rsidRPr="00173094" w:rsidRDefault="00173094" w:rsidP="007E2B3E">
      <w:pPr>
        <w:spacing w:line="360" w:lineRule="auto"/>
        <w:ind w:left="1440"/>
      </w:pPr>
      <w:r w:rsidRPr="00173094">
        <w:t>D) Todas las anteriores</w:t>
      </w:r>
    </w:p>
    <w:p w14:paraId="7616BEAC" w14:textId="77777777" w:rsidR="00173094" w:rsidRPr="00173094" w:rsidRDefault="00173094" w:rsidP="00173094">
      <w:pPr>
        <w:pStyle w:val="Ttulo4"/>
      </w:pPr>
      <w:bookmarkStart w:id="173" w:name="_Toc197248928"/>
      <w:r w:rsidRPr="00173094">
        <w:lastRenderedPageBreak/>
        <w:t>Verdadero o Falso</w:t>
      </w:r>
      <w:bookmarkEnd w:id="173"/>
    </w:p>
    <w:p w14:paraId="619DB229" w14:textId="77777777" w:rsidR="00173094" w:rsidRPr="00173094" w:rsidRDefault="00173094">
      <w:pPr>
        <w:numPr>
          <w:ilvl w:val="0"/>
          <w:numId w:val="43"/>
        </w:numPr>
        <w:spacing w:line="360" w:lineRule="auto"/>
      </w:pPr>
      <w:r w:rsidRPr="00173094">
        <w:rPr>
          <w:b/>
          <w:bCs/>
        </w:rPr>
        <w:t>Los sistemas de seguridad inteligentes son irrelevantes en el entorno del Internet de las Cosas.</w:t>
      </w:r>
    </w:p>
    <w:p w14:paraId="79C8BB76" w14:textId="77777777" w:rsidR="00173094" w:rsidRPr="00173094" w:rsidRDefault="00173094">
      <w:pPr>
        <w:pStyle w:val="Prrafodelista"/>
        <w:numPr>
          <w:ilvl w:val="0"/>
          <w:numId w:val="56"/>
        </w:numPr>
        <w:spacing w:line="360" w:lineRule="auto"/>
      </w:pPr>
      <w:r w:rsidRPr="00173094">
        <w:t>Verdadero</w:t>
      </w:r>
    </w:p>
    <w:p w14:paraId="24CCA5A4" w14:textId="77777777" w:rsidR="00173094" w:rsidRPr="00173094" w:rsidRDefault="00173094">
      <w:pPr>
        <w:pStyle w:val="Prrafodelista"/>
        <w:numPr>
          <w:ilvl w:val="0"/>
          <w:numId w:val="56"/>
        </w:numPr>
        <w:spacing w:line="360" w:lineRule="auto"/>
      </w:pPr>
      <w:r w:rsidRPr="00173094">
        <w:t>Falso</w:t>
      </w:r>
    </w:p>
    <w:p w14:paraId="59FB3D26" w14:textId="77777777" w:rsidR="00173094" w:rsidRPr="00173094" w:rsidRDefault="00173094">
      <w:pPr>
        <w:numPr>
          <w:ilvl w:val="0"/>
          <w:numId w:val="43"/>
        </w:numPr>
        <w:spacing w:line="360" w:lineRule="auto"/>
      </w:pPr>
      <w:r w:rsidRPr="00173094">
        <w:rPr>
          <w:b/>
          <w:bCs/>
        </w:rPr>
        <w:t xml:space="preserve">La implementación de una API es opcional para interactuar con una plataforma </w:t>
      </w:r>
      <w:proofErr w:type="spellStart"/>
      <w:r w:rsidRPr="00173094">
        <w:rPr>
          <w:b/>
          <w:bCs/>
        </w:rPr>
        <w:t>IoT</w:t>
      </w:r>
      <w:proofErr w:type="spellEnd"/>
      <w:r w:rsidRPr="00173094">
        <w:rPr>
          <w:b/>
          <w:bCs/>
        </w:rPr>
        <w:t>.</w:t>
      </w:r>
    </w:p>
    <w:p w14:paraId="1665B9F7" w14:textId="77777777" w:rsidR="00173094" w:rsidRPr="00173094" w:rsidRDefault="00173094">
      <w:pPr>
        <w:pStyle w:val="Prrafodelista"/>
        <w:numPr>
          <w:ilvl w:val="0"/>
          <w:numId w:val="55"/>
        </w:numPr>
        <w:spacing w:line="360" w:lineRule="auto"/>
      </w:pPr>
      <w:r w:rsidRPr="00173094">
        <w:t>Verdadero</w:t>
      </w:r>
    </w:p>
    <w:p w14:paraId="579C066E" w14:textId="77777777" w:rsidR="00173094" w:rsidRPr="00173094" w:rsidRDefault="00173094">
      <w:pPr>
        <w:pStyle w:val="Prrafodelista"/>
        <w:numPr>
          <w:ilvl w:val="0"/>
          <w:numId w:val="55"/>
        </w:numPr>
        <w:spacing w:line="360" w:lineRule="auto"/>
      </w:pPr>
      <w:r w:rsidRPr="00173094">
        <w:t>Falso</w:t>
      </w:r>
    </w:p>
    <w:p w14:paraId="17AF91AA" w14:textId="77777777" w:rsidR="00173094" w:rsidRPr="00173094" w:rsidRDefault="00173094" w:rsidP="00173094">
      <w:pPr>
        <w:pStyle w:val="Ttulo4"/>
      </w:pPr>
      <w:bookmarkStart w:id="174" w:name="_Toc197248929"/>
      <w:r w:rsidRPr="00173094">
        <w:t>Escala con Indicadores</w:t>
      </w:r>
      <w:bookmarkEnd w:id="174"/>
    </w:p>
    <w:p w14:paraId="4573E938" w14:textId="77777777" w:rsidR="00173094" w:rsidRPr="00173094" w:rsidRDefault="00173094">
      <w:pPr>
        <w:numPr>
          <w:ilvl w:val="0"/>
          <w:numId w:val="44"/>
        </w:numPr>
        <w:spacing w:line="360" w:lineRule="auto"/>
      </w:pPr>
      <w:r w:rsidRPr="00173094">
        <w:rPr>
          <w:b/>
          <w:bCs/>
        </w:rPr>
        <w:t xml:space="preserve">En una escala del 1 al 5, ¿qué tan importante consideras que es la seguridad en las plataformas </w:t>
      </w:r>
      <w:proofErr w:type="spellStart"/>
      <w:r w:rsidRPr="00173094">
        <w:rPr>
          <w:b/>
          <w:bCs/>
        </w:rPr>
        <w:t>IoT</w:t>
      </w:r>
      <w:proofErr w:type="spellEnd"/>
      <w:r w:rsidRPr="00173094">
        <w:rPr>
          <w:b/>
          <w:bCs/>
        </w:rPr>
        <w:t>?</w:t>
      </w:r>
      <w:r w:rsidRPr="00173094">
        <w:t xml:space="preserve"> </w:t>
      </w:r>
    </w:p>
    <w:p w14:paraId="0AC6E79B" w14:textId="77777777" w:rsidR="00173094" w:rsidRPr="00173094" w:rsidRDefault="00173094" w:rsidP="007E2B3E">
      <w:pPr>
        <w:spacing w:line="360" w:lineRule="auto"/>
        <w:ind w:left="1440"/>
      </w:pPr>
      <w:r w:rsidRPr="00173094">
        <w:t>1: Nada importante</w:t>
      </w:r>
    </w:p>
    <w:p w14:paraId="0BAFEC1F" w14:textId="77777777" w:rsidR="00173094" w:rsidRPr="00173094" w:rsidRDefault="00173094" w:rsidP="007E2B3E">
      <w:pPr>
        <w:spacing w:line="360" w:lineRule="auto"/>
        <w:ind w:left="1440"/>
      </w:pPr>
      <w:r w:rsidRPr="00173094">
        <w:t>2: Poco importante</w:t>
      </w:r>
    </w:p>
    <w:p w14:paraId="77020752" w14:textId="77777777" w:rsidR="00173094" w:rsidRPr="00173094" w:rsidRDefault="00173094" w:rsidP="007E2B3E">
      <w:pPr>
        <w:spacing w:line="360" w:lineRule="auto"/>
        <w:ind w:left="1440"/>
      </w:pPr>
      <w:r w:rsidRPr="00173094">
        <w:t>3: Moderadamente importante</w:t>
      </w:r>
    </w:p>
    <w:p w14:paraId="23DFDF7C" w14:textId="77777777" w:rsidR="00173094" w:rsidRPr="00173094" w:rsidRDefault="00173094" w:rsidP="007E2B3E">
      <w:pPr>
        <w:spacing w:line="360" w:lineRule="auto"/>
        <w:ind w:left="1440"/>
      </w:pPr>
      <w:r w:rsidRPr="00173094">
        <w:t>4: Muy importante</w:t>
      </w:r>
    </w:p>
    <w:p w14:paraId="5E8D53EA" w14:textId="77777777" w:rsidR="00173094" w:rsidRPr="00173094" w:rsidRDefault="00173094" w:rsidP="007E2B3E">
      <w:pPr>
        <w:spacing w:line="360" w:lineRule="auto"/>
        <w:ind w:left="1440"/>
      </w:pPr>
      <w:r w:rsidRPr="00173094">
        <w:t>5: Extremadamente importante</w:t>
      </w:r>
    </w:p>
    <w:p w14:paraId="6ED916DD" w14:textId="77777777" w:rsidR="00173094" w:rsidRPr="00173094" w:rsidRDefault="00173094" w:rsidP="00173094">
      <w:pPr>
        <w:pStyle w:val="Ttulo4"/>
      </w:pPr>
      <w:bookmarkStart w:id="175" w:name="_Toc197248930"/>
      <w:r w:rsidRPr="00173094">
        <w:t>Preguntas Reflexivas</w:t>
      </w:r>
      <w:bookmarkEnd w:id="175"/>
    </w:p>
    <w:p w14:paraId="194F1AD7" w14:textId="77777777" w:rsidR="00173094" w:rsidRPr="00173094" w:rsidRDefault="00173094">
      <w:pPr>
        <w:numPr>
          <w:ilvl w:val="0"/>
          <w:numId w:val="45"/>
        </w:numPr>
        <w:spacing w:line="360" w:lineRule="auto"/>
      </w:pPr>
      <w:r w:rsidRPr="00173094">
        <w:rPr>
          <w:b/>
          <w:bCs/>
        </w:rPr>
        <w:t xml:space="preserve">Reflexiona sobre cómo los dispositivos </w:t>
      </w:r>
      <w:proofErr w:type="spellStart"/>
      <w:r w:rsidRPr="00173094">
        <w:rPr>
          <w:b/>
          <w:bCs/>
        </w:rPr>
        <w:t>IoT</w:t>
      </w:r>
      <w:proofErr w:type="spellEnd"/>
      <w:r w:rsidRPr="00173094">
        <w:rPr>
          <w:b/>
          <w:bCs/>
        </w:rPr>
        <w:t xml:space="preserve"> han cambiado tu forma de interactuar con tu hogar o entorno. ¿Qué beneficios has notado?</w:t>
      </w:r>
    </w:p>
    <w:p w14:paraId="0B0DF8A7" w14:textId="1AC00FCD" w:rsidR="00173094" w:rsidRPr="00173094"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0AC57C01" w14:textId="77777777" w:rsidR="00173094" w:rsidRPr="00173094" w:rsidRDefault="00173094">
      <w:pPr>
        <w:numPr>
          <w:ilvl w:val="0"/>
          <w:numId w:val="45"/>
        </w:numPr>
        <w:spacing w:line="360" w:lineRule="auto"/>
      </w:pPr>
      <w:r w:rsidRPr="00173094">
        <w:rPr>
          <w:b/>
          <w:bCs/>
        </w:rPr>
        <w:t xml:space="preserve">Considera un problema de seguridad que podrías enfrentar al usar dispositivos </w:t>
      </w:r>
      <w:proofErr w:type="spellStart"/>
      <w:r w:rsidRPr="00173094">
        <w:rPr>
          <w:b/>
          <w:bCs/>
        </w:rPr>
        <w:t>IoT</w:t>
      </w:r>
      <w:proofErr w:type="spellEnd"/>
      <w:r w:rsidRPr="00173094">
        <w:rPr>
          <w:b/>
          <w:bCs/>
        </w:rPr>
        <w:t>. ¿Cómo podrías mitigarlo?</w:t>
      </w:r>
    </w:p>
    <w:p w14:paraId="6D98AD6A" w14:textId="69C6BF22" w:rsidR="00173094" w:rsidRPr="00173094"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5532FA4B" w14:textId="77777777" w:rsidR="00173094" w:rsidRPr="00173094" w:rsidRDefault="00173094">
      <w:pPr>
        <w:numPr>
          <w:ilvl w:val="0"/>
          <w:numId w:val="45"/>
        </w:numPr>
        <w:spacing w:line="360" w:lineRule="auto"/>
      </w:pPr>
      <w:r w:rsidRPr="00173094">
        <w:rPr>
          <w:b/>
          <w:bCs/>
        </w:rPr>
        <w:lastRenderedPageBreak/>
        <w:t>Piensa en el futuro del Internet de las Cosas. ¿Cómo crees que afectará tu vida diaria en los próximos cinco años?</w:t>
      </w:r>
    </w:p>
    <w:p w14:paraId="4F3038D1" w14:textId="7B970669" w:rsidR="00173094" w:rsidRPr="00173094" w:rsidRDefault="00173094" w:rsidP="00173094">
      <w:pPr>
        <w:spacing w:line="360" w:lineRule="auto"/>
        <w:ind w:left="360"/>
        <w:rPr>
          <w:lang w:val="es-ES" w:eastAsia="es-BO"/>
        </w:rPr>
      </w:pPr>
      <w:r w:rsidRPr="00173094">
        <w:rPr>
          <w:b/>
          <w:bCs/>
          <w:lang w:val="es-ES" w:eastAsia="es-BO"/>
        </w:rPr>
        <w:t>Rpta</w:t>
      </w:r>
      <w:r w:rsidRPr="00173094">
        <w:rPr>
          <w:lang w:val="es-ES" w:eastAsia="es-BO"/>
        </w:rPr>
        <w:t>………………………………………………………………………………………………………………………………………………………………………………………………………………………………………………………………………………………………………………………………………………………………………………………………………………………………….</w:t>
      </w:r>
    </w:p>
    <w:p w14:paraId="4799C91D" w14:textId="77777777" w:rsidR="003E29F0" w:rsidRDefault="003E29F0" w:rsidP="00173094">
      <w:pPr>
        <w:spacing w:line="360" w:lineRule="auto"/>
        <w:rPr>
          <w:lang w:val="es-ES"/>
        </w:rPr>
      </w:pPr>
    </w:p>
    <w:p w14:paraId="2C3B2F79" w14:textId="77777777" w:rsidR="003C1678" w:rsidRDefault="003C1678" w:rsidP="002B0E57">
      <w:pPr>
        <w:rPr>
          <w:lang w:val="es-ES"/>
        </w:rPr>
      </w:pPr>
    </w:p>
    <w:p w14:paraId="7598F338" w14:textId="77777777" w:rsidR="003C1678" w:rsidRDefault="003C1678" w:rsidP="003F4BC4">
      <w:pPr>
        <w:tabs>
          <w:tab w:val="left" w:pos="5151"/>
        </w:tabs>
        <w:rPr>
          <w:lang w:val="es-ES"/>
        </w:rPr>
      </w:pPr>
    </w:p>
    <w:p w14:paraId="39731C0F" w14:textId="77777777" w:rsidR="008F691B" w:rsidRDefault="008F691B" w:rsidP="003F4BC4">
      <w:pPr>
        <w:tabs>
          <w:tab w:val="left" w:pos="5151"/>
        </w:tabs>
        <w:rPr>
          <w:lang w:val="es-ES"/>
        </w:rPr>
      </w:pPr>
    </w:p>
    <w:p w14:paraId="2A034649" w14:textId="77777777" w:rsidR="008F691B" w:rsidRDefault="008F691B" w:rsidP="003F4BC4">
      <w:pPr>
        <w:tabs>
          <w:tab w:val="left" w:pos="5151"/>
        </w:tabs>
        <w:rPr>
          <w:lang w:val="es-ES"/>
        </w:rPr>
      </w:pPr>
    </w:p>
    <w:p w14:paraId="1BE11443" w14:textId="77777777" w:rsidR="008F691B" w:rsidRDefault="008F691B" w:rsidP="003F4BC4">
      <w:pPr>
        <w:tabs>
          <w:tab w:val="left" w:pos="5151"/>
        </w:tabs>
        <w:rPr>
          <w:lang w:val="es-ES"/>
        </w:rPr>
      </w:pPr>
    </w:p>
    <w:p w14:paraId="4DB76392" w14:textId="77777777" w:rsidR="008F691B" w:rsidRDefault="008F691B" w:rsidP="003F4BC4">
      <w:pPr>
        <w:tabs>
          <w:tab w:val="left" w:pos="5151"/>
        </w:tabs>
        <w:rPr>
          <w:lang w:val="es-ES"/>
        </w:rPr>
      </w:pPr>
    </w:p>
    <w:p w14:paraId="671F5804" w14:textId="77777777" w:rsidR="008F691B" w:rsidRDefault="008F691B" w:rsidP="003F4BC4">
      <w:pPr>
        <w:tabs>
          <w:tab w:val="left" w:pos="5151"/>
        </w:tabs>
        <w:rPr>
          <w:lang w:val="es-ES"/>
        </w:rPr>
      </w:pPr>
    </w:p>
    <w:p w14:paraId="3335F0CB" w14:textId="77777777" w:rsidR="008F691B" w:rsidRDefault="008F691B" w:rsidP="003F4BC4">
      <w:pPr>
        <w:tabs>
          <w:tab w:val="left" w:pos="5151"/>
        </w:tabs>
        <w:rPr>
          <w:lang w:val="es-ES"/>
        </w:rPr>
        <w:sectPr w:rsidR="008F691B" w:rsidSect="003F4BC4">
          <w:pgSz w:w="12240" w:h="15840" w:code="1"/>
          <w:pgMar w:top="1247" w:right="1474" w:bottom="1247" w:left="1474" w:header="680" w:footer="680" w:gutter="0"/>
          <w:cols w:space="708"/>
          <w:docGrid w:linePitch="360"/>
        </w:sectPr>
      </w:pPr>
    </w:p>
    <w:p w14:paraId="1FE64952" w14:textId="639D61E8" w:rsidR="008F691B" w:rsidRPr="00D90A0D" w:rsidRDefault="00A06CED" w:rsidP="00D90A0D">
      <w:pPr>
        <w:pStyle w:val="Ttulo1"/>
      </w:pPr>
      <w:bookmarkStart w:id="176" w:name="_Toc197248931"/>
      <w:r w:rsidRPr="00D90A0D">
        <w:lastRenderedPageBreak/>
        <w:t>BIBLIOGRAFIA</w:t>
      </w:r>
      <w:bookmarkEnd w:id="176"/>
    </w:p>
    <w:p w14:paraId="306CC8BA" w14:textId="77777777" w:rsidR="00A06CED" w:rsidRDefault="00A06CED" w:rsidP="00A06CED">
      <w:pPr>
        <w:rPr>
          <w:lang w:val="es-ES"/>
        </w:rPr>
      </w:pPr>
    </w:p>
    <w:p w14:paraId="3D6E167D" w14:textId="3DC9BC53" w:rsidR="008F677A" w:rsidRPr="008F677A" w:rsidRDefault="008F677A">
      <w:pPr>
        <w:pStyle w:val="Prrafodelista"/>
        <w:numPr>
          <w:ilvl w:val="0"/>
          <w:numId w:val="46"/>
        </w:numPr>
        <w:spacing w:line="360" w:lineRule="auto"/>
      </w:pPr>
      <w:r w:rsidRPr="00D90A0D">
        <w:rPr>
          <w:b/>
          <w:bCs/>
        </w:rPr>
        <w:t>Martha Angélica Orosco Guzmán, Ma. de Lourdes Chávez A. y Joaquín Chávez A. (2006)</w:t>
      </w:r>
      <w:r w:rsidRPr="008F677A">
        <w:t xml:space="preserve">. </w:t>
      </w:r>
      <w:r w:rsidRPr="00D90A0D">
        <w:rPr>
          <w:i/>
          <w:iCs/>
        </w:rPr>
        <w:t>Informática Uno</w:t>
      </w:r>
      <w:r w:rsidRPr="008F677A">
        <w:t xml:space="preserve">. Thomson. 1ª Ed. </w:t>
      </w:r>
    </w:p>
    <w:p w14:paraId="436181DE" w14:textId="274C99C3" w:rsidR="008F677A" w:rsidRPr="008F677A" w:rsidRDefault="008F677A">
      <w:pPr>
        <w:pStyle w:val="Prrafodelista"/>
        <w:numPr>
          <w:ilvl w:val="0"/>
          <w:numId w:val="46"/>
        </w:numPr>
        <w:spacing w:line="360" w:lineRule="auto"/>
      </w:pPr>
      <w:r w:rsidRPr="00D90A0D">
        <w:rPr>
          <w:b/>
          <w:bCs/>
        </w:rPr>
        <w:t>Ferreira Cortés Gonzalo</w:t>
      </w:r>
      <w:r w:rsidRPr="008F677A">
        <w:t xml:space="preserve">. </w:t>
      </w:r>
      <w:r w:rsidRPr="00D90A0D">
        <w:rPr>
          <w:i/>
          <w:iCs/>
        </w:rPr>
        <w:t>Informática para cursos de Bachillerato</w:t>
      </w:r>
      <w:r w:rsidRPr="008F677A">
        <w:t xml:space="preserve">. Editorial Alfa Omega. </w:t>
      </w:r>
    </w:p>
    <w:p w14:paraId="0EBFEDEE" w14:textId="5E6B6138" w:rsidR="008F677A" w:rsidRPr="008F677A" w:rsidRDefault="008F677A">
      <w:pPr>
        <w:pStyle w:val="Prrafodelista"/>
        <w:numPr>
          <w:ilvl w:val="0"/>
          <w:numId w:val="46"/>
        </w:numPr>
        <w:spacing w:line="360" w:lineRule="auto"/>
      </w:pPr>
      <w:r w:rsidRPr="00D90A0D">
        <w:rPr>
          <w:b/>
          <w:bCs/>
        </w:rPr>
        <w:t>Patterson, D. A. (1993)</w:t>
      </w:r>
      <w:r w:rsidRPr="008F677A">
        <w:t xml:space="preserve">. </w:t>
      </w:r>
      <w:proofErr w:type="spellStart"/>
      <w:r w:rsidRPr="00D90A0D">
        <w:rPr>
          <w:i/>
          <w:iCs/>
        </w:rPr>
        <w:t>Computer</w:t>
      </w:r>
      <w:proofErr w:type="spellEnd"/>
      <w:r w:rsidRPr="00D90A0D">
        <w:rPr>
          <w:i/>
          <w:iCs/>
        </w:rPr>
        <w:t xml:space="preserve"> </w:t>
      </w:r>
      <w:proofErr w:type="spellStart"/>
      <w:r w:rsidRPr="00D90A0D">
        <w:rPr>
          <w:i/>
          <w:iCs/>
        </w:rPr>
        <w:t>Organization</w:t>
      </w:r>
      <w:proofErr w:type="spellEnd"/>
      <w:r w:rsidRPr="00D90A0D">
        <w:rPr>
          <w:i/>
          <w:iCs/>
        </w:rPr>
        <w:t xml:space="preserve"> and </w:t>
      </w:r>
      <w:proofErr w:type="spellStart"/>
      <w:r w:rsidRPr="00D90A0D">
        <w:rPr>
          <w:i/>
          <w:iCs/>
        </w:rPr>
        <w:t>Design</w:t>
      </w:r>
      <w:proofErr w:type="spellEnd"/>
      <w:r w:rsidRPr="00D90A0D">
        <w:rPr>
          <w:i/>
          <w:iCs/>
        </w:rPr>
        <w:t xml:space="preserve">: </w:t>
      </w:r>
      <w:proofErr w:type="spellStart"/>
      <w:r w:rsidRPr="00D90A0D">
        <w:rPr>
          <w:i/>
          <w:iCs/>
        </w:rPr>
        <w:t>The</w:t>
      </w:r>
      <w:proofErr w:type="spellEnd"/>
      <w:r w:rsidRPr="00D90A0D">
        <w:rPr>
          <w:i/>
          <w:iCs/>
        </w:rPr>
        <w:t xml:space="preserve"> Hardware/Software Interface</w:t>
      </w:r>
      <w:r w:rsidRPr="008F677A">
        <w:t xml:space="preserve">. Morgan Kaufmann. </w:t>
      </w:r>
    </w:p>
    <w:p w14:paraId="7417737D" w14:textId="13F7FC68" w:rsidR="008F677A" w:rsidRPr="008F677A" w:rsidRDefault="008F677A">
      <w:pPr>
        <w:pStyle w:val="Prrafodelista"/>
        <w:numPr>
          <w:ilvl w:val="0"/>
          <w:numId w:val="46"/>
        </w:numPr>
        <w:spacing w:line="360" w:lineRule="auto"/>
      </w:pPr>
      <w:r w:rsidRPr="00D90A0D">
        <w:rPr>
          <w:b/>
          <w:bCs/>
        </w:rPr>
        <w:t>Angulo, M. (1995)</w:t>
      </w:r>
      <w:r w:rsidRPr="008F677A">
        <w:t xml:space="preserve">. </w:t>
      </w:r>
      <w:r w:rsidRPr="00D90A0D">
        <w:rPr>
          <w:i/>
          <w:iCs/>
        </w:rPr>
        <w:t>Historia de la Computación</w:t>
      </w:r>
      <w:r w:rsidRPr="008F677A">
        <w:t xml:space="preserve">. Editorial McGraw-Hill. </w:t>
      </w:r>
    </w:p>
    <w:p w14:paraId="42B66CCF" w14:textId="027AB1CA" w:rsidR="008F677A" w:rsidRPr="008F677A" w:rsidRDefault="008F677A">
      <w:pPr>
        <w:pStyle w:val="Prrafodelista"/>
        <w:numPr>
          <w:ilvl w:val="0"/>
          <w:numId w:val="46"/>
        </w:numPr>
        <w:spacing w:line="360" w:lineRule="auto"/>
      </w:pPr>
      <w:proofErr w:type="spellStart"/>
      <w:r w:rsidRPr="00D90A0D">
        <w:rPr>
          <w:b/>
          <w:bCs/>
        </w:rPr>
        <w:t>Quirindongo</w:t>
      </w:r>
      <w:proofErr w:type="spellEnd"/>
      <w:r w:rsidRPr="00D90A0D">
        <w:rPr>
          <w:b/>
          <w:bCs/>
        </w:rPr>
        <w:t xml:space="preserve"> Rodríguez, </w:t>
      </w:r>
      <w:proofErr w:type="spellStart"/>
      <w:r w:rsidRPr="00D90A0D">
        <w:rPr>
          <w:b/>
          <w:bCs/>
        </w:rPr>
        <w:t>Lumarem</w:t>
      </w:r>
      <w:proofErr w:type="spellEnd"/>
      <w:r w:rsidRPr="008F677A">
        <w:t xml:space="preserve">. </w:t>
      </w:r>
      <w:r w:rsidRPr="00D90A0D">
        <w:rPr>
          <w:i/>
          <w:iCs/>
        </w:rPr>
        <w:t>Historia de las computadoras y sus generaciones</w:t>
      </w:r>
      <w:r w:rsidRPr="008F677A">
        <w:t xml:space="preserve">. Universidad Ana G Méndez, 2024. </w:t>
      </w:r>
    </w:p>
    <w:p w14:paraId="6B791857" w14:textId="3B862ABE" w:rsidR="008F677A" w:rsidRPr="008F677A" w:rsidRDefault="008F677A">
      <w:pPr>
        <w:pStyle w:val="Prrafodelista"/>
        <w:numPr>
          <w:ilvl w:val="0"/>
          <w:numId w:val="46"/>
        </w:numPr>
        <w:spacing w:line="360" w:lineRule="auto"/>
      </w:pPr>
      <w:r w:rsidRPr="00D90A0D">
        <w:rPr>
          <w:b/>
          <w:bCs/>
        </w:rPr>
        <w:t>Turing, A. M.</w:t>
      </w:r>
      <w:r w:rsidRPr="008F677A">
        <w:t xml:space="preserve"> (1936). </w:t>
      </w:r>
      <w:proofErr w:type="spellStart"/>
      <w:r w:rsidRPr="00D90A0D">
        <w:rPr>
          <w:i/>
          <w:iCs/>
        </w:rPr>
        <w:t>On</w:t>
      </w:r>
      <w:proofErr w:type="spellEnd"/>
      <w:r w:rsidRPr="00D90A0D">
        <w:rPr>
          <w:i/>
          <w:iCs/>
        </w:rPr>
        <w:t xml:space="preserve"> Computable </w:t>
      </w:r>
      <w:proofErr w:type="spellStart"/>
      <w:r w:rsidRPr="00D90A0D">
        <w:rPr>
          <w:i/>
          <w:iCs/>
        </w:rPr>
        <w:t>Numbers</w:t>
      </w:r>
      <w:proofErr w:type="spellEnd"/>
      <w:r w:rsidRPr="00D90A0D">
        <w:rPr>
          <w:i/>
          <w:iCs/>
        </w:rPr>
        <w:t xml:space="preserve">, </w:t>
      </w:r>
      <w:proofErr w:type="spellStart"/>
      <w:r w:rsidRPr="00D90A0D">
        <w:rPr>
          <w:i/>
          <w:iCs/>
        </w:rPr>
        <w:t>with</w:t>
      </w:r>
      <w:proofErr w:type="spellEnd"/>
      <w:r w:rsidRPr="00D90A0D">
        <w:rPr>
          <w:i/>
          <w:iCs/>
        </w:rPr>
        <w:t xml:space="preserve"> </w:t>
      </w:r>
      <w:proofErr w:type="spellStart"/>
      <w:r w:rsidRPr="00D90A0D">
        <w:rPr>
          <w:i/>
          <w:iCs/>
        </w:rPr>
        <w:t>an</w:t>
      </w:r>
      <w:proofErr w:type="spellEnd"/>
      <w:r w:rsidRPr="00D90A0D">
        <w:rPr>
          <w:i/>
          <w:iCs/>
        </w:rPr>
        <w:t xml:space="preserve"> </w:t>
      </w:r>
      <w:proofErr w:type="spellStart"/>
      <w:r w:rsidRPr="00D90A0D">
        <w:rPr>
          <w:i/>
          <w:iCs/>
        </w:rPr>
        <w:t>Application</w:t>
      </w:r>
      <w:proofErr w:type="spellEnd"/>
      <w:r w:rsidRPr="00D90A0D">
        <w:rPr>
          <w:i/>
          <w:iCs/>
        </w:rPr>
        <w:t xml:space="preserve"> </w:t>
      </w:r>
      <w:proofErr w:type="spellStart"/>
      <w:r w:rsidRPr="00D90A0D">
        <w:rPr>
          <w:i/>
          <w:iCs/>
        </w:rPr>
        <w:t>to</w:t>
      </w:r>
      <w:proofErr w:type="spellEnd"/>
      <w:r w:rsidRPr="00D90A0D">
        <w:rPr>
          <w:i/>
          <w:iCs/>
        </w:rPr>
        <w:t xml:space="preserve"> </w:t>
      </w:r>
      <w:proofErr w:type="spellStart"/>
      <w:r w:rsidRPr="00D90A0D">
        <w:rPr>
          <w:i/>
          <w:iCs/>
        </w:rPr>
        <w:t>the</w:t>
      </w:r>
      <w:proofErr w:type="spellEnd"/>
      <w:r w:rsidRPr="00D90A0D">
        <w:rPr>
          <w:i/>
          <w:iCs/>
        </w:rPr>
        <w:t xml:space="preserve"> </w:t>
      </w:r>
      <w:proofErr w:type="spellStart"/>
      <w:r w:rsidRPr="00D90A0D">
        <w:rPr>
          <w:i/>
          <w:iCs/>
        </w:rPr>
        <w:t>Entscheidungsproblem</w:t>
      </w:r>
      <w:proofErr w:type="spellEnd"/>
      <w:r w:rsidRPr="008F677A">
        <w:t xml:space="preserve">. </w:t>
      </w:r>
      <w:proofErr w:type="spellStart"/>
      <w:r w:rsidRPr="008F677A">
        <w:t>Proceedings</w:t>
      </w:r>
      <w:proofErr w:type="spellEnd"/>
      <w:r w:rsidRPr="008F677A">
        <w:t xml:space="preserve"> </w:t>
      </w:r>
      <w:proofErr w:type="spellStart"/>
      <w:r w:rsidRPr="008F677A">
        <w:t>of</w:t>
      </w:r>
      <w:proofErr w:type="spellEnd"/>
      <w:r w:rsidRPr="008F677A">
        <w:t xml:space="preserve"> </w:t>
      </w:r>
      <w:proofErr w:type="spellStart"/>
      <w:r w:rsidRPr="008F677A">
        <w:t>the</w:t>
      </w:r>
      <w:proofErr w:type="spellEnd"/>
      <w:r w:rsidRPr="008F677A">
        <w:t xml:space="preserve"> London </w:t>
      </w:r>
      <w:proofErr w:type="spellStart"/>
      <w:r w:rsidRPr="008F677A">
        <w:t>Mathematical</w:t>
      </w:r>
      <w:proofErr w:type="spellEnd"/>
      <w:r w:rsidRPr="008F677A">
        <w:t xml:space="preserve"> </w:t>
      </w:r>
      <w:proofErr w:type="spellStart"/>
      <w:r w:rsidRPr="008F677A">
        <w:t>Society</w:t>
      </w:r>
      <w:proofErr w:type="spellEnd"/>
      <w:r w:rsidRPr="008F677A">
        <w:t xml:space="preserve">. </w:t>
      </w:r>
    </w:p>
    <w:p w14:paraId="1FA7A4F6" w14:textId="6210EB33" w:rsidR="008F677A" w:rsidRPr="008F677A" w:rsidRDefault="008F677A">
      <w:pPr>
        <w:pStyle w:val="Prrafodelista"/>
        <w:numPr>
          <w:ilvl w:val="0"/>
          <w:numId w:val="46"/>
        </w:numPr>
        <w:spacing w:line="360" w:lineRule="auto"/>
      </w:pPr>
      <w:proofErr w:type="spellStart"/>
      <w:r w:rsidRPr="00D90A0D">
        <w:rPr>
          <w:b/>
          <w:bCs/>
        </w:rPr>
        <w:t>Ceruzzi</w:t>
      </w:r>
      <w:proofErr w:type="spellEnd"/>
      <w:r w:rsidRPr="00D90A0D">
        <w:rPr>
          <w:b/>
          <w:bCs/>
        </w:rPr>
        <w:t>, P. E. (2003)</w:t>
      </w:r>
      <w:r w:rsidRPr="008F677A">
        <w:t xml:space="preserve">. </w:t>
      </w:r>
      <w:r w:rsidRPr="00D90A0D">
        <w:rPr>
          <w:i/>
          <w:iCs/>
        </w:rPr>
        <w:t xml:space="preserve">A </w:t>
      </w:r>
      <w:proofErr w:type="spellStart"/>
      <w:r w:rsidRPr="00D90A0D">
        <w:rPr>
          <w:i/>
          <w:iCs/>
        </w:rPr>
        <w:t>History</w:t>
      </w:r>
      <w:proofErr w:type="spellEnd"/>
      <w:r w:rsidRPr="00D90A0D">
        <w:rPr>
          <w:i/>
          <w:iCs/>
        </w:rPr>
        <w:t xml:space="preserve"> </w:t>
      </w:r>
      <w:proofErr w:type="spellStart"/>
      <w:r w:rsidRPr="00D90A0D">
        <w:rPr>
          <w:i/>
          <w:iCs/>
        </w:rPr>
        <w:t>of</w:t>
      </w:r>
      <w:proofErr w:type="spellEnd"/>
      <w:r w:rsidRPr="00D90A0D">
        <w:rPr>
          <w:i/>
          <w:iCs/>
        </w:rPr>
        <w:t xml:space="preserve"> Modern Computing</w:t>
      </w:r>
      <w:r w:rsidRPr="008F677A">
        <w:t xml:space="preserve">. </w:t>
      </w:r>
      <w:proofErr w:type="spellStart"/>
      <w:r w:rsidRPr="008F677A">
        <w:t>MIT</w:t>
      </w:r>
      <w:proofErr w:type="spellEnd"/>
      <w:r w:rsidRPr="008F677A">
        <w:t xml:space="preserve"> </w:t>
      </w:r>
      <w:proofErr w:type="spellStart"/>
      <w:r w:rsidRPr="008F677A">
        <w:t>Press</w:t>
      </w:r>
      <w:proofErr w:type="spellEnd"/>
      <w:r w:rsidRPr="008F677A">
        <w:t xml:space="preserve">. </w:t>
      </w:r>
    </w:p>
    <w:p w14:paraId="7D7045CF" w14:textId="63C3D7B4" w:rsidR="008F677A" w:rsidRPr="008F677A" w:rsidRDefault="008F677A">
      <w:pPr>
        <w:pStyle w:val="Prrafodelista"/>
        <w:numPr>
          <w:ilvl w:val="0"/>
          <w:numId w:val="46"/>
        </w:numPr>
        <w:spacing w:line="360" w:lineRule="auto"/>
      </w:pPr>
      <w:r w:rsidRPr="00D90A0D">
        <w:rPr>
          <w:b/>
          <w:bCs/>
        </w:rPr>
        <w:t>Kirk, D. B. (2010)</w:t>
      </w:r>
      <w:r w:rsidRPr="008F677A">
        <w:t xml:space="preserve">. </w:t>
      </w:r>
      <w:proofErr w:type="spellStart"/>
      <w:r w:rsidRPr="00D90A0D">
        <w:rPr>
          <w:i/>
          <w:iCs/>
        </w:rPr>
        <w:t>Computer</w:t>
      </w:r>
      <w:proofErr w:type="spellEnd"/>
      <w:r w:rsidRPr="00D90A0D">
        <w:rPr>
          <w:i/>
          <w:iCs/>
        </w:rPr>
        <w:t xml:space="preserve"> </w:t>
      </w:r>
      <w:proofErr w:type="spellStart"/>
      <w:r w:rsidRPr="00D90A0D">
        <w:rPr>
          <w:i/>
          <w:iCs/>
        </w:rPr>
        <w:t>Architecture</w:t>
      </w:r>
      <w:proofErr w:type="spellEnd"/>
      <w:r w:rsidRPr="00D90A0D">
        <w:rPr>
          <w:i/>
          <w:iCs/>
        </w:rPr>
        <w:t xml:space="preserve">: A </w:t>
      </w:r>
      <w:proofErr w:type="spellStart"/>
      <w:r w:rsidRPr="00D90A0D">
        <w:rPr>
          <w:i/>
          <w:iCs/>
        </w:rPr>
        <w:t>Quantitative</w:t>
      </w:r>
      <w:proofErr w:type="spellEnd"/>
      <w:r w:rsidRPr="00D90A0D">
        <w:rPr>
          <w:i/>
          <w:iCs/>
        </w:rPr>
        <w:t xml:space="preserve"> </w:t>
      </w:r>
      <w:proofErr w:type="spellStart"/>
      <w:r w:rsidRPr="00D90A0D">
        <w:rPr>
          <w:i/>
          <w:iCs/>
        </w:rPr>
        <w:t>Approach</w:t>
      </w:r>
      <w:proofErr w:type="spellEnd"/>
      <w:r w:rsidRPr="008F677A">
        <w:t xml:space="preserve">. Morgan Kaufmann. </w:t>
      </w:r>
    </w:p>
    <w:p w14:paraId="57330B3C" w14:textId="3308E940" w:rsidR="008F677A" w:rsidRPr="008F677A" w:rsidRDefault="008F677A">
      <w:pPr>
        <w:pStyle w:val="Prrafodelista"/>
        <w:numPr>
          <w:ilvl w:val="0"/>
          <w:numId w:val="46"/>
        </w:numPr>
        <w:spacing w:line="360" w:lineRule="auto"/>
      </w:pPr>
      <w:proofErr w:type="spellStart"/>
      <w:r w:rsidRPr="00D90A0D">
        <w:rPr>
          <w:b/>
          <w:bCs/>
        </w:rPr>
        <w:t>Stallings</w:t>
      </w:r>
      <w:proofErr w:type="spellEnd"/>
      <w:r w:rsidRPr="00D90A0D">
        <w:rPr>
          <w:b/>
          <w:bCs/>
        </w:rPr>
        <w:t>, W. (2015)</w:t>
      </w:r>
      <w:r w:rsidRPr="008F677A">
        <w:t xml:space="preserve">. </w:t>
      </w:r>
      <w:proofErr w:type="spellStart"/>
      <w:r w:rsidRPr="00D90A0D">
        <w:rPr>
          <w:i/>
          <w:iCs/>
        </w:rPr>
        <w:t>Computer</w:t>
      </w:r>
      <w:proofErr w:type="spellEnd"/>
      <w:r w:rsidRPr="00D90A0D">
        <w:rPr>
          <w:i/>
          <w:iCs/>
        </w:rPr>
        <w:t xml:space="preserve"> </w:t>
      </w:r>
      <w:proofErr w:type="spellStart"/>
      <w:r w:rsidRPr="00D90A0D">
        <w:rPr>
          <w:i/>
          <w:iCs/>
        </w:rPr>
        <w:t>Organization</w:t>
      </w:r>
      <w:proofErr w:type="spellEnd"/>
      <w:r w:rsidRPr="00D90A0D">
        <w:rPr>
          <w:i/>
          <w:iCs/>
        </w:rPr>
        <w:t xml:space="preserve"> and </w:t>
      </w:r>
      <w:proofErr w:type="spellStart"/>
      <w:r w:rsidRPr="00D90A0D">
        <w:rPr>
          <w:i/>
          <w:iCs/>
        </w:rPr>
        <w:t>Architecture</w:t>
      </w:r>
      <w:proofErr w:type="spellEnd"/>
      <w:r w:rsidRPr="00D90A0D">
        <w:rPr>
          <w:i/>
          <w:iCs/>
        </w:rPr>
        <w:t xml:space="preserve">: </w:t>
      </w:r>
      <w:proofErr w:type="spellStart"/>
      <w:r w:rsidRPr="00D90A0D">
        <w:rPr>
          <w:i/>
          <w:iCs/>
        </w:rPr>
        <w:t>Designing</w:t>
      </w:r>
      <w:proofErr w:type="spellEnd"/>
      <w:r w:rsidRPr="00D90A0D">
        <w:rPr>
          <w:i/>
          <w:iCs/>
        </w:rPr>
        <w:t xml:space="preserve"> </w:t>
      </w:r>
      <w:proofErr w:type="spellStart"/>
      <w:r w:rsidRPr="00D90A0D">
        <w:rPr>
          <w:i/>
          <w:iCs/>
        </w:rPr>
        <w:t>for</w:t>
      </w:r>
      <w:proofErr w:type="spellEnd"/>
      <w:r w:rsidRPr="00D90A0D">
        <w:rPr>
          <w:i/>
          <w:iCs/>
        </w:rPr>
        <w:t xml:space="preserve"> Performance</w:t>
      </w:r>
      <w:r w:rsidRPr="008F677A">
        <w:t xml:space="preserve">. Pearson. </w:t>
      </w:r>
    </w:p>
    <w:p w14:paraId="0D5E39A3" w14:textId="2769A01B" w:rsidR="00A06CED" w:rsidRPr="00D90A0D" w:rsidRDefault="008F677A">
      <w:pPr>
        <w:pStyle w:val="Prrafodelista"/>
        <w:numPr>
          <w:ilvl w:val="0"/>
          <w:numId w:val="46"/>
        </w:numPr>
        <w:spacing w:line="360" w:lineRule="auto"/>
        <w:rPr>
          <w:lang w:val="es-ES"/>
        </w:rPr>
      </w:pPr>
      <w:r w:rsidRPr="00D90A0D">
        <w:rPr>
          <w:b/>
          <w:bCs/>
        </w:rPr>
        <w:t>Baker, J. E. (2010)</w:t>
      </w:r>
      <w:r w:rsidRPr="008F677A">
        <w:t xml:space="preserve">. </w:t>
      </w:r>
      <w:proofErr w:type="spellStart"/>
      <w:r w:rsidRPr="00D90A0D">
        <w:rPr>
          <w:i/>
          <w:iCs/>
        </w:rPr>
        <w:t>The</w:t>
      </w:r>
      <w:proofErr w:type="spellEnd"/>
      <w:r w:rsidRPr="00D90A0D">
        <w:rPr>
          <w:i/>
          <w:iCs/>
        </w:rPr>
        <w:t xml:space="preserve"> </w:t>
      </w:r>
      <w:proofErr w:type="spellStart"/>
      <w:r w:rsidRPr="00D90A0D">
        <w:rPr>
          <w:i/>
          <w:iCs/>
        </w:rPr>
        <w:t>Computer</w:t>
      </w:r>
      <w:proofErr w:type="spellEnd"/>
      <w:r w:rsidRPr="00D90A0D">
        <w:rPr>
          <w:i/>
          <w:iCs/>
        </w:rPr>
        <w:t xml:space="preserve"> </w:t>
      </w:r>
      <w:proofErr w:type="spellStart"/>
      <w:r w:rsidRPr="00D90A0D">
        <w:rPr>
          <w:i/>
          <w:iCs/>
        </w:rPr>
        <w:t>Revolution</w:t>
      </w:r>
      <w:proofErr w:type="spellEnd"/>
      <w:r w:rsidRPr="00D90A0D">
        <w:rPr>
          <w:i/>
          <w:iCs/>
        </w:rPr>
        <w:t xml:space="preserve">: </w:t>
      </w:r>
      <w:proofErr w:type="spellStart"/>
      <w:r w:rsidRPr="00D90A0D">
        <w:rPr>
          <w:i/>
          <w:iCs/>
        </w:rPr>
        <w:t>An</w:t>
      </w:r>
      <w:proofErr w:type="spellEnd"/>
      <w:r w:rsidRPr="00D90A0D">
        <w:rPr>
          <w:i/>
          <w:iCs/>
        </w:rPr>
        <w:t xml:space="preserve"> </w:t>
      </w:r>
      <w:proofErr w:type="spellStart"/>
      <w:r w:rsidRPr="00D90A0D">
        <w:rPr>
          <w:i/>
          <w:iCs/>
        </w:rPr>
        <w:t>Illustrated</w:t>
      </w:r>
      <w:proofErr w:type="spellEnd"/>
      <w:r w:rsidRPr="00D90A0D">
        <w:rPr>
          <w:i/>
          <w:iCs/>
        </w:rPr>
        <w:t xml:space="preserve"> </w:t>
      </w:r>
      <w:proofErr w:type="spellStart"/>
      <w:r w:rsidRPr="00D90A0D">
        <w:rPr>
          <w:i/>
          <w:iCs/>
        </w:rPr>
        <w:t>History</w:t>
      </w:r>
      <w:proofErr w:type="spellEnd"/>
      <w:r w:rsidRPr="008F677A">
        <w:t xml:space="preserve">. New York: </w:t>
      </w:r>
      <w:proofErr w:type="spellStart"/>
      <w:r w:rsidRPr="008F677A">
        <w:t>Random</w:t>
      </w:r>
      <w:proofErr w:type="spellEnd"/>
      <w:r w:rsidRPr="008F677A">
        <w:t xml:space="preserve"> House.</w:t>
      </w:r>
    </w:p>
    <w:p w14:paraId="0FBBC141" w14:textId="77777777" w:rsidR="00A06CED" w:rsidRDefault="00A06CED" w:rsidP="00A06CED">
      <w:pPr>
        <w:rPr>
          <w:lang w:val="es-ES"/>
        </w:rPr>
      </w:pPr>
    </w:p>
    <w:p w14:paraId="3D2162D2" w14:textId="77777777" w:rsidR="00A06CED" w:rsidRDefault="00A06CED" w:rsidP="00A06CED">
      <w:pPr>
        <w:rPr>
          <w:lang w:val="es-ES"/>
        </w:rPr>
      </w:pPr>
    </w:p>
    <w:p w14:paraId="5296AC43" w14:textId="77777777" w:rsidR="00A06CED" w:rsidRDefault="00A06CED" w:rsidP="00A06CED">
      <w:pPr>
        <w:rPr>
          <w:lang w:val="es-ES"/>
        </w:rPr>
      </w:pPr>
    </w:p>
    <w:p w14:paraId="40CD9EA9" w14:textId="77777777" w:rsidR="00A06CED" w:rsidRPr="00A06CED" w:rsidRDefault="00A06CED" w:rsidP="00A06CED">
      <w:pPr>
        <w:rPr>
          <w:lang w:val="es-ES"/>
        </w:rPr>
      </w:pPr>
    </w:p>
    <w:sectPr w:rsidR="00A06CED" w:rsidRPr="00A06CED" w:rsidSect="003F4BC4">
      <w:pgSz w:w="12240" w:h="15840" w:code="1"/>
      <w:pgMar w:top="1247" w:right="1474" w:bottom="1247" w:left="1474"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07677" w14:textId="77777777" w:rsidR="00D57A66" w:rsidRDefault="00D57A66" w:rsidP="003C1678">
      <w:pPr>
        <w:spacing w:after="0" w:line="240" w:lineRule="auto"/>
      </w:pPr>
      <w:r>
        <w:separator/>
      </w:r>
    </w:p>
  </w:endnote>
  <w:endnote w:type="continuationSeparator" w:id="0">
    <w:p w14:paraId="607F6825" w14:textId="77777777" w:rsidR="00D57A66" w:rsidRDefault="00D57A66" w:rsidP="003C1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9159" w14:textId="77777777" w:rsidR="0098203A" w:rsidRDefault="0026068A">
    <w:pPr>
      <w:pStyle w:val="Piedepgina"/>
    </w:pPr>
    <w:r>
      <w:rPr>
        <w:noProof/>
      </w:rPr>
      <mc:AlternateContent>
        <mc:Choice Requires="wpg">
          <w:drawing>
            <wp:anchor distT="0" distB="0" distL="114300" distR="114300" simplePos="0" relativeHeight="251687936" behindDoc="0" locked="0" layoutInCell="1" allowOverlap="1" wp14:anchorId="2223C3BD" wp14:editId="5118E72D">
              <wp:simplePos x="0" y="0"/>
              <wp:positionH relativeFrom="column">
                <wp:posOffset>-1002665</wp:posOffset>
              </wp:positionH>
              <wp:positionV relativeFrom="paragraph">
                <wp:posOffset>-617220</wp:posOffset>
              </wp:positionV>
              <wp:extent cx="7890510" cy="1273810"/>
              <wp:effectExtent l="0" t="0" r="0" b="2540"/>
              <wp:wrapNone/>
              <wp:docPr id="26" name="Grupo 26"/>
              <wp:cNvGraphicFramePr/>
              <a:graphic xmlns:a="http://schemas.openxmlformats.org/drawingml/2006/main">
                <a:graphicData uri="http://schemas.microsoft.com/office/word/2010/wordprocessingGroup">
                  <wpg:wgp>
                    <wpg:cNvGrpSpPr/>
                    <wpg:grpSpPr>
                      <a:xfrm>
                        <a:off x="0" y="0"/>
                        <a:ext cx="7890510" cy="1273810"/>
                        <a:chOff x="0" y="0"/>
                        <a:chExt cx="7890510" cy="1273810"/>
                      </a:xfrm>
                    </wpg:grpSpPr>
                    <wpg:grpSp>
                      <wpg:cNvPr id="20" name="Grupo 20"/>
                      <wpg:cNvGrpSpPr/>
                      <wpg:grpSpPr>
                        <a:xfrm>
                          <a:off x="0" y="0"/>
                          <a:ext cx="7890510" cy="1273810"/>
                          <a:chOff x="-54120" y="0"/>
                          <a:chExt cx="7890652" cy="1274319"/>
                        </a:xfrm>
                      </wpg:grpSpPr>
                      <wps:wsp>
                        <wps:cNvPr id="21" name="Rectángulo 21"/>
                        <wps:cNvSpPr/>
                        <wps:spPr>
                          <a:xfrm rot="10800000">
                            <a:off x="-1" y="450385"/>
                            <a:ext cx="7804785" cy="823934"/>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ipse 22"/>
                        <wps:cNvSpPr/>
                        <wps:spPr>
                          <a:xfrm>
                            <a:off x="-34745" y="91440"/>
                            <a:ext cx="7871277" cy="665562"/>
                          </a:xfrm>
                          <a:prstGeom prst="ellipse">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ipse 23"/>
                        <wps:cNvSpPr/>
                        <wps:spPr>
                          <a:xfrm>
                            <a:off x="-54120" y="0"/>
                            <a:ext cx="7887749" cy="66548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Rectángulo 19"/>
                      <wps:cNvSpPr/>
                      <wps:spPr>
                        <a:xfrm>
                          <a:off x="914400" y="782515"/>
                          <a:ext cx="2705100" cy="399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143FBA" w14:textId="77777777" w:rsidR="0098203A" w:rsidRPr="002F1216" w:rsidRDefault="0098203A" w:rsidP="00090A0E">
                            <w:pPr>
                              <w:spacing w:after="0" w:line="272" w:lineRule="exac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ESPECIALIDAD</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Sistemas  Informáticos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ángulo 18"/>
                      <wps:cNvSpPr/>
                      <wps:spPr>
                        <a:xfrm>
                          <a:off x="5240215" y="773723"/>
                          <a:ext cx="1743075" cy="403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26461F" w14:textId="77777777" w:rsidR="0098203A" w:rsidRPr="002F1216" w:rsidRDefault="0098203A" w:rsidP="002B0E57">
                            <w:pPr>
                              <w:spacing w:after="0" w:line="272" w:lineRule="exact"/>
                              <w:jc w:val="righ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NIVEL</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xml:space="preserve">: </w:t>
                            </w:r>
                            <w:bookmarkStart w:id="80" w:name="_Hlk195803346"/>
                            <w:r w:rsidRPr="002F1216">
                              <w:rPr>
                                <w:rFonts w:ascii="Agency FB" w:hAnsi="Agency FB" w:cs="Arial"/>
                                <w:b/>
                                <w:noProof/>
                                <w:color w:val="FFC1C1" w:themeColor="accent4" w:themeTint="66"/>
                                <w:sz w:val="24"/>
                                <w:lang w:val="es-ES"/>
                              </w:rPr>
                              <w:t>Técnico Básico</w:t>
                            </w:r>
                            <w:bookmarkEnd w:id="8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Diagrama de flujo: conector 17"/>
                      <wps:cNvSpPr/>
                      <wps:spPr>
                        <a:xfrm>
                          <a:off x="3738196" y="836734"/>
                          <a:ext cx="438150" cy="328295"/>
                        </a:xfrm>
                        <a:prstGeom prst="flowChartConnector">
                          <a:avLst/>
                        </a:prstGeom>
                        <a:noFill/>
                        <a:ln w="38100">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3736730" y="776654"/>
                          <a:ext cx="439616" cy="432435"/>
                        </a:xfrm>
                        <a:prstGeom prst="rect">
                          <a:avLst/>
                        </a:prstGeom>
                        <a:noFill/>
                        <a:ln w="6350">
                          <a:noFill/>
                        </a:ln>
                        <a:effectLst/>
                      </wps:spPr>
                      <wps:txbx>
                        <w:txbxContent>
                          <w:p w14:paraId="635D7A04" w14:textId="77777777" w:rsidR="0098203A" w:rsidRPr="00F67763" w:rsidRDefault="0098203A" w:rsidP="0098203A">
                            <w:pPr>
                              <w:pStyle w:val="Encabezado"/>
                              <w:jc w:val="center"/>
                              <w:rPr>
                                <w:rFonts w:cs="Arial"/>
                                <w:b/>
                                <w:color w:val="FFC1C1" w:themeColor="accent4" w:themeTint="66"/>
                                <w:sz w:val="24"/>
                                <w:szCs w:val="28"/>
                              </w:rPr>
                            </w:pPr>
                            <w:r w:rsidRPr="00F67763">
                              <w:rPr>
                                <w:rFonts w:cs="Arial"/>
                                <w:b/>
                                <w:color w:val="FFC1C1" w:themeColor="accent4" w:themeTint="66"/>
                                <w:sz w:val="24"/>
                                <w:szCs w:val="28"/>
                              </w:rPr>
                              <w:fldChar w:fldCharType="begin"/>
                            </w:r>
                            <w:r w:rsidRPr="00F67763">
                              <w:rPr>
                                <w:rFonts w:cs="Arial"/>
                                <w:color w:val="FFC1C1" w:themeColor="accent4" w:themeTint="66"/>
                                <w:sz w:val="24"/>
                                <w:szCs w:val="28"/>
                              </w:rPr>
                              <w:instrText>PAGE   \* MERGEFORMAT</w:instrText>
                            </w:r>
                            <w:r w:rsidRPr="00F67763">
                              <w:rPr>
                                <w:rFonts w:cs="Arial"/>
                                <w:b/>
                                <w:color w:val="FFC1C1" w:themeColor="accent4" w:themeTint="66"/>
                                <w:sz w:val="24"/>
                                <w:szCs w:val="28"/>
                              </w:rPr>
                              <w:fldChar w:fldCharType="separate"/>
                            </w:r>
                            <w:r w:rsidRPr="00F67763">
                              <w:rPr>
                                <w:rFonts w:cs="Arial"/>
                                <w:b/>
                                <w:noProof/>
                                <w:color w:val="FFC1C1" w:themeColor="accent4" w:themeTint="66"/>
                                <w:sz w:val="24"/>
                                <w:szCs w:val="28"/>
                              </w:rPr>
                              <w:t>4</w:t>
                            </w:r>
                            <w:r w:rsidRPr="00F67763">
                              <w:rPr>
                                <w:rFonts w:cs="Arial"/>
                                <w:b/>
                                <w:color w:val="FFC1C1" w:themeColor="accent4" w:themeTint="66"/>
                                <w:sz w:val="24"/>
                                <w:szCs w:val="28"/>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anchor>
          </w:drawing>
        </mc:Choice>
        <mc:Fallback>
          <w:pict>
            <v:group w14:anchorId="2223C3BD" id="Grupo 26" o:spid="_x0000_s1251" style="position:absolute;left:0;text-align:left;margin-left:-78.95pt;margin-top:-48.6pt;width:621.3pt;height:100.3pt;z-index:251687936;mso-position-horizontal-relative:text;mso-position-vertical-relative:text" coordsize="78905,12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">
              <v:group id="Grupo 20" o:spid="_x0000_s1252" style="position:absolute;width:78905;height:12738" coordorigin="-541" coordsize="78906,1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253" style="position:absolute;top:4503;width:78047;height:824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" fillcolor="#ff0b0c [2407]" stroked="f" strokeweight="1.25pt">
                  <v:stroke endcap="round"/>
                </v:rect>
                <v:oval id="Elipse 22" o:spid="_x0000_s1254" style="position:absolute;left:-347;top:914;width:78712;height:66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" fillcolor="#ffc1c1 [1303]" stroked="f" strokeweight="1.25pt">
                  <v:stroke endcap="round"/>
                </v:oval>
                <v:oval id="Elipse 23" o:spid="_x0000_s1255" style="position:absolute;left:-541;width:78877;height:66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" fillcolor="white [3212]" stroked="f" strokeweight="1.25pt">
                  <v:stroke endcap="round"/>
                </v:oval>
              </v:group>
              <v:rect id="Rectángulo 19" o:spid="_x0000_s1256" style="position:absolute;left:9144;top:7825;width:27051;height:3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" filled="f" stroked="f" strokeweight="1.25pt">
                <v:stroke endcap="round"/>
                <v:textbox>
                  <w:txbxContent>
                    <w:p w14:paraId="0B143FBA" w14:textId="77777777" w:rsidR="0098203A" w:rsidRPr="002F1216" w:rsidRDefault="0098203A" w:rsidP="00090A0E">
                      <w:pPr>
                        <w:spacing w:after="0" w:line="272" w:lineRule="exac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ESPECIALIDAD</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Sistemas  Informáticos</w:t>
                      </w:r>
                    </w:p>
                  </w:txbxContent>
                </v:textbox>
              </v:rect>
              <v:rect id="Rectángulo 18" o:spid="_x0000_s1257" style="position:absolute;left:52402;top:7737;width:17430;height:40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" filled="f" stroked="f" strokeweight="1.25pt">
                <v:stroke endcap="round"/>
                <v:textbox>
                  <w:txbxContent>
                    <w:p w14:paraId="2426461F" w14:textId="77777777" w:rsidR="0098203A" w:rsidRPr="002F1216" w:rsidRDefault="0098203A" w:rsidP="002B0E57">
                      <w:pPr>
                        <w:spacing w:after="0" w:line="272" w:lineRule="exact"/>
                        <w:jc w:val="right"/>
                        <w:rPr>
                          <w:rFonts w:ascii="Agency FB" w:hAnsi="Agency FB" w:cs="Arial"/>
                          <w:b/>
                          <w:color w:val="FFC1C1" w:themeColor="accent4" w:themeTint="66"/>
                          <w:lang w:val="es-ES"/>
                        </w:rPr>
                      </w:pPr>
                      <w:r w:rsidRPr="002F1216">
                        <w:rPr>
                          <w:rFonts w:ascii="Agency FB" w:hAnsi="Agency FB" w:cs="Arial"/>
                          <w:b/>
                          <w:noProof/>
                          <w:color w:val="FFC1C1" w:themeColor="accent4" w:themeTint="66"/>
                          <w:sz w:val="24"/>
                          <w:lang w:val="es-ES"/>
                        </w:rPr>
                        <w:t>NIVEL</w:t>
                      </w:r>
                      <w:r>
                        <w:rPr>
                          <w:rFonts w:ascii="Agency FB" w:hAnsi="Agency FB" w:cs="Arial"/>
                          <w:b/>
                          <w:noProof/>
                          <w:color w:val="FFC1C1" w:themeColor="accent4" w:themeTint="66"/>
                          <w:sz w:val="24"/>
                          <w:lang w:val="es-ES"/>
                        </w:rPr>
                        <w:t xml:space="preserve"> </w:t>
                      </w:r>
                      <w:r w:rsidRPr="002F1216">
                        <w:rPr>
                          <w:rFonts w:ascii="Agency FB" w:hAnsi="Agency FB" w:cs="Arial"/>
                          <w:b/>
                          <w:noProof/>
                          <w:color w:val="FFC1C1" w:themeColor="accent4" w:themeTint="66"/>
                          <w:sz w:val="24"/>
                          <w:lang w:val="es-ES"/>
                        </w:rPr>
                        <w:t xml:space="preserve">: </w:t>
                      </w:r>
                      <w:bookmarkStart w:id="81" w:name="_Hlk195803346"/>
                      <w:r w:rsidRPr="002F1216">
                        <w:rPr>
                          <w:rFonts w:ascii="Agency FB" w:hAnsi="Agency FB" w:cs="Arial"/>
                          <w:b/>
                          <w:noProof/>
                          <w:color w:val="FFC1C1" w:themeColor="accent4" w:themeTint="66"/>
                          <w:sz w:val="24"/>
                          <w:lang w:val="es-ES"/>
                        </w:rPr>
                        <w:t>Técnico Básico</w:t>
                      </w:r>
                      <w:bookmarkEnd w:id="81"/>
                    </w:p>
                  </w:txbxContent>
                </v:textbox>
              </v:rect>
              <v:shapetype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17" o:spid="_x0000_s1258" type="#_x0000_t120" style="position:absolute;left:37381;top:8367;width:4382;height:3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" filled="f" strokecolor="#ffc1c1 [1303]" strokeweight="3pt">
                <v:stroke endcap="round"/>
              </v:shape>
              <v:shapetype id="_x0000_t202" coordsize="21600,21600" o:spt="202" path="m,l,21600r21600,l21600,xe">
                <v:stroke joinstyle="miter"/>
                <v:path gradientshapeok="t" o:connecttype="rect"/>
              </v:shapetype>
              <v:shape id="Cuadro de texto 166" o:spid="_x0000_s1259" type="#_x0000_t202" style="position:absolute;left:37367;top:7766;width:4396;height:4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" filled="f" stroked="f" strokeweight=".5pt">
                <v:textbox inset=",7.2pt,,7.2pt">
                  <w:txbxContent>
                    <w:p w14:paraId="635D7A04" w14:textId="77777777" w:rsidR="0098203A" w:rsidRPr="00F67763" w:rsidRDefault="0098203A" w:rsidP="0098203A">
                      <w:pPr>
                        <w:pStyle w:val="Encabezado"/>
                        <w:jc w:val="center"/>
                        <w:rPr>
                          <w:rFonts w:cs="Arial"/>
                          <w:b/>
                          <w:color w:val="FFC1C1" w:themeColor="accent4" w:themeTint="66"/>
                          <w:sz w:val="24"/>
                          <w:szCs w:val="28"/>
                        </w:rPr>
                      </w:pPr>
                      <w:r w:rsidRPr="00F67763">
                        <w:rPr>
                          <w:rFonts w:cs="Arial"/>
                          <w:b/>
                          <w:color w:val="FFC1C1" w:themeColor="accent4" w:themeTint="66"/>
                          <w:sz w:val="24"/>
                          <w:szCs w:val="28"/>
                        </w:rPr>
                        <w:fldChar w:fldCharType="begin"/>
                      </w:r>
                      <w:r w:rsidRPr="00F67763">
                        <w:rPr>
                          <w:rFonts w:cs="Arial"/>
                          <w:color w:val="FFC1C1" w:themeColor="accent4" w:themeTint="66"/>
                          <w:sz w:val="24"/>
                          <w:szCs w:val="28"/>
                        </w:rPr>
                        <w:instrText>PAGE   \* MERGEFORMAT</w:instrText>
                      </w:r>
                      <w:r w:rsidRPr="00F67763">
                        <w:rPr>
                          <w:rFonts w:cs="Arial"/>
                          <w:b/>
                          <w:color w:val="FFC1C1" w:themeColor="accent4" w:themeTint="66"/>
                          <w:sz w:val="24"/>
                          <w:szCs w:val="28"/>
                        </w:rPr>
                        <w:fldChar w:fldCharType="separate"/>
                      </w:r>
                      <w:r w:rsidRPr="00F67763">
                        <w:rPr>
                          <w:rFonts w:cs="Arial"/>
                          <w:b/>
                          <w:noProof/>
                          <w:color w:val="FFC1C1" w:themeColor="accent4" w:themeTint="66"/>
                          <w:sz w:val="24"/>
                          <w:szCs w:val="28"/>
                        </w:rPr>
                        <w:t>4</w:t>
                      </w:r>
                      <w:r w:rsidRPr="00F67763">
                        <w:rPr>
                          <w:rFonts w:cs="Arial"/>
                          <w:b/>
                          <w:color w:val="FFC1C1" w:themeColor="accent4" w:themeTint="66"/>
                          <w:sz w:val="24"/>
                          <w:szCs w:val="28"/>
                        </w:rPr>
                        <w:fldChar w:fldCharType="end"/>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A2CB4" w14:textId="77777777" w:rsidR="00D57A66" w:rsidRDefault="00D57A66" w:rsidP="003C1678">
      <w:pPr>
        <w:spacing w:after="0" w:line="240" w:lineRule="auto"/>
      </w:pPr>
      <w:r>
        <w:separator/>
      </w:r>
    </w:p>
  </w:footnote>
  <w:footnote w:type="continuationSeparator" w:id="0">
    <w:p w14:paraId="2229CDA0" w14:textId="77777777" w:rsidR="00D57A66" w:rsidRDefault="00D57A66" w:rsidP="003C1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2292" w14:textId="77777777" w:rsidR="0098203A" w:rsidRDefault="00B83548">
    <w:pPr>
      <w:pStyle w:val="Encabezado"/>
    </w:pPr>
    <w:r>
      <w:rPr>
        <w:noProof/>
      </w:rPr>
      <mc:AlternateContent>
        <mc:Choice Requires="wpg">
          <w:drawing>
            <wp:anchor distT="0" distB="0" distL="114300" distR="114300" simplePos="0" relativeHeight="251679744" behindDoc="0" locked="0" layoutInCell="1" allowOverlap="1" wp14:anchorId="36BE7076" wp14:editId="4D86486C">
              <wp:simplePos x="0" y="0"/>
              <wp:positionH relativeFrom="column">
                <wp:posOffset>-953575</wp:posOffset>
              </wp:positionH>
              <wp:positionV relativeFrom="paragraph">
                <wp:posOffset>-466969</wp:posOffset>
              </wp:positionV>
              <wp:extent cx="7804785" cy="751840"/>
              <wp:effectExtent l="0" t="0" r="5715" b="0"/>
              <wp:wrapNone/>
              <wp:docPr id="25" name="Grupo 25"/>
              <wp:cNvGraphicFramePr/>
              <a:graphic xmlns:a="http://schemas.openxmlformats.org/drawingml/2006/main">
                <a:graphicData uri="http://schemas.microsoft.com/office/word/2010/wordprocessingGroup">
                  <wpg:wgp>
                    <wpg:cNvGrpSpPr/>
                    <wpg:grpSpPr>
                      <a:xfrm>
                        <a:off x="0" y="0"/>
                        <a:ext cx="7804785" cy="751840"/>
                        <a:chOff x="0" y="0"/>
                        <a:chExt cx="7804785" cy="751840"/>
                      </a:xfrm>
                    </wpg:grpSpPr>
                    <wpg:grpSp>
                      <wpg:cNvPr id="4" name="Grupo 9"/>
                      <wpg:cNvGrpSpPr/>
                      <wpg:grpSpPr>
                        <a:xfrm>
                          <a:off x="0" y="0"/>
                          <a:ext cx="7804785" cy="751840"/>
                          <a:chOff x="0" y="4181"/>
                          <a:chExt cx="7804785" cy="753171"/>
                        </a:xfrm>
                      </wpg:grpSpPr>
                      <wps:wsp>
                        <wps:cNvPr id="6" name="Rectángulo 10"/>
                        <wps:cNvSpPr/>
                        <wps:spPr>
                          <a:xfrm>
                            <a:off x="0" y="4181"/>
                            <a:ext cx="7804785" cy="657225"/>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11"/>
                        <wps:cNvSpPr/>
                        <wps:spPr>
                          <a:xfrm>
                            <a:off x="0" y="662102"/>
                            <a:ext cx="7804785" cy="95250"/>
                          </a:xfrm>
                          <a:prstGeom prst="rect">
                            <a:avLst/>
                          </a:prstGeom>
                          <a:solidFill>
                            <a:schemeClr val="accent4">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 name="Rectángulo 7"/>
                      <wps:cNvSpPr/>
                      <wps:spPr>
                        <a:xfrm>
                          <a:off x="852854" y="246184"/>
                          <a:ext cx="3162300"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8399D" w14:textId="4AB15AEA" w:rsidR="0098203A" w:rsidRPr="002F1216" w:rsidRDefault="0098203A" w:rsidP="00806FEC">
                            <w:pPr>
                              <w:spacing w:after="0" w:line="272" w:lineRule="exact"/>
                              <w:jc w:val="left"/>
                              <w:rPr>
                                <w:rFonts w:ascii="Agency FB" w:hAnsi="Agency FB" w:cs="Arial"/>
                                <w:b/>
                                <w:color w:val="FF0B0C" w:themeColor="accent4" w:themeShade="BF"/>
                                <w:lang w:val="es-ES"/>
                              </w:rPr>
                            </w:pPr>
                            <w:r w:rsidRPr="002F1216">
                              <w:rPr>
                                <w:rFonts w:ascii="Agency FB" w:hAnsi="Agency FB" w:cs="Arial"/>
                                <w:b/>
                                <w:noProof/>
                                <w:color w:val="FF0B0C" w:themeColor="accent4" w:themeShade="BF"/>
                                <w:sz w:val="24"/>
                                <w:lang w:val="es-ES"/>
                              </w:rPr>
                              <w:t>MÓDULO</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r w:rsidR="008F691B">
                              <w:rPr>
                                <w:rFonts w:ascii="Agency FB" w:hAnsi="Agency FB" w:cs="Arial"/>
                                <w:b/>
                                <w:noProof/>
                                <w:color w:val="FF0B0C" w:themeColor="accent4" w:themeShade="BF"/>
                                <w:sz w:val="24"/>
                                <w:lang w:val="es-ES"/>
                              </w:rPr>
                              <w:t>Hardware de Computadoras</w:t>
                            </w:r>
                            <w:r w:rsidR="00E41141">
                              <w:rPr>
                                <w:rFonts w:ascii="Agency FB" w:hAnsi="Agency FB" w:cs="Arial"/>
                                <w:b/>
                                <w:noProof/>
                                <w:color w:val="FF0B0C" w:themeColor="accent4" w:themeShade="BF"/>
                                <w:sz w:val="24"/>
                                <w:lang w:val="es-ES"/>
                              </w:rPr>
                              <w:t xml:space="preserve"> I</w:t>
                            </w:r>
                            <w:r w:rsidRPr="002F1216">
                              <w:rPr>
                                <w:rFonts w:ascii="Agency FB" w:hAnsi="Agency FB" w:cs="Arial"/>
                                <w:b/>
                                <w:noProof/>
                                <w:color w:val="FF0B0C" w:themeColor="accent4" w:themeShade="BF"/>
                                <w:sz w:val="24"/>
                                <w:lang w:val="es-ES"/>
                              </w:rPr>
                              <w:t xml:space="preserve">                                    </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5"/>
                      <wps:cNvSpPr/>
                      <wps:spPr>
                        <a:xfrm>
                          <a:off x="4026877" y="246184"/>
                          <a:ext cx="2257425" cy="356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F72122" w14:textId="77777777" w:rsidR="0098203A" w:rsidRPr="002F1216" w:rsidRDefault="0098203A" w:rsidP="001B3D8F">
                            <w:pPr>
                              <w:spacing w:after="0" w:line="272" w:lineRule="exact"/>
                              <w:jc w:val="right"/>
                              <w:rPr>
                                <w:rFonts w:ascii="Agency FB" w:hAnsi="Agency FB" w:cs="Arial"/>
                                <w:b/>
                                <w:color w:val="FF0B0C" w:themeColor="accent4" w:themeShade="BF"/>
                                <w:lang w:val="es-ES"/>
                              </w:rPr>
                            </w:pPr>
                            <w:r>
                              <w:rPr>
                                <w:rFonts w:ascii="Agency FB" w:hAnsi="Agency FB" w:cs="Arial"/>
                                <w:b/>
                                <w:noProof/>
                                <w:color w:val="FF0B0C" w:themeColor="accent4" w:themeShade="BF"/>
                                <w:sz w:val="24"/>
                                <w:lang w:val="es-ES"/>
                              </w:rPr>
                              <w:t>PROFESOR : Rub</w:t>
                            </w:r>
                            <w:r w:rsidR="00F116F6">
                              <w:rPr>
                                <w:rFonts w:ascii="Agency FB" w:hAnsi="Agency FB" w:cs="Arial"/>
                                <w:b/>
                                <w:noProof/>
                                <w:color w:val="FF0B0C" w:themeColor="accent4" w:themeShade="BF"/>
                                <w:sz w:val="24"/>
                                <w:lang w:val="es-ES"/>
                              </w:rPr>
                              <w:t>é</w:t>
                            </w:r>
                            <w:r>
                              <w:rPr>
                                <w:rFonts w:ascii="Agency FB" w:hAnsi="Agency FB" w:cs="Arial"/>
                                <w:b/>
                                <w:noProof/>
                                <w:color w:val="FF0B0C" w:themeColor="accent4" w:themeShade="BF"/>
                                <w:sz w:val="24"/>
                                <w:lang w:val="es-ES"/>
                              </w:rPr>
                              <w:t>n Condori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Imagen 12"/>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6291262" y="96715"/>
                          <a:ext cx="552450" cy="552450"/>
                        </a:xfrm>
                        <a:prstGeom prst="rect">
                          <a:avLst/>
                        </a:prstGeom>
                      </pic:spPr>
                    </pic:pic>
                  </wpg:wgp>
                </a:graphicData>
              </a:graphic>
            </wp:anchor>
          </w:drawing>
        </mc:Choice>
        <mc:Fallback>
          <w:pict>
            <v:group w14:anchorId="36BE7076" id="Grupo 25" o:spid="_x0000_s1244" style="position:absolute;left:0;text-align:left;margin-left:-75.1pt;margin-top:-36.75pt;width:614.55pt;height:59.2pt;z-index:251679744;mso-position-horizontal-relative:text;mso-position-vertical-relative:text" coordsize="78047,7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">
              <v:group id="Grupo 9" o:spid="_x0000_s1245" style="position:absolute;width:78047;height:7518" coordorigin=",41" coordsize="78047,7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10" o:spid="_x0000_s1246" style="position:absolute;top:41;width:78047;height: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" fillcolor="#ffc1c1 [1303]" stroked="f" strokeweight="1.25pt">
                  <v:stroke endcap="round"/>
                </v:rect>
                <v:rect id="Rectángulo 11" o:spid="_x0000_s1247" style="position:absolute;top:6621;width:78047;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" fillcolor="#ff0b0c [2407]" stroked="f" strokeweight="1.25pt">
                  <v:stroke endcap="round"/>
                </v:rect>
              </v:group>
              <v:rect id="Rectángulo 7" o:spid="_x0000_s1248" style="position:absolute;left:8528;top:2461;width:31623;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TGfwgAAANsAAAAPAAAAZHJzL2Rvd25yZXYueG1sRE/dasIw&#10;FL4f+A7hCN6tqQq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CJqTGfwgAAANsAAAAPAAAA&#10;AAAAAAAAAAAAAAcCAABkcnMvZG93bnJldi54bWxQSwUGAAAAAAMAAwC3AAAA9gIAAAAA&#10;" filled="f" stroked="f" strokeweight="1.25pt">
                <v:stroke endcap="round"/>
                <v:textbox>
                  <w:txbxContent>
                    <w:p w14:paraId="5CC8399D" w14:textId="4AB15AEA" w:rsidR="0098203A" w:rsidRPr="002F1216" w:rsidRDefault="0098203A" w:rsidP="00806FEC">
                      <w:pPr>
                        <w:spacing w:after="0" w:line="272" w:lineRule="exact"/>
                        <w:jc w:val="left"/>
                        <w:rPr>
                          <w:rFonts w:ascii="Agency FB" w:hAnsi="Agency FB" w:cs="Arial"/>
                          <w:b/>
                          <w:color w:val="FF0B0C" w:themeColor="accent4" w:themeShade="BF"/>
                          <w:lang w:val="es-ES"/>
                        </w:rPr>
                      </w:pPr>
                      <w:r w:rsidRPr="002F1216">
                        <w:rPr>
                          <w:rFonts w:ascii="Agency FB" w:hAnsi="Agency FB" w:cs="Arial"/>
                          <w:b/>
                          <w:noProof/>
                          <w:color w:val="FF0B0C" w:themeColor="accent4" w:themeShade="BF"/>
                          <w:sz w:val="24"/>
                          <w:lang w:val="es-ES"/>
                        </w:rPr>
                        <w:t>MÓDULO</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r w:rsidR="008F691B">
                        <w:rPr>
                          <w:rFonts w:ascii="Agency FB" w:hAnsi="Agency FB" w:cs="Arial"/>
                          <w:b/>
                          <w:noProof/>
                          <w:color w:val="FF0B0C" w:themeColor="accent4" w:themeShade="BF"/>
                          <w:sz w:val="24"/>
                          <w:lang w:val="es-ES"/>
                        </w:rPr>
                        <w:t>Hardware de Computadoras</w:t>
                      </w:r>
                      <w:r w:rsidR="00E41141">
                        <w:rPr>
                          <w:rFonts w:ascii="Agency FB" w:hAnsi="Agency FB" w:cs="Arial"/>
                          <w:b/>
                          <w:noProof/>
                          <w:color w:val="FF0B0C" w:themeColor="accent4" w:themeShade="BF"/>
                          <w:sz w:val="24"/>
                          <w:lang w:val="es-ES"/>
                        </w:rPr>
                        <w:t xml:space="preserve"> I</w:t>
                      </w:r>
                      <w:r w:rsidRPr="002F1216">
                        <w:rPr>
                          <w:rFonts w:ascii="Agency FB" w:hAnsi="Agency FB" w:cs="Arial"/>
                          <w:b/>
                          <w:noProof/>
                          <w:color w:val="FF0B0C" w:themeColor="accent4" w:themeShade="BF"/>
                          <w:sz w:val="24"/>
                          <w:lang w:val="es-ES"/>
                        </w:rPr>
                        <w:t xml:space="preserve">                                    </w:t>
                      </w:r>
                      <w:r>
                        <w:rPr>
                          <w:rFonts w:ascii="Agency FB" w:hAnsi="Agency FB" w:cs="Arial"/>
                          <w:b/>
                          <w:noProof/>
                          <w:color w:val="FF0B0C" w:themeColor="accent4" w:themeShade="BF"/>
                          <w:sz w:val="24"/>
                          <w:lang w:val="es-ES"/>
                        </w:rPr>
                        <w:t xml:space="preserve">                 </w:t>
                      </w:r>
                      <w:r w:rsidRPr="002F1216">
                        <w:rPr>
                          <w:rFonts w:ascii="Agency FB" w:hAnsi="Agency FB" w:cs="Arial"/>
                          <w:b/>
                          <w:noProof/>
                          <w:color w:val="FF0B0C" w:themeColor="accent4" w:themeShade="BF"/>
                          <w:sz w:val="24"/>
                          <w:lang w:val="es-ES"/>
                        </w:rPr>
                        <w:t xml:space="preserve"> </w:t>
                      </w:r>
                    </w:p>
                  </w:txbxContent>
                </v:textbox>
              </v:rect>
              <v:rect id="Rectángulo 5" o:spid="_x0000_s1249" style="position:absolute;left:40268;top:2461;width:22575;height:3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" filled="f" stroked="f" strokeweight="1.25pt">
                <v:stroke endcap="round"/>
                <v:textbox>
                  <w:txbxContent>
                    <w:p w14:paraId="12F72122" w14:textId="77777777" w:rsidR="0098203A" w:rsidRPr="002F1216" w:rsidRDefault="0098203A" w:rsidP="001B3D8F">
                      <w:pPr>
                        <w:spacing w:after="0" w:line="272" w:lineRule="exact"/>
                        <w:jc w:val="right"/>
                        <w:rPr>
                          <w:rFonts w:ascii="Agency FB" w:hAnsi="Agency FB" w:cs="Arial"/>
                          <w:b/>
                          <w:color w:val="FF0B0C" w:themeColor="accent4" w:themeShade="BF"/>
                          <w:lang w:val="es-ES"/>
                        </w:rPr>
                      </w:pPr>
                      <w:r>
                        <w:rPr>
                          <w:rFonts w:ascii="Agency FB" w:hAnsi="Agency FB" w:cs="Arial"/>
                          <w:b/>
                          <w:noProof/>
                          <w:color w:val="FF0B0C" w:themeColor="accent4" w:themeShade="BF"/>
                          <w:sz w:val="24"/>
                          <w:lang w:val="es-ES"/>
                        </w:rPr>
                        <w:t>PROFESOR : Rub</w:t>
                      </w:r>
                      <w:r w:rsidR="00F116F6">
                        <w:rPr>
                          <w:rFonts w:ascii="Agency FB" w:hAnsi="Agency FB" w:cs="Arial"/>
                          <w:b/>
                          <w:noProof/>
                          <w:color w:val="FF0B0C" w:themeColor="accent4" w:themeShade="BF"/>
                          <w:sz w:val="24"/>
                          <w:lang w:val="es-ES"/>
                        </w:rPr>
                        <w:t>é</w:t>
                      </w:r>
                      <w:r>
                        <w:rPr>
                          <w:rFonts w:ascii="Agency FB" w:hAnsi="Agency FB" w:cs="Arial"/>
                          <w:b/>
                          <w:noProof/>
                          <w:color w:val="FF0B0C" w:themeColor="accent4" w:themeShade="BF"/>
                          <w:sz w:val="24"/>
                          <w:lang w:val="es-ES"/>
                        </w:rPr>
                        <w:t>n Condori 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2" o:spid="_x0000_s1250" type="#_x0000_t75" style="position:absolute;left:62912;top:967;width:5525;height:5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212D"/>
    <w:multiLevelType w:val="multilevel"/>
    <w:tmpl w:val="D0F4A8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81B9D"/>
    <w:multiLevelType w:val="multilevel"/>
    <w:tmpl w:val="1D9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302FB"/>
    <w:multiLevelType w:val="multilevel"/>
    <w:tmpl w:val="091CEEB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C6C4A"/>
    <w:multiLevelType w:val="multilevel"/>
    <w:tmpl w:val="35428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A2F08"/>
    <w:multiLevelType w:val="multilevel"/>
    <w:tmpl w:val="F3D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3242"/>
    <w:multiLevelType w:val="multilevel"/>
    <w:tmpl w:val="8D3A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652F1"/>
    <w:multiLevelType w:val="multilevel"/>
    <w:tmpl w:val="6EFC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13817"/>
    <w:multiLevelType w:val="multilevel"/>
    <w:tmpl w:val="1DE2B58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25D15"/>
    <w:multiLevelType w:val="multilevel"/>
    <w:tmpl w:val="8A6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C51ED"/>
    <w:multiLevelType w:val="multilevel"/>
    <w:tmpl w:val="498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825A7"/>
    <w:multiLevelType w:val="multilevel"/>
    <w:tmpl w:val="6FBABB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003E4E"/>
    <w:multiLevelType w:val="hybridMultilevel"/>
    <w:tmpl w:val="DF2EA0BE"/>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2" w15:restartNumberingAfterBreak="0">
    <w:nsid w:val="21F16391"/>
    <w:multiLevelType w:val="hybridMultilevel"/>
    <w:tmpl w:val="DB6C39B8"/>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13" w15:restartNumberingAfterBreak="0">
    <w:nsid w:val="273C5D56"/>
    <w:multiLevelType w:val="multilevel"/>
    <w:tmpl w:val="0D5C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B51BD"/>
    <w:multiLevelType w:val="hybridMultilevel"/>
    <w:tmpl w:val="24763126"/>
    <w:lvl w:ilvl="0" w:tplc="400A0001">
      <w:start w:val="1"/>
      <w:numFmt w:val="bullet"/>
      <w:lvlText w:val=""/>
      <w:lvlJc w:val="left"/>
      <w:pPr>
        <w:ind w:left="2160" w:hanging="360"/>
      </w:pPr>
      <w:rPr>
        <w:rFonts w:ascii="Symbol" w:hAnsi="Symbol"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15" w15:restartNumberingAfterBreak="0">
    <w:nsid w:val="2EDB48FE"/>
    <w:multiLevelType w:val="multilevel"/>
    <w:tmpl w:val="DDFCBE6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854CBB"/>
    <w:multiLevelType w:val="multilevel"/>
    <w:tmpl w:val="D1E0FE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1604DF"/>
    <w:multiLevelType w:val="multilevel"/>
    <w:tmpl w:val="F932A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816FA"/>
    <w:multiLevelType w:val="multilevel"/>
    <w:tmpl w:val="708623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E251AB"/>
    <w:multiLevelType w:val="multilevel"/>
    <w:tmpl w:val="B082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D4503"/>
    <w:multiLevelType w:val="multilevel"/>
    <w:tmpl w:val="9FE8F98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4C6901"/>
    <w:multiLevelType w:val="hybridMultilevel"/>
    <w:tmpl w:val="0DF026A2"/>
    <w:lvl w:ilvl="0" w:tplc="400A0001">
      <w:start w:val="1"/>
      <w:numFmt w:val="bullet"/>
      <w:lvlText w:val=""/>
      <w:lvlJc w:val="left"/>
      <w:pPr>
        <w:ind w:left="2160" w:hanging="360"/>
      </w:pPr>
      <w:rPr>
        <w:rFonts w:ascii="Symbol" w:hAnsi="Symbol"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22" w15:restartNumberingAfterBreak="0">
    <w:nsid w:val="35B47E2F"/>
    <w:multiLevelType w:val="multilevel"/>
    <w:tmpl w:val="61DC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33318D"/>
    <w:multiLevelType w:val="multilevel"/>
    <w:tmpl w:val="5AB0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91445"/>
    <w:multiLevelType w:val="multilevel"/>
    <w:tmpl w:val="B540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EB7915"/>
    <w:multiLevelType w:val="multilevel"/>
    <w:tmpl w:val="EDA0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9348E"/>
    <w:multiLevelType w:val="multilevel"/>
    <w:tmpl w:val="E60E607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1691836"/>
    <w:multiLevelType w:val="multilevel"/>
    <w:tmpl w:val="F3BE5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421158"/>
    <w:multiLevelType w:val="multilevel"/>
    <w:tmpl w:val="0FB0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D27AC5"/>
    <w:multiLevelType w:val="hybridMultilevel"/>
    <w:tmpl w:val="7688E022"/>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0" w15:restartNumberingAfterBreak="0">
    <w:nsid w:val="450473A8"/>
    <w:multiLevelType w:val="multilevel"/>
    <w:tmpl w:val="993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E0E7C"/>
    <w:multiLevelType w:val="multilevel"/>
    <w:tmpl w:val="992CC59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2527FE"/>
    <w:multiLevelType w:val="hybridMultilevel"/>
    <w:tmpl w:val="03867A78"/>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33" w15:restartNumberingAfterBreak="0">
    <w:nsid w:val="49562565"/>
    <w:multiLevelType w:val="multilevel"/>
    <w:tmpl w:val="90FC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520326"/>
    <w:multiLevelType w:val="multilevel"/>
    <w:tmpl w:val="CFC8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10D24"/>
    <w:multiLevelType w:val="multilevel"/>
    <w:tmpl w:val="91502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1532E9"/>
    <w:multiLevelType w:val="multilevel"/>
    <w:tmpl w:val="C3EC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372748"/>
    <w:multiLevelType w:val="multilevel"/>
    <w:tmpl w:val="7356032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EE30CE"/>
    <w:multiLevelType w:val="multilevel"/>
    <w:tmpl w:val="FF0E76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8D7326"/>
    <w:multiLevelType w:val="multilevel"/>
    <w:tmpl w:val="AAC24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9760E2"/>
    <w:multiLevelType w:val="multilevel"/>
    <w:tmpl w:val="22D81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EE49F9"/>
    <w:multiLevelType w:val="multilevel"/>
    <w:tmpl w:val="29F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62D86"/>
    <w:multiLevelType w:val="multilevel"/>
    <w:tmpl w:val="6496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051BF9"/>
    <w:multiLevelType w:val="multilevel"/>
    <w:tmpl w:val="9992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27920"/>
    <w:multiLevelType w:val="multilevel"/>
    <w:tmpl w:val="2402D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7A2745"/>
    <w:multiLevelType w:val="multilevel"/>
    <w:tmpl w:val="55D89D5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D27695"/>
    <w:multiLevelType w:val="multilevel"/>
    <w:tmpl w:val="172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546D9"/>
    <w:multiLevelType w:val="hybridMultilevel"/>
    <w:tmpl w:val="03AC282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8" w15:restartNumberingAfterBreak="0">
    <w:nsid w:val="66BB6F46"/>
    <w:multiLevelType w:val="multilevel"/>
    <w:tmpl w:val="3126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E233AC"/>
    <w:multiLevelType w:val="multilevel"/>
    <w:tmpl w:val="11FE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32F86"/>
    <w:multiLevelType w:val="multilevel"/>
    <w:tmpl w:val="D598D61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506A18"/>
    <w:multiLevelType w:val="multilevel"/>
    <w:tmpl w:val="E0385B4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C80177"/>
    <w:multiLevelType w:val="multilevel"/>
    <w:tmpl w:val="E76CBE4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6AE42F2"/>
    <w:multiLevelType w:val="multilevel"/>
    <w:tmpl w:val="00CE321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170B15"/>
    <w:multiLevelType w:val="multilevel"/>
    <w:tmpl w:val="91BA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9496124">
    <w:abstractNumId w:val="4"/>
  </w:num>
  <w:num w:numId="2" w16cid:durableId="347486575">
    <w:abstractNumId w:val="19"/>
  </w:num>
  <w:num w:numId="3" w16cid:durableId="1122071217">
    <w:abstractNumId w:val="1"/>
  </w:num>
  <w:num w:numId="4" w16cid:durableId="1499268202">
    <w:abstractNumId w:val="34"/>
  </w:num>
  <w:num w:numId="5" w16cid:durableId="1306005386">
    <w:abstractNumId w:val="8"/>
  </w:num>
  <w:num w:numId="6" w16cid:durableId="488714278">
    <w:abstractNumId w:val="43"/>
  </w:num>
  <w:num w:numId="7" w16cid:durableId="1940527076">
    <w:abstractNumId w:val="48"/>
  </w:num>
  <w:num w:numId="8" w16cid:durableId="1776709227">
    <w:abstractNumId w:val="30"/>
  </w:num>
  <w:num w:numId="9" w16cid:durableId="257444944">
    <w:abstractNumId w:val="46"/>
  </w:num>
  <w:num w:numId="10" w16cid:durableId="1396931876">
    <w:abstractNumId w:val="41"/>
  </w:num>
  <w:num w:numId="11" w16cid:durableId="294726832">
    <w:abstractNumId w:val="9"/>
  </w:num>
  <w:num w:numId="12" w16cid:durableId="240918247">
    <w:abstractNumId w:val="49"/>
  </w:num>
  <w:num w:numId="13" w16cid:durableId="1241021743">
    <w:abstractNumId w:val="42"/>
  </w:num>
  <w:num w:numId="14" w16cid:durableId="1105152636">
    <w:abstractNumId w:val="33"/>
  </w:num>
  <w:num w:numId="15" w16cid:durableId="911736994">
    <w:abstractNumId w:val="25"/>
  </w:num>
  <w:num w:numId="16" w16cid:durableId="1921285278">
    <w:abstractNumId w:val="36"/>
  </w:num>
  <w:num w:numId="17" w16cid:durableId="745422718">
    <w:abstractNumId w:val="24"/>
  </w:num>
  <w:num w:numId="18" w16cid:durableId="160242385">
    <w:abstractNumId w:val="7"/>
  </w:num>
  <w:num w:numId="19" w16cid:durableId="141702872">
    <w:abstractNumId w:val="50"/>
  </w:num>
  <w:num w:numId="20" w16cid:durableId="1125392428">
    <w:abstractNumId w:val="31"/>
  </w:num>
  <w:num w:numId="21" w16cid:durableId="777408104">
    <w:abstractNumId w:val="31"/>
    <w:lvlOverride w:ilvl="2">
      <w:startOverride w:val="2"/>
    </w:lvlOverride>
  </w:num>
  <w:num w:numId="22" w16cid:durableId="1591741009">
    <w:abstractNumId w:val="31"/>
    <w:lvlOverride w:ilvl="2">
      <w:startOverride w:val="3"/>
    </w:lvlOverride>
  </w:num>
  <w:num w:numId="23" w16cid:durableId="697122198">
    <w:abstractNumId w:val="31"/>
    <w:lvlOverride w:ilvl="2">
      <w:startOverride w:val="4"/>
    </w:lvlOverride>
  </w:num>
  <w:num w:numId="24" w16cid:durableId="157110972">
    <w:abstractNumId w:val="31"/>
    <w:lvlOverride w:ilvl="2">
      <w:startOverride w:val="5"/>
    </w:lvlOverride>
  </w:num>
  <w:num w:numId="25" w16cid:durableId="1682855352">
    <w:abstractNumId w:val="10"/>
  </w:num>
  <w:num w:numId="26" w16cid:durableId="1748652068">
    <w:abstractNumId w:val="22"/>
  </w:num>
  <w:num w:numId="27" w16cid:durableId="919875505">
    <w:abstractNumId w:val="26"/>
  </w:num>
  <w:num w:numId="28" w16cid:durableId="601107035">
    <w:abstractNumId w:val="5"/>
  </w:num>
  <w:num w:numId="29" w16cid:durableId="460193983">
    <w:abstractNumId w:val="28"/>
  </w:num>
  <w:num w:numId="30" w16cid:durableId="803431420">
    <w:abstractNumId w:val="45"/>
  </w:num>
  <w:num w:numId="31" w16cid:durableId="1958221842">
    <w:abstractNumId w:val="2"/>
  </w:num>
  <w:num w:numId="32" w16cid:durableId="862286098">
    <w:abstractNumId w:val="15"/>
  </w:num>
  <w:num w:numId="33" w16cid:durableId="379743451">
    <w:abstractNumId w:val="0"/>
  </w:num>
  <w:num w:numId="34" w16cid:durableId="1633439276">
    <w:abstractNumId w:val="23"/>
  </w:num>
  <w:num w:numId="35" w16cid:durableId="68504535">
    <w:abstractNumId w:val="6"/>
  </w:num>
  <w:num w:numId="36" w16cid:durableId="1027953423">
    <w:abstractNumId w:val="20"/>
  </w:num>
  <w:num w:numId="37" w16cid:durableId="1991447795">
    <w:abstractNumId w:val="18"/>
  </w:num>
  <w:num w:numId="38" w16cid:durableId="1209299510">
    <w:abstractNumId w:val="52"/>
  </w:num>
  <w:num w:numId="39" w16cid:durableId="296304536">
    <w:abstractNumId w:val="38"/>
  </w:num>
  <w:num w:numId="40" w16cid:durableId="966084217">
    <w:abstractNumId w:val="13"/>
  </w:num>
  <w:num w:numId="41" w16cid:durableId="709308832">
    <w:abstractNumId w:val="54"/>
  </w:num>
  <w:num w:numId="42" w16cid:durableId="82075049">
    <w:abstractNumId w:val="53"/>
  </w:num>
  <w:num w:numId="43" w16cid:durableId="896626720">
    <w:abstractNumId w:val="51"/>
  </w:num>
  <w:num w:numId="44" w16cid:durableId="1054887154">
    <w:abstractNumId w:val="37"/>
  </w:num>
  <w:num w:numId="45" w16cid:durableId="406728809">
    <w:abstractNumId w:val="16"/>
  </w:num>
  <w:num w:numId="46" w16cid:durableId="1131093272">
    <w:abstractNumId w:val="47"/>
  </w:num>
  <w:num w:numId="47" w16cid:durableId="250697747">
    <w:abstractNumId w:val="39"/>
  </w:num>
  <w:num w:numId="48" w16cid:durableId="51974136">
    <w:abstractNumId w:val="3"/>
  </w:num>
  <w:num w:numId="49" w16cid:durableId="147675013">
    <w:abstractNumId w:val="27"/>
  </w:num>
  <w:num w:numId="50" w16cid:durableId="1251890583">
    <w:abstractNumId w:val="40"/>
  </w:num>
  <w:num w:numId="51" w16cid:durableId="1955940441">
    <w:abstractNumId w:val="35"/>
  </w:num>
  <w:num w:numId="52" w16cid:durableId="62261219">
    <w:abstractNumId w:val="17"/>
  </w:num>
  <w:num w:numId="53" w16cid:durableId="1243637173">
    <w:abstractNumId w:val="11"/>
  </w:num>
  <w:num w:numId="54" w16cid:durableId="8530249">
    <w:abstractNumId w:val="12"/>
  </w:num>
  <w:num w:numId="55" w16cid:durableId="777602200">
    <w:abstractNumId w:val="32"/>
  </w:num>
  <w:num w:numId="56" w16cid:durableId="1188787546">
    <w:abstractNumId w:val="29"/>
  </w:num>
  <w:num w:numId="57" w16cid:durableId="1816024928">
    <w:abstractNumId w:val="21"/>
  </w:num>
  <w:num w:numId="58" w16cid:durableId="1349722958">
    <w:abstractNumId w:val="14"/>
  </w:num>
  <w:num w:numId="59" w16cid:durableId="1618486800">
    <w:abstractNumId w:val="4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E3"/>
    <w:rsid w:val="00013C82"/>
    <w:rsid w:val="0003345F"/>
    <w:rsid w:val="00040903"/>
    <w:rsid w:val="0004401D"/>
    <w:rsid w:val="000455F3"/>
    <w:rsid w:val="00046278"/>
    <w:rsid w:val="000525AD"/>
    <w:rsid w:val="00090A0E"/>
    <w:rsid w:val="00097169"/>
    <w:rsid w:val="000B3EBF"/>
    <w:rsid w:val="000C3A8C"/>
    <w:rsid w:val="000D1E72"/>
    <w:rsid w:val="000D4B55"/>
    <w:rsid w:val="000F0AF5"/>
    <w:rsid w:val="000F5745"/>
    <w:rsid w:val="00111CEA"/>
    <w:rsid w:val="001246AF"/>
    <w:rsid w:val="001424F7"/>
    <w:rsid w:val="00172F4E"/>
    <w:rsid w:val="00173094"/>
    <w:rsid w:val="00176140"/>
    <w:rsid w:val="0018355A"/>
    <w:rsid w:val="0018523A"/>
    <w:rsid w:val="00187C27"/>
    <w:rsid w:val="001978D5"/>
    <w:rsid w:val="001B14B3"/>
    <w:rsid w:val="001B37EA"/>
    <w:rsid w:val="001B3D8F"/>
    <w:rsid w:val="001F3F3A"/>
    <w:rsid w:val="00200E07"/>
    <w:rsid w:val="00213F8D"/>
    <w:rsid w:val="00217253"/>
    <w:rsid w:val="002321FF"/>
    <w:rsid w:val="00247005"/>
    <w:rsid w:val="0026068A"/>
    <w:rsid w:val="002659E1"/>
    <w:rsid w:val="00277B8F"/>
    <w:rsid w:val="00282C75"/>
    <w:rsid w:val="00294296"/>
    <w:rsid w:val="002A3CA4"/>
    <w:rsid w:val="002B0E57"/>
    <w:rsid w:val="002B6AA4"/>
    <w:rsid w:val="002D4C5B"/>
    <w:rsid w:val="002E6C74"/>
    <w:rsid w:val="002E6CDE"/>
    <w:rsid w:val="002F1350"/>
    <w:rsid w:val="002F42AE"/>
    <w:rsid w:val="003169FE"/>
    <w:rsid w:val="0031783D"/>
    <w:rsid w:val="00317D77"/>
    <w:rsid w:val="003217F5"/>
    <w:rsid w:val="00352018"/>
    <w:rsid w:val="00365C8E"/>
    <w:rsid w:val="0039324F"/>
    <w:rsid w:val="00393B0B"/>
    <w:rsid w:val="00396780"/>
    <w:rsid w:val="003C1678"/>
    <w:rsid w:val="003C7880"/>
    <w:rsid w:val="003C7906"/>
    <w:rsid w:val="003D2816"/>
    <w:rsid w:val="003D5492"/>
    <w:rsid w:val="003E29F0"/>
    <w:rsid w:val="003F4BC4"/>
    <w:rsid w:val="00424D27"/>
    <w:rsid w:val="00430180"/>
    <w:rsid w:val="00436929"/>
    <w:rsid w:val="00440FEC"/>
    <w:rsid w:val="00441664"/>
    <w:rsid w:val="00442281"/>
    <w:rsid w:val="004465E1"/>
    <w:rsid w:val="00452842"/>
    <w:rsid w:val="004818C4"/>
    <w:rsid w:val="004B66A2"/>
    <w:rsid w:val="004C27C9"/>
    <w:rsid w:val="004D1BF7"/>
    <w:rsid w:val="004D31FE"/>
    <w:rsid w:val="004E43E8"/>
    <w:rsid w:val="004F3A98"/>
    <w:rsid w:val="00505D2F"/>
    <w:rsid w:val="005117A4"/>
    <w:rsid w:val="005203BE"/>
    <w:rsid w:val="0052591D"/>
    <w:rsid w:val="0053055A"/>
    <w:rsid w:val="00535990"/>
    <w:rsid w:val="00544984"/>
    <w:rsid w:val="00560959"/>
    <w:rsid w:val="00585580"/>
    <w:rsid w:val="00594560"/>
    <w:rsid w:val="005A048D"/>
    <w:rsid w:val="005A314F"/>
    <w:rsid w:val="005C1501"/>
    <w:rsid w:val="005D1BBB"/>
    <w:rsid w:val="005F4619"/>
    <w:rsid w:val="006037F2"/>
    <w:rsid w:val="00630D04"/>
    <w:rsid w:val="006417E3"/>
    <w:rsid w:val="00654B1B"/>
    <w:rsid w:val="00666E7B"/>
    <w:rsid w:val="00686129"/>
    <w:rsid w:val="006A03D3"/>
    <w:rsid w:val="006A1C58"/>
    <w:rsid w:val="006A5390"/>
    <w:rsid w:val="006D00BE"/>
    <w:rsid w:val="006F5F6D"/>
    <w:rsid w:val="00725664"/>
    <w:rsid w:val="00727E16"/>
    <w:rsid w:val="007418F3"/>
    <w:rsid w:val="00746772"/>
    <w:rsid w:val="00755A52"/>
    <w:rsid w:val="00761B79"/>
    <w:rsid w:val="007662C4"/>
    <w:rsid w:val="00777A2B"/>
    <w:rsid w:val="007E1BC5"/>
    <w:rsid w:val="007E2B3E"/>
    <w:rsid w:val="007F0B61"/>
    <w:rsid w:val="00800743"/>
    <w:rsid w:val="00803FB3"/>
    <w:rsid w:val="00806FEC"/>
    <w:rsid w:val="00812B76"/>
    <w:rsid w:val="00816E03"/>
    <w:rsid w:val="00850EFC"/>
    <w:rsid w:val="00856A32"/>
    <w:rsid w:val="00871EE2"/>
    <w:rsid w:val="008759BB"/>
    <w:rsid w:val="008948A8"/>
    <w:rsid w:val="00896B6E"/>
    <w:rsid w:val="008A4282"/>
    <w:rsid w:val="008A7017"/>
    <w:rsid w:val="008B54E3"/>
    <w:rsid w:val="008C01A1"/>
    <w:rsid w:val="008C2903"/>
    <w:rsid w:val="008C77CE"/>
    <w:rsid w:val="008D600E"/>
    <w:rsid w:val="008F4CBE"/>
    <w:rsid w:val="008F677A"/>
    <w:rsid w:val="008F691B"/>
    <w:rsid w:val="009063A1"/>
    <w:rsid w:val="0091432A"/>
    <w:rsid w:val="0093640B"/>
    <w:rsid w:val="009650AF"/>
    <w:rsid w:val="00974545"/>
    <w:rsid w:val="0098203A"/>
    <w:rsid w:val="009952BC"/>
    <w:rsid w:val="00997F78"/>
    <w:rsid w:val="009B41B2"/>
    <w:rsid w:val="009C087A"/>
    <w:rsid w:val="009C4752"/>
    <w:rsid w:val="009C6D12"/>
    <w:rsid w:val="009E29E7"/>
    <w:rsid w:val="00A06CED"/>
    <w:rsid w:val="00A23A21"/>
    <w:rsid w:val="00A3339D"/>
    <w:rsid w:val="00A80BC0"/>
    <w:rsid w:val="00A8644B"/>
    <w:rsid w:val="00A934FB"/>
    <w:rsid w:val="00A974BD"/>
    <w:rsid w:val="00AD1E9C"/>
    <w:rsid w:val="00AD217D"/>
    <w:rsid w:val="00AE1A59"/>
    <w:rsid w:val="00AF13D4"/>
    <w:rsid w:val="00B26E6C"/>
    <w:rsid w:val="00B33ACD"/>
    <w:rsid w:val="00B36A16"/>
    <w:rsid w:val="00B6186F"/>
    <w:rsid w:val="00B75518"/>
    <w:rsid w:val="00B757B7"/>
    <w:rsid w:val="00B83548"/>
    <w:rsid w:val="00B871DA"/>
    <w:rsid w:val="00BA293A"/>
    <w:rsid w:val="00BB1C9F"/>
    <w:rsid w:val="00BC16E3"/>
    <w:rsid w:val="00BC3BC6"/>
    <w:rsid w:val="00BD3C15"/>
    <w:rsid w:val="00BD4733"/>
    <w:rsid w:val="00BF0DCC"/>
    <w:rsid w:val="00BF6E5E"/>
    <w:rsid w:val="00C05CCE"/>
    <w:rsid w:val="00C11D95"/>
    <w:rsid w:val="00C33569"/>
    <w:rsid w:val="00C4135E"/>
    <w:rsid w:val="00C702A9"/>
    <w:rsid w:val="00CA2F63"/>
    <w:rsid w:val="00CA721C"/>
    <w:rsid w:val="00CB5556"/>
    <w:rsid w:val="00CD0732"/>
    <w:rsid w:val="00CF2C9C"/>
    <w:rsid w:val="00CF4EA1"/>
    <w:rsid w:val="00D027F0"/>
    <w:rsid w:val="00D11F3B"/>
    <w:rsid w:val="00D15AA0"/>
    <w:rsid w:val="00D1626A"/>
    <w:rsid w:val="00D2070E"/>
    <w:rsid w:val="00D363D2"/>
    <w:rsid w:val="00D40B08"/>
    <w:rsid w:val="00D46AF1"/>
    <w:rsid w:val="00D46B99"/>
    <w:rsid w:val="00D55E41"/>
    <w:rsid w:val="00D57A66"/>
    <w:rsid w:val="00D57C03"/>
    <w:rsid w:val="00D66201"/>
    <w:rsid w:val="00D76348"/>
    <w:rsid w:val="00D86F8F"/>
    <w:rsid w:val="00D90A0D"/>
    <w:rsid w:val="00DA1098"/>
    <w:rsid w:val="00DA44B9"/>
    <w:rsid w:val="00DB1F41"/>
    <w:rsid w:val="00DB5F62"/>
    <w:rsid w:val="00DD06E3"/>
    <w:rsid w:val="00DD3891"/>
    <w:rsid w:val="00DE5E0A"/>
    <w:rsid w:val="00E22941"/>
    <w:rsid w:val="00E265F0"/>
    <w:rsid w:val="00E331C8"/>
    <w:rsid w:val="00E41141"/>
    <w:rsid w:val="00E41170"/>
    <w:rsid w:val="00E41570"/>
    <w:rsid w:val="00E43339"/>
    <w:rsid w:val="00E55F18"/>
    <w:rsid w:val="00E56CF6"/>
    <w:rsid w:val="00EA69AC"/>
    <w:rsid w:val="00EC57F2"/>
    <w:rsid w:val="00ED2155"/>
    <w:rsid w:val="00EE0F66"/>
    <w:rsid w:val="00F116F6"/>
    <w:rsid w:val="00F122E1"/>
    <w:rsid w:val="00F44DD5"/>
    <w:rsid w:val="00F454D7"/>
    <w:rsid w:val="00F67763"/>
    <w:rsid w:val="00F716F6"/>
    <w:rsid w:val="00F727FF"/>
    <w:rsid w:val="00FC655E"/>
    <w:rsid w:val="00FD7336"/>
    <w:rsid w:val="00FF24E5"/>
    <w:rsid w:val="00FF40D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A80CC"/>
  <w15:chartTrackingRefBased/>
  <w15:docId w15:val="{CE971B5D-B21A-4BB1-9BAE-5B0603F7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BO"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55E"/>
    <w:rPr>
      <w:rFonts w:ascii="Arial" w:hAnsi="Arial"/>
    </w:rPr>
  </w:style>
  <w:style w:type="paragraph" w:styleId="Ttulo1">
    <w:name w:val="heading 1"/>
    <w:basedOn w:val="Normal"/>
    <w:next w:val="Normal"/>
    <w:link w:val="Ttulo1Car"/>
    <w:autoRedefine/>
    <w:uiPriority w:val="9"/>
    <w:qFormat/>
    <w:rsid w:val="004C27C9"/>
    <w:pPr>
      <w:keepNext/>
      <w:keepLines/>
      <w:spacing w:after="0" w:line="240" w:lineRule="auto"/>
      <w:jc w:val="center"/>
      <w:outlineLvl w:val="0"/>
    </w:pPr>
    <w:rPr>
      <w:rFonts w:ascii="Copperplate Gothic Bold" w:eastAsiaTheme="majorEastAsia" w:hAnsi="Copperplate Gothic Bold" w:cstheme="majorBidi"/>
      <w:b/>
      <w:bCs/>
      <w:noProof/>
      <w:color w:val="FF0B0C" w:themeColor="accent4" w:themeShade="BF"/>
      <w:spacing w:val="4"/>
      <w:sz w:val="32"/>
      <w:szCs w:val="32"/>
      <w:lang w:val="es-ES"/>
    </w:rPr>
  </w:style>
  <w:style w:type="paragraph" w:styleId="Ttulo2">
    <w:name w:val="heading 2"/>
    <w:basedOn w:val="Normal"/>
    <w:next w:val="Normal"/>
    <w:link w:val="Ttulo2Car"/>
    <w:autoRedefine/>
    <w:uiPriority w:val="9"/>
    <w:unhideWhenUsed/>
    <w:qFormat/>
    <w:rsid w:val="00D55E41"/>
    <w:pPr>
      <w:keepNext/>
      <w:keepLines/>
      <w:spacing w:after="0" w:line="240" w:lineRule="auto"/>
      <w:ind w:right="67"/>
      <w:jc w:val="center"/>
      <w:outlineLvl w:val="1"/>
    </w:pPr>
    <w:rPr>
      <w:rFonts w:eastAsiaTheme="majorEastAsia" w:cstheme="majorBidi"/>
      <w:b/>
      <w:bCs/>
      <w:color w:val="FFC1C1" w:themeColor="accent4" w:themeTint="66"/>
      <w:sz w:val="28"/>
      <w:szCs w:val="28"/>
      <w:lang w:val="es-ES"/>
    </w:rPr>
  </w:style>
  <w:style w:type="paragraph" w:styleId="Ttulo3">
    <w:name w:val="heading 3"/>
    <w:basedOn w:val="Normal"/>
    <w:next w:val="Normal"/>
    <w:link w:val="Ttulo3Car"/>
    <w:autoRedefine/>
    <w:uiPriority w:val="9"/>
    <w:unhideWhenUsed/>
    <w:qFormat/>
    <w:rsid w:val="005A048D"/>
    <w:pPr>
      <w:keepNext/>
      <w:keepLines/>
      <w:shd w:val="clear" w:color="auto" w:fill="FFC1C1" w:themeFill="accent4" w:themeFillTint="66"/>
      <w:spacing w:before="240" w:after="120"/>
      <w:jc w:val="left"/>
      <w:outlineLvl w:val="2"/>
    </w:pPr>
    <w:rPr>
      <w:rFonts w:eastAsiaTheme="majorEastAsia" w:cstheme="majorBidi"/>
      <w:b/>
      <w:caps/>
      <w:color w:val="FF0B0C" w:themeColor="accent4" w:themeShade="BF"/>
      <w:spacing w:val="4"/>
      <w:szCs w:val="24"/>
      <w:lang w:val="es-ES"/>
    </w:rPr>
  </w:style>
  <w:style w:type="paragraph" w:styleId="Ttulo4">
    <w:name w:val="heading 4"/>
    <w:basedOn w:val="Normal"/>
    <w:next w:val="Normal"/>
    <w:link w:val="Ttulo4Car"/>
    <w:autoRedefine/>
    <w:uiPriority w:val="9"/>
    <w:unhideWhenUsed/>
    <w:qFormat/>
    <w:rsid w:val="0093640B"/>
    <w:pPr>
      <w:keepNext/>
      <w:keepLines/>
      <w:spacing w:before="240" w:after="120"/>
      <w:jc w:val="left"/>
      <w:outlineLvl w:val="3"/>
    </w:pPr>
    <w:rPr>
      <w:rFonts w:eastAsia="Times New Roman" w:cstheme="majorBidi"/>
      <w:b/>
      <w:i/>
      <w:iCs/>
      <w:color w:val="FF0B0C" w:themeColor="accent4" w:themeShade="BF"/>
      <w:szCs w:val="24"/>
      <w:lang w:eastAsia="es-BO"/>
    </w:rPr>
  </w:style>
  <w:style w:type="paragraph" w:styleId="Ttulo5">
    <w:name w:val="heading 5"/>
    <w:basedOn w:val="Normal"/>
    <w:next w:val="Normal"/>
    <w:link w:val="Ttulo5Car"/>
    <w:autoRedefine/>
    <w:uiPriority w:val="9"/>
    <w:unhideWhenUsed/>
    <w:qFormat/>
    <w:rsid w:val="000B3EBF"/>
    <w:pPr>
      <w:keepNext/>
      <w:keepLines/>
      <w:spacing w:before="240" w:after="120"/>
      <w:ind w:left="708"/>
      <w:jc w:val="left"/>
      <w:outlineLvl w:val="4"/>
    </w:pPr>
    <w:rPr>
      <w:rFonts w:eastAsia="Times New Roman" w:cstheme="majorBidi"/>
      <w:bCs/>
      <w:i/>
      <w:color w:val="FF0000" w:themeColor="text2"/>
      <w:u w:val="single"/>
      <w:lang w:val="es-ES" w:eastAsia="es-BO"/>
    </w:rPr>
  </w:style>
  <w:style w:type="paragraph" w:styleId="Ttulo6">
    <w:name w:val="heading 6"/>
    <w:basedOn w:val="Normal"/>
    <w:next w:val="Normal"/>
    <w:link w:val="Ttulo6Car"/>
    <w:uiPriority w:val="9"/>
    <w:semiHidden/>
    <w:unhideWhenUsed/>
    <w:qFormat/>
    <w:rsid w:val="002E6C74"/>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2E6C74"/>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2E6C74"/>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2E6C74"/>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27C9"/>
    <w:rPr>
      <w:rFonts w:ascii="Copperplate Gothic Bold" w:eastAsiaTheme="majorEastAsia" w:hAnsi="Copperplate Gothic Bold" w:cstheme="majorBidi"/>
      <w:b/>
      <w:bCs/>
      <w:noProof/>
      <w:color w:val="FF0B0C" w:themeColor="accent4" w:themeShade="BF"/>
      <w:spacing w:val="4"/>
      <w:sz w:val="32"/>
      <w:szCs w:val="32"/>
      <w:lang w:val="es-ES"/>
    </w:rPr>
  </w:style>
  <w:style w:type="character" w:customStyle="1" w:styleId="Ttulo2Car">
    <w:name w:val="Título 2 Car"/>
    <w:basedOn w:val="Fuentedeprrafopredeter"/>
    <w:link w:val="Ttulo2"/>
    <w:uiPriority w:val="9"/>
    <w:rsid w:val="00D55E41"/>
    <w:rPr>
      <w:rFonts w:ascii="Arial" w:eastAsiaTheme="majorEastAsia" w:hAnsi="Arial" w:cstheme="majorBidi"/>
      <w:b/>
      <w:bCs/>
      <w:color w:val="FFC1C1" w:themeColor="accent4" w:themeTint="66"/>
      <w:sz w:val="28"/>
      <w:szCs w:val="28"/>
      <w:lang w:val="es-ES"/>
    </w:rPr>
  </w:style>
  <w:style w:type="character" w:customStyle="1" w:styleId="Ttulo3Car">
    <w:name w:val="Título 3 Car"/>
    <w:basedOn w:val="Fuentedeprrafopredeter"/>
    <w:link w:val="Ttulo3"/>
    <w:uiPriority w:val="9"/>
    <w:rsid w:val="005A048D"/>
    <w:rPr>
      <w:rFonts w:ascii="Arial" w:eastAsiaTheme="majorEastAsia" w:hAnsi="Arial" w:cstheme="majorBidi"/>
      <w:b/>
      <w:caps/>
      <w:color w:val="FF0B0C" w:themeColor="accent4" w:themeShade="BF"/>
      <w:spacing w:val="4"/>
      <w:szCs w:val="24"/>
      <w:shd w:val="clear" w:color="auto" w:fill="FFC1C1" w:themeFill="accent4" w:themeFillTint="66"/>
      <w:lang w:val="es-ES"/>
    </w:rPr>
  </w:style>
  <w:style w:type="character" w:customStyle="1" w:styleId="Ttulo4Car">
    <w:name w:val="Título 4 Car"/>
    <w:basedOn w:val="Fuentedeprrafopredeter"/>
    <w:link w:val="Ttulo4"/>
    <w:uiPriority w:val="9"/>
    <w:rsid w:val="0093640B"/>
    <w:rPr>
      <w:rFonts w:ascii="Arial" w:eastAsia="Times New Roman" w:hAnsi="Arial" w:cstheme="majorBidi"/>
      <w:b/>
      <w:i/>
      <w:iCs/>
      <w:color w:val="FF0B0C" w:themeColor="accent4" w:themeShade="BF"/>
      <w:szCs w:val="24"/>
      <w:lang w:eastAsia="es-BO"/>
    </w:rPr>
  </w:style>
  <w:style w:type="character" w:customStyle="1" w:styleId="Ttulo5Car">
    <w:name w:val="Título 5 Car"/>
    <w:basedOn w:val="Fuentedeprrafopredeter"/>
    <w:link w:val="Ttulo5"/>
    <w:uiPriority w:val="9"/>
    <w:rsid w:val="000B3EBF"/>
    <w:rPr>
      <w:rFonts w:ascii="Arial" w:eastAsia="Times New Roman" w:hAnsi="Arial" w:cstheme="majorBidi"/>
      <w:bCs/>
      <w:i/>
      <w:color w:val="FF0000" w:themeColor="text2"/>
      <w:u w:val="single"/>
      <w:lang w:val="es-ES" w:eastAsia="es-BO"/>
    </w:rPr>
  </w:style>
  <w:style w:type="character" w:customStyle="1" w:styleId="Ttulo6Car">
    <w:name w:val="Título 6 Car"/>
    <w:basedOn w:val="Fuentedeprrafopredeter"/>
    <w:link w:val="Ttulo6"/>
    <w:uiPriority w:val="9"/>
    <w:semiHidden/>
    <w:rsid w:val="002E6C74"/>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2E6C74"/>
    <w:rPr>
      <w:i/>
      <w:iCs/>
    </w:rPr>
  </w:style>
  <w:style w:type="character" w:customStyle="1" w:styleId="Ttulo8Car">
    <w:name w:val="Título 8 Car"/>
    <w:basedOn w:val="Fuentedeprrafopredeter"/>
    <w:link w:val="Ttulo8"/>
    <w:uiPriority w:val="9"/>
    <w:semiHidden/>
    <w:rsid w:val="002E6C74"/>
    <w:rPr>
      <w:b/>
      <w:bCs/>
    </w:rPr>
  </w:style>
  <w:style w:type="character" w:customStyle="1" w:styleId="Ttulo9Car">
    <w:name w:val="Título 9 Car"/>
    <w:basedOn w:val="Fuentedeprrafopredeter"/>
    <w:link w:val="Ttulo9"/>
    <w:uiPriority w:val="9"/>
    <w:semiHidden/>
    <w:rsid w:val="002E6C74"/>
    <w:rPr>
      <w:i/>
      <w:iCs/>
    </w:rPr>
  </w:style>
  <w:style w:type="paragraph" w:styleId="Ttulo">
    <w:name w:val="Title"/>
    <w:basedOn w:val="Normal"/>
    <w:next w:val="Normal"/>
    <w:link w:val="TtuloCar"/>
    <w:uiPriority w:val="10"/>
    <w:qFormat/>
    <w:rsid w:val="002E6C7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2E6C74"/>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2E6C74"/>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2E6C74"/>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2E6C7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2E6C74"/>
    <w:rPr>
      <w:rFonts w:asciiTheme="majorHAnsi" w:eastAsiaTheme="majorEastAsia" w:hAnsiTheme="majorHAnsi" w:cstheme="majorBidi"/>
      <w:i/>
      <w:iCs/>
      <w:sz w:val="24"/>
      <w:szCs w:val="24"/>
    </w:rPr>
  </w:style>
  <w:style w:type="paragraph" w:styleId="Prrafodelista">
    <w:name w:val="List Paragraph"/>
    <w:basedOn w:val="Normal"/>
    <w:uiPriority w:val="34"/>
    <w:qFormat/>
    <w:rsid w:val="003C1678"/>
    <w:pPr>
      <w:ind w:left="720"/>
      <w:contextualSpacing/>
    </w:pPr>
  </w:style>
  <w:style w:type="character" w:styleId="nfasisintenso">
    <w:name w:val="Intense Emphasis"/>
    <w:basedOn w:val="Fuentedeprrafopredeter"/>
    <w:uiPriority w:val="21"/>
    <w:qFormat/>
    <w:rsid w:val="002E6C74"/>
    <w:rPr>
      <w:b/>
      <w:bCs/>
      <w:i/>
      <w:iCs/>
      <w:color w:val="auto"/>
    </w:rPr>
  </w:style>
  <w:style w:type="paragraph" w:styleId="Citadestacada">
    <w:name w:val="Intense Quote"/>
    <w:basedOn w:val="Normal"/>
    <w:next w:val="Normal"/>
    <w:link w:val="CitadestacadaCar"/>
    <w:uiPriority w:val="30"/>
    <w:qFormat/>
    <w:rsid w:val="002E6C7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2E6C74"/>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2E6C74"/>
    <w:rPr>
      <w:b/>
      <w:bCs/>
      <w:smallCaps/>
      <w:color w:val="auto"/>
      <w:u w:val="single"/>
    </w:rPr>
  </w:style>
  <w:style w:type="paragraph" w:styleId="Encabezado">
    <w:name w:val="header"/>
    <w:basedOn w:val="Normal"/>
    <w:link w:val="EncabezadoCar"/>
    <w:uiPriority w:val="99"/>
    <w:unhideWhenUsed/>
    <w:rsid w:val="003C16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1678"/>
  </w:style>
  <w:style w:type="paragraph" w:styleId="Piedepgina">
    <w:name w:val="footer"/>
    <w:basedOn w:val="Normal"/>
    <w:link w:val="PiedepginaCar"/>
    <w:uiPriority w:val="99"/>
    <w:unhideWhenUsed/>
    <w:rsid w:val="003C16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1678"/>
  </w:style>
  <w:style w:type="paragraph" w:styleId="Sinespaciado">
    <w:name w:val="No Spacing"/>
    <w:uiPriority w:val="1"/>
    <w:qFormat/>
    <w:rsid w:val="002E6C74"/>
    <w:pPr>
      <w:spacing w:after="0" w:line="240" w:lineRule="auto"/>
    </w:pPr>
  </w:style>
  <w:style w:type="paragraph" w:styleId="Descripcin">
    <w:name w:val="caption"/>
    <w:basedOn w:val="Normal"/>
    <w:next w:val="Normal"/>
    <w:uiPriority w:val="35"/>
    <w:semiHidden/>
    <w:unhideWhenUsed/>
    <w:qFormat/>
    <w:rsid w:val="002E6C74"/>
    <w:rPr>
      <w:b/>
      <w:bCs/>
      <w:sz w:val="18"/>
      <w:szCs w:val="18"/>
    </w:rPr>
  </w:style>
  <w:style w:type="character" w:styleId="Textoennegrita">
    <w:name w:val="Strong"/>
    <w:basedOn w:val="Fuentedeprrafopredeter"/>
    <w:uiPriority w:val="22"/>
    <w:qFormat/>
    <w:rsid w:val="002E6C74"/>
    <w:rPr>
      <w:b/>
      <w:bCs/>
      <w:color w:val="auto"/>
    </w:rPr>
  </w:style>
  <w:style w:type="character" w:styleId="nfasis">
    <w:name w:val="Emphasis"/>
    <w:basedOn w:val="Fuentedeprrafopredeter"/>
    <w:uiPriority w:val="20"/>
    <w:qFormat/>
    <w:rsid w:val="002E6C74"/>
    <w:rPr>
      <w:i/>
      <w:iCs/>
      <w:color w:val="auto"/>
    </w:rPr>
  </w:style>
  <w:style w:type="character" w:styleId="nfasissutil">
    <w:name w:val="Subtle Emphasis"/>
    <w:basedOn w:val="Fuentedeprrafopredeter"/>
    <w:uiPriority w:val="19"/>
    <w:qFormat/>
    <w:rsid w:val="002E6C74"/>
    <w:rPr>
      <w:i/>
      <w:iCs/>
      <w:color w:val="auto"/>
    </w:rPr>
  </w:style>
  <w:style w:type="character" w:styleId="Referenciasutil">
    <w:name w:val="Subtle Reference"/>
    <w:basedOn w:val="Fuentedeprrafopredeter"/>
    <w:uiPriority w:val="31"/>
    <w:qFormat/>
    <w:rsid w:val="002E6C74"/>
    <w:rPr>
      <w:smallCaps/>
      <w:color w:val="auto"/>
      <w:u w:val="single" w:color="959595" w:themeColor="text1" w:themeTint="80"/>
    </w:rPr>
  </w:style>
  <w:style w:type="character" w:styleId="Ttulodellibro">
    <w:name w:val="Book Title"/>
    <w:basedOn w:val="Fuentedeprrafopredeter"/>
    <w:uiPriority w:val="33"/>
    <w:qFormat/>
    <w:rsid w:val="002E6C74"/>
    <w:rPr>
      <w:b/>
      <w:bCs/>
      <w:smallCaps/>
      <w:color w:val="auto"/>
    </w:rPr>
  </w:style>
  <w:style w:type="paragraph" w:styleId="TtuloTDC">
    <w:name w:val="TOC Heading"/>
    <w:basedOn w:val="Ttulo1"/>
    <w:next w:val="Normal"/>
    <w:uiPriority w:val="39"/>
    <w:unhideWhenUsed/>
    <w:qFormat/>
    <w:rsid w:val="002E6C74"/>
    <w:pPr>
      <w:outlineLvl w:val="9"/>
    </w:pPr>
  </w:style>
  <w:style w:type="paragraph" w:styleId="TDC1">
    <w:name w:val="toc 1"/>
    <w:basedOn w:val="Normal"/>
    <w:next w:val="Normal"/>
    <w:autoRedefine/>
    <w:uiPriority w:val="39"/>
    <w:unhideWhenUsed/>
    <w:rsid w:val="00CA2F63"/>
    <w:pPr>
      <w:spacing w:after="100"/>
    </w:pPr>
    <w:rPr>
      <w:b/>
      <w:color w:val="800000" w:themeColor="text2" w:themeShade="80"/>
    </w:rPr>
  </w:style>
  <w:style w:type="paragraph" w:styleId="TDC2">
    <w:name w:val="toc 2"/>
    <w:basedOn w:val="Normal"/>
    <w:next w:val="Normal"/>
    <w:autoRedefine/>
    <w:uiPriority w:val="39"/>
    <w:unhideWhenUsed/>
    <w:rsid w:val="00CA2F63"/>
    <w:pPr>
      <w:spacing w:after="100"/>
      <w:ind w:left="708"/>
    </w:pPr>
    <w:rPr>
      <w:b/>
      <w:color w:val="FF0000" w:themeColor="text2"/>
    </w:rPr>
  </w:style>
  <w:style w:type="paragraph" w:styleId="TDC3">
    <w:name w:val="toc 3"/>
    <w:basedOn w:val="Normal"/>
    <w:next w:val="Normal"/>
    <w:autoRedefine/>
    <w:uiPriority w:val="39"/>
    <w:unhideWhenUsed/>
    <w:rsid w:val="00CA2F63"/>
    <w:pPr>
      <w:spacing w:after="100"/>
      <w:ind w:left="440"/>
    </w:pPr>
    <w:rPr>
      <w:color w:val="800000" w:themeColor="text2" w:themeShade="80"/>
    </w:rPr>
  </w:style>
  <w:style w:type="character" w:styleId="Hipervnculo">
    <w:name w:val="Hyperlink"/>
    <w:basedOn w:val="Fuentedeprrafopredeter"/>
    <w:uiPriority w:val="99"/>
    <w:unhideWhenUsed/>
    <w:rsid w:val="002E6C74"/>
    <w:rPr>
      <w:color w:val="FF0000" w:themeColor="hyperlink"/>
      <w:u w:val="single"/>
    </w:rPr>
  </w:style>
  <w:style w:type="paragraph" w:styleId="TDC4">
    <w:name w:val="toc 4"/>
    <w:basedOn w:val="Normal"/>
    <w:next w:val="Normal"/>
    <w:autoRedefine/>
    <w:uiPriority w:val="39"/>
    <w:unhideWhenUsed/>
    <w:rsid w:val="003D5492"/>
    <w:pPr>
      <w:spacing w:after="100"/>
      <w:ind w:left="660"/>
    </w:pPr>
    <w:rPr>
      <w:color w:val="800000" w:themeColor="text2" w:themeShade="80"/>
    </w:rPr>
  </w:style>
  <w:style w:type="paragraph" w:styleId="NormalWeb">
    <w:name w:val="Normal (Web)"/>
    <w:basedOn w:val="Normal"/>
    <w:uiPriority w:val="99"/>
    <w:semiHidden/>
    <w:unhideWhenUsed/>
    <w:rsid w:val="005117A4"/>
    <w:rPr>
      <w:rFonts w:ascii="Times New Roman" w:hAnsi="Times New Roman" w:cs="Times New Roman"/>
      <w:sz w:val="24"/>
      <w:szCs w:val="24"/>
    </w:rPr>
  </w:style>
  <w:style w:type="paragraph" w:styleId="TDC5">
    <w:name w:val="toc 5"/>
    <w:basedOn w:val="Normal"/>
    <w:next w:val="Normal"/>
    <w:autoRedefine/>
    <w:uiPriority w:val="39"/>
    <w:unhideWhenUsed/>
    <w:rsid w:val="001978D5"/>
    <w:pPr>
      <w:spacing w:after="100" w:line="278" w:lineRule="auto"/>
      <w:ind w:left="960"/>
      <w:jc w:val="left"/>
    </w:pPr>
    <w:rPr>
      <w:rFonts w:asciiTheme="minorHAnsi" w:hAnsiTheme="minorHAnsi"/>
      <w:kern w:val="2"/>
      <w:sz w:val="24"/>
      <w:szCs w:val="24"/>
      <w:lang w:eastAsia="es-BO"/>
      <w14:ligatures w14:val="standardContextual"/>
    </w:rPr>
  </w:style>
  <w:style w:type="paragraph" w:styleId="TDC6">
    <w:name w:val="toc 6"/>
    <w:basedOn w:val="Normal"/>
    <w:next w:val="Normal"/>
    <w:autoRedefine/>
    <w:uiPriority w:val="39"/>
    <w:unhideWhenUsed/>
    <w:rsid w:val="001978D5"/>
    <w:pPr>
      <w:spacing w:after="100" w:line="278" w:lineRule="auto"/>
      <w:ind w:left="1200"/>
      <w:jc w:val="left"/>
    </w:pPr>
    <w:rPr>
      <w:rFonts w:asciiTheme="minorHAnsi" w:hAnsiTheme="minorHAnsi"/>
      <w:kern w:val="2"/>
      <w:sz w:val="24"/>
      <w:szCs w:val="24"/>
      <w:lang w:eastAsia="es-BO"/>
      <w14:ligatures w14:val="standardContextual"/>
    </w:rPr>
  </w:style>
  <w:style w:type="paragraph" w:styleId="TDC7">
    <w:name w:val="toc 7"/>
    <w:basedOn w:val="Normal"/>
    <w:next w:val="Normal"/>
    <w:autoRedefine/>
    <w:uiPriority w:val="39"/>
    <w:unhideWhenUsed/>
    <w:rsid w:val="001978D5"/>
    <w:pPr>
      <w:spacing w:after="100" w:line="278" w:lineRule="auto"/>
      <w:ind w:left="1440"/>
      <w:jc w:val="left"/>
    </w:pPr>
    <w:rPr>
      <w:rFonts w:asciiTheme="minorHAnsi" w:hAnsiTheme="minorHAnsi"/>
      <w:kern w:val="2"/>
      <w:sz w:val="24"/>
      <w:szCs w:val="24"/>
      <w:lang w:eastAsia="es-BO"/>
      <w14:ligatures w14:val="standardContextual"/>
    </w:rPr>
  </w:style>
  <w:style w:type="paragraph" w:styleId="TDC8">
    <w:name w:val="toc 8"/>
    <w:basedOn w:val="Normal"/>
    <w:next w:val="Normal"/>
    <w:autoRedefine/>
    <w:uiPriority w:val="39"/>
    <w:unhideWhenUsed/>
    <w:rsid w:val="001978D5"/>
    <w:pPr>
      <w:spacing w:after="100" w:line="278" w:lineRule="auto"/>
      <w:ind w:left="1680"/>
      <w:jc w:val="left"/>
    </w:pPr>
    <w:rPr>
      <w:rFonts w:asciiTheme="minorHAnsi" w:hAnsiTheme="minorHAnsi"/>
      <w:kern w:val="2"/>
      <w:sz w:val="24"/>
      <w:szCs w:val="24"/>
      <w:lang w:eastAsia="es-BO"/>
      <w14:ligatures w14:val="standardContextual"/>
    </w:rPr>
  </w:style>
  <w:style w:type="paragraph" w:styleId="TDC9">
    <w:name w:val="toc 9"/>
    <w:basedOn w:val="Normal"/>
    <w:next w:val="Normal"/>
    <w:autoRedefine/>
    <w:uiPriority w:val="39"/>
    <w:unhideWhenUsed/>
    <w:rsid w:val="001978D5"/>
    <w:pPr>
      <w:spacing w:after="100" w:line="278" w:lineRule="auto"/>
      <w:ind w:left="1920"/>
      <w:jc w:val="left"/>
    </w:pPr>
    <w:rPr>
      <w:rFonts w:asciiTheme="minorHAnsi" w:hAnsiTheme="minorHAnsi"/>
      <w:kern w:val="2"/>
      <w:sz w:val="24"/>
      <w:szCs w:val="24"/>
      <w:lang w:eastAsia="es-BO"/>
      <w14:ligatures w14:val="standardContextual"/>
    </w:rPr>
  </w:style>
  <w:style w:type="character" w:styleId="Mencinsinresolver">
    <w:name w:val="Unresolved Mention"/>
    <w:basedOn w:val="Fuentedeprrafopredeter"/>
    <w:uiPriority w:val="99"/>
    <w:semiHidden/>
    <w:unhideWhenUsed/>
    <w:rsid w:val="00197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3379">
      <w:bodyDiv w:val="1"/>
      <w:marLeft w:val="0"/>
      <w:marRight w:val="0"/>
      <w:marTop w:val="0"/>
      <w:marBottom w:val="0"/>
      <w:divBdr>
        <w:top w:val="none" w:sz="0" w:space="0" w:color="auto"/>
        <w:left w:val="none" w:sz="0" w:space="0" w:color="auto"/>
        <w:bottom w:val="none" w:sz="0" w:space="0" w:color="auto"/>
        <w:right w:val="none" w:sz="0" w:space="0" w:color="auto"/>
      </w:divBdr>
    </w:div>
    <w:div w:id="157691595">
      <w:bodyDiv w:val="1"/>
      <w:marLeft w:val="0"/>
      <w:marRight w:val="0"/>
      <w:marTop w:val="0"/>
      <w:marBottom w:val="0"/>
      <w:divBdr>
        <w:top w:val="none" w:sz="0" w:space="0" w:color="auto"/>
        <w:left w:val="none" w:sz="0" w:space="0" w:color="auto"/>
        <w:bottom w:val="none" w:sz="0" w:space="0" w:color="auto"/>
        <w:right w:val="none" w:sz="0" w:space="0" w:color="auto"/>
      </w:divBdr>
    </w:div>
    <w:div w:id="240071086">
      <w:bodyDiv w:val="1"/>
      <w:marLeft w:val="0"/>
      <w:marRight w:val="0"/>
      <w:marTop w:val="0"/>
      <w:marBottom w:val="0"/>
      <w:divBdr>
        <w:top w:val="none" w:sz="0" w:space="0" w:color="auto"/>
        <w:left w:val="none" w:sz="0" w:space="0" w:color="auto"/>
        <w:bottom w:val="none" w:sz="0" w:space="0" w:color="auto"/>
        <w:right w:val="none" w:sz="0" w:space="0" w:color="auto"/>
      </w:divBdr>
    </w:div>
    <w:div w:id="278220045">
      <w:bodyDiv w:val="1"/>
      <w:marLeft w:val="0"/>
      <w:marRight w:val="0"/>
      <w:marTop w:val="0"/>
      <w:marBottom w:val="0"/>
      <w:divBdr>
        <w:top w:val="none" w:sz="0" w:space="0" w:color="auto"/>
        <w:left w:val="none" w:sz="0" w:space="0" w:color="auto"/>
        <w:bottom w:val="none" w:sz="0" w:space="0" w:color="auto"/>
        <w:right w:val="none" w:sz="0" w:space="0" w:color="auto"/>
      </w:divBdr>
    </w:div>
    <w:div w:id="311519484">
      <w:bodyDiv w:val="1"/>
      <w:marLeft w:val="0"/>
      <w:marRight w:val="0"/>
      <w:marTop w:val="0"/>
      <w:marBottom w:val="0"/>
      <w:divBdr>
        <w:top w:val="none" w:sz="0" w:space="0" w:color="auto"/>
        <w:left w:val="none" w:sz="0" w:space="0" w:color="auto"/>
        <w:bottom w:val="none" w:sz="0" w:space="0" w:color="auto"/>
        <w:right w:val="none" w:sz="0" w:space="0" w:color="auto"/>
      </w:divBdr>
    </w:div>
    <w:div w:id="474297939">
      <w:bodyDiv w:val="1"/>
      <w:marLeft w:val="0"/>
      <w:marRight w:val="0"/>
      <w:marTop w:val="0"/>
      <w:marBottom w:val="0"/>
      <w:divBdr>
        <w:top w:val="none" w:sz="0" w:space="0" w:color="auto"/>
        <w:left w:val="none" w:sz="0" w:space="0" w:color="auto"/>
        <w:bottom w:val="none" w:sz="0" w:space="0" w:color="auto"/>
        <w:right w:val="none" w:sz="0" w:space="0" w:color="auto"/>
      </w:divBdr>
    </w:div>
    <w:div w:id="483592279">
      <w:bodyDiv w:val="1"/>
      <w:marLeft w:val="0"/>
      <w:marRight w:val="0"/>
      <w:marTop w:val="0"/>
      <w:marBottom w:val="0"/>
      <w:divBdr>
        <w:top w:val="none" w:sz="0" w:space="0" w:color="auto"/>
        <w:left w:val="none" w:sz="0" w:space="0" w:color="auto"/>
        <w:bottom w:val="none" w:sz="0" w:space="0" w:color="auto"/>
        <w:right w:val="none" w:sz="0" w:space="0" w:color="auto"/>
      </w:divBdr>
    </w:div>
    <w:div w:id="507445278">
      <w:bodyDiv w:val="1"/>
      <w:marLeft w:val="0"/>
      <w:marRight w:val="0"/>
      <w:marTop w:val="0"/>
      <w:marBottom w:val="0"/>
      <w:divBdr>
        <w:top w:val="none" w:sz="0" w:space="0" w:color="auto"/>
        <w:left w:val="none" w:sz="0" w:space="0" w:color="auto"/>
        <w:bottom w:val="none" w:sz="0" w:space="0" w:color="auto"/>
        <w:right w:val="none" w:sz="0" w:space="0" w:color="auto"/>
      </w:divBdr>
    </w:div>
    <w:div w:id="597716698">
      <w:bodyDiv w:val="1"/>
      <w:marLeft w:val="0"/>
      <w:marRight w:val="0"/>
      <w:marTop w:val="0"/>
      <w:marBottom w:val="0"/>
      <w:divBdr>
        <w:top w:val="none" w:sz="0" w:space="0" w:color="auto"/>
        <w:left w:val="none" w:sz="0" w:space="0" w:color="auto"/>
        <w:bottom w:val="none" w:sz="0" w:space="0" w:color="auto"/>
        <w:right w:val="none" w:sz="0" w:space="0" w:color="auto"/>
      </w:divBdr>
    </w:div>
    <w:div w:id="646786116">
      <w:bodyDiv w:val="1"/>
      <w:marLeft w:val="0"/>
      <w:marRight w:val="0"/>
      <w:marTop w:val="0"/>
      <w:marBottom w:val="0"/>
      <w:divBdr>
        <w:top w:val="none" w:sz="0" w:space="0" w:color="auto"/>
        <w:left w:val="none" w:sz="0" w:space="0" w:color="auto"/>
        <w:bottom w:val="none" w:sz="0" w:space="0" w:color="auto"/>
        <w:right w:val="none" w:sz="0" w:space="0" w:color="auto"/>
      </w:divBdr>
    </w:div>
    <w:div w:id="669136332">
      <w:bodyDiv w:val="1"/>
      <w:marLeft w:val="0"/>
      <w:marRight w:val="0"/>
      <w:marTop w:val="0"/>
      <w:marBottom w:val="0"/>
      <w:divBdr>
        <w:top w:val="none" w:sz="0" w:space="0" w:color="auto"/>
        <w:left w:val="none" w:sz="0" w:space="0" w:color="auto"/>
        <w:bottom w:val="none" w:sz="0" w:space="0" w:color="auto"/>
        <w:right w:val="none" w:sz="0" w:space="0" w:color="auto"/>
      </w:divBdr>
    </w:div>
    <w:div w:id="727653521">
      <w:bodyDiv w:val="1"/>
      <w:marLeft w:val="0"/>
      <w:marRight w:val="0"/>
      <w:marTop w:val="0"/>
      <w:marBottom w:val="0"/>
      <w:divBdr>
        <w:top w:val="none" w:sz="0" w:space="0" w:color="auto"/>
        <w:left w:val="none" w:sz="0" w:space="0" w:color="auto"/>
        <w:bottom w:val="none" w:sz="0" w:space="0" w:color="auto"/>
        <w:right w:val="none" w:sz="0" w:space="0" w:color="auto"/>
      </w:divBdr>
    </w:div>
    <w:div w:id="731536225">
      <w:bodyDiv w:val="1"/>
      <w:marLeft w:val="0"/>
      <w:marRight w:val="0"/>
      <w:marTop w:val="0"/>
      <w:marBottom w:val="0"/>
      <w:divBdr>
        <w:top w:val="none" w:sz="0" w:space="0" w:color="auto"/>
        <w:left w:val="none" w:sz="0" w:space="0" w:color="auto"/>
        <w:bottom w:val="none" w:sz="0" w:space="0" w:color="auto"/>
        <w:right w:val="none" w:sz="0" w:space="0" w:color="auto"/>
      </w:divBdr>
    </w:div>
    <w:div w:id="752975303">
      <w:bodyDiv w:val="1"/>
      <w:marLeft w:val="0"/>
      <w:marRight w:val="0"/>
      <w:marTop w:val="0"/>
      <w:marBottom w:val="0"/>
      <w:divBdr>
        <w:top w:val="none" w:sz="0" w:space="0" w:color="auto"/>
        <w:left w:val="none" w:sz="0" w:space="0" w:color="auto"/>
        <w:bottom w:val="none" w:sz="0" w:space="0" w:color="auto"/>
        <w:right w:val="none" w:sz="0" w:space="0" w:color="auto"/>
      </w:divBdr>
    </w:div>
    <w:div w:id="836307128">
      <w:bodyDiv w:val="1"/>
      <w:marLeft w:val="0"/>
      <w:marRight w:val="0"/>
      <w:marTop w:val="0"/>
      <w:marBottom w:val="0"/>
      <w:divBdr>
        <w:top w:val="none" w:sz="0" w:space="0" w:color="auto"/>
        <w:left w:val="none" w:sz="0" w:space="0" w:color="auto"/>
        <w:bottom w:val="none" w:sz="0" w:space="0" w:color="auto"/>
        <w:right w:val="none" w:sz="0" w:space="0" w:color="auto"/>
      </w:divBdr>
    </w:div>
    <w:div w:id="967276141">
      <w:bodyDiv w:val="1"/>
      <w:marLeft w:val="0"/>
      <w:marRight w:val="0"/>
      <w:marTop w:val="0"/>
      <w:marBottom w:val="0"/>
      <w:divBdr>
        <w:top w:val="none" w:sz="0" w:space="0" w:color="auto"/>
        <w:left w:val="none" w:sz="0" w:space="0" w:color="auto"/>
        <w:bottom w:val="none" w:sz="0" w:space="0" w:color="auto"/>
        <w:right w:val="none" w:sz="0" w:space="0" w:color="auto"/>
      </w:divBdr>
    </w:div>
    <w:div w:id="1078138825">
      <w:bodyDiv w:val="1"/>
      <w:marLeft w:val="0"/>
      <w:marRight w:val="0"/>
      <w:marTop w:val="0"/>
      <w:marBottom w:val="0"/>
      <w:divBdr>
        <w:top w:val="none" w:sz="0" w:space="0" w:color="auto"/>
        <w:left w:val="none" w:sz="0" w:space="0" w:color="auto"/>
        <w:bottom w:val="none" w:sz="0" w:space="0" w:color="auto"/>
        <w:right w:val="none" w:sz="0" w:space="0" w:color="auto"/>
      </w:divBdr>
    </w:div>
    <w:div w:id="1157185182">
      <w:bodyDiv w:val="1"/>
      <w:marLeft w:val="0"/>
      <w:marRight w:val="0"/>
      <w:marTop w:val="0"/>
      <w:marBottom w:val="0"/>
      <w:divBdr>
        <w:top w:val="none" w:sz="0" w:space="0" w:color="auto"/>
        <w:left w:val="none" w:sz="0" w:space="0" w:color="auto"/>
        <w:bottom w:val="none" w:sz="0" w:space="0" w:color="auto"/>
        <w:right w:val="none" w:sz="0" w:space="0" w:color="auto"/>
      </w:divBdr>
    </w:div>
    <w:div w:id="1171335787">
      <w:bodyDiv w:val="1"/>
      <w:marLeft w:val="0"/>
      <w:marRight w:val="0"/>
      <w:marTop w:val="0"/>
      <w:marBottom w:val="0"/>
      <w:divBdr>
        <w:top w:val="none" w:sz="0" w:space="0" w:color="auto"/>
        <w:left w:val="none" w:sz="0" w:space="0" w:color="auto"/>
        <w:bottom w:val="none" w:sz="0" w:space="0" w:color="auto"/>
        <w:right w:val="none" w:sz="0" w:space="0" w:color="auto"/>
      </w:divBdr>
    </w:div>
    <w:div w:id="1354041531">
      <w:bodyDiv w:val="1"/>
      <w:marLeft w:val="0"/>
      <w:marRight w:val="0"/>
      <w:marTop w:val="0"/>
      <w:marBottom w:val="0"/>
      <w:divBdr>
        <w:top w:val="none" w:sz="0" w:space="0" w:color="auto"/>
        <w:left w:val="none" w:sz="0" w:space="0" w:color="auto"/>
        <w:bottom w:val="none" w:sz="0" w:space="0" w:color="auto"/>
        <w:right w:val="none" w:sz="0" w:space="0" w:color="auto"/>
      </w:divBdr>
    </w:div>
    <w:div w:id="1407260413">
      <w:bodyDiv w:val="1"/>
      <w:marLeft w:val="0"/>
      <w:marRight w:val="0"/>
      <w:marTop w:val="0"/>
      <w:marBottom w:val="0"/>
      <w:divBdr>
        <w:top w:val="none" w:sz="0" w:space="0" w:color="auto"/>
        <w:left w:val="none" w:sz="0" w:space="0" w:color="auto"/>
        <w:bottom w:val="none" w:sz="0" w:space="0" w:color="auto"/>
        <w:right w:val="none" w:sz="0" w:space="0" w:color="auto"/>
      </w:divBdr>
    </w:div>
    <w:div w:id="1484082901">
      <w:bodyDiv w:val="1"/>
      <w:marLeft w:val="0"/>
      <w:marRight w:val="0"/>
      <w:marTop w:val="0"/>
      <w:marBottom w:val="0"/>
      <w:divBdr>
        <w:top w:val="none" w:sz="0" w:space="0" w:color="auto"/>
        <w:left w:val="none" w:sz="0" w:space="0" w:color="auto"/>
        <w:bottom w:val="none" w:sz="0" w:space="0" w:color="auto"/>
        <w:right w:val="none" w:sz="0" w:space="0" w:color="auto"/>
      </w:divBdr>
    </w:div>
    <w:div w:id="1542131120">
      <w:bodyDiv w:val="1"/>
      <w:marLeft w:val="0"/>
      <w:marRight w:val="0"/>
      <w:marTop w:val="0"/>
      <w:marBottom w:val="0"/>
      <w:divBdr>
        <w:top w:val="none" w:sz="0" w:space="0" w:color="auto"/>
        <w:left w:val="none" w:sz="0" w:space="0" w:color="auto"/>
        <w:bottom w:val="none" w:sz="0" w:space="0" w:color="auto"/>
        <w:right w:val="none" w:sz="0" w:space="0" w:color="auto"/>
      </w:divBdr>
    </w:div>
    <w:div w:id="1591158602">
      <w:bodyDiv w:val="1"/>
      <w:marLeft w:val="0"/>
      <w:marRight w:val="0"/>
      <w:marTop w:val="0"/>
      <w:marBottom w:val="0"/>
      <w:divBdr>
        <w:top w:val="none" w:sz="0" w:space="0" w:color="auto"/>
        <w:left w:val="none" w:sz="0" w:space="0" w:color="auto"/>
        <w:bottom w:val="none" w:sz="0" w:space="0" w:color="auto"/>
        <w:right w:val="none" w:sz="0" w:space="0" w:color="auto"/>
      </w:divBdr>
    </w:div>
    <w:div w:id="1684941491">
      <w:bodyDiv w:val="1"/>
      <w:marLeft w:val="0"/>
      <w:marRight w:val="0"/>
      <w:marTop w:val="0"/>
      <w:marBottom w:val="0"/>
      <w:divBdr>
        <w:top w:val="none" w:sz="0" w:space="0" w:color="auto"/>
        <w:left w:val="none" w:sz="0" w:space="0" w:color="auto"/>
        <w:bottom w:val="none" w:sz="0" w:space="0" w:color="auto"/>
        <w:right w:val="none" w:sz="0" w:space="0" w:color="auto"/>
      </w:divBdr>
    </w:div>
    <w:div w:id="1771967122">
      <w:bodyDiv w:val="1"/>
      <w:marLeft w:val="0"/>
      <w:marRight w:val="0"/>
      <w:marTop w:val="0"/>
      <w:marBottom w:val="0"/>
      <w:divBdr>
        <w:top w:val="none" w:sz="0" w:space="0" w:color="auto"/>
        <w:left w:val="none" w:sz="0" w:space="0" w:color="auto"/>
        <w:bottom w:val="none" w:sz="0" w:space="0" w:color="auto"/>
        <w:right w:val="none" w:sz="0" w:space="0" w:color="auto"/>
      </w:divBdr>
    </w:div>
    <w:div w:id="1802992570">
      <w:bodyDiv w:val="1"/>
      <w:marLeft w:val="0"/>
      <w:marRight w:val="0"/>
      <w:marTop w:val="0"/>
      <w:marBottom w:val="0"/>
      <w:divBdr>
        <w:top w:val="none" w:sz="0" w:space="0" w:color="auto"/>
        <w:left w:val="none" w:sz="0" w:space="0" w:color="auto"/>
        <w:bottom w:val="none" w:sz="0" w:space="0" w:color="auto"/>
        <w:right w:val="none" w:sz="0" w:space="0" w:color="auto"/>
      </w:divBdr>
    </w:div>
    <w:div w:id="1822230739">
      <w:bodyDiv w:val="1"/>
      <w:marLeft w:val="0"/>
      <w:marRight w:val="0"/>
      <w:marTop w:val="0"/>
      <w:marBottom w:val="0"/>
      <w:divBdr>
        <w:top w:val="none" w:sz="0" w:space="0" w:color="auto"/>
        <w:left w:val="none" w:sz="0" w:space="0" w:color="auto"/>
        <w:bottom w:val="none" w:sz="0" w:space="0" w:color="auto"/>
        <w:right w:val="none" w:sz="0" w:space="0" w:color="auto"/>
      </w:divBdr>
    </w:div>
    <w:div w:id="1850022417">
      <w:bodyDiv w:val="1"/>
      <w:marLeft w:val="0"/>
      <w:marRight w:val="0"/>
      <w:marTop w:val="0"/>
      <w:marBottom w:val="0"/>
      <w:divBdr>
        <w:top w:val="none" w:sz="0" w:space="0" w:color="auto"/>
        <w:left w:val="none" w:sz="0" w:space="0" w:color="auto"/>
        <w:bottom w:val="none" w:sz="0" w:space="0" w:color="auto"/>
        <w:right w:val="none" w:sz="0" w:space="0" w:color="auto"/>
      </w:divBdr>
      <w:divsChild>
        <w:div w:id="109782395">
          <w:marLeft w:val="0"/>
          <w:marRight w:val="0"/>
          <w:marTop w:val="0"/>
          <w:marBottom w:val="0"/>
          <w:divBdr>
            <w:top w:val="none" w:sz="0" w:space="0" w:color="auto"/>
            <w:left w:val="none" w:sz="0" w:space="0" w:color="auto"/>
            <w:bottom w:val="none" w:sz="0" w:space="0" w:color="auto"/>
            <w:right w:val="none" w:sz="0" w:space="0" w:color="auto"/>
          </w:divBdr>
          <w:divsChild>
            <w:div w:id="1288118411">
              <w:marLeft w:val="0"/>
              <w:marRight w:val="0"/>
              <w:marTop w:val="0"/>
              <w:marBottom w:val="0"/>
              <w:divBdr>
                <w:top w:val="none" w:sz="0" w:space="0" w:color="auto"/>
                <w:left w:val="none" w:sz="0" w:space="0" w:color="auto"/>
                <w:bottom w:val="none" w:sz="0" w:space="0" w:color="auto"/>
                <w:right w:val="none" w:sz="0" w:space="0" w:color="auto"/>
              </w:divBdr>
              <w:divsChild>
                <w:div w:id="1913536889">
                  <w:marLeft w:val="0"/>
                  <w:marRight w:val="0"/>
                  <w:marTop w:val="0"/>
                  <w:marBottom w:val="0"/>
                  <w:divBdr>
                    <w:top w:val="none" w:sz="0" w:space="0" w:color="auto"/>
                    <w:left w:val="none" w:sz="0" w:space="0" w:color="auto"/>
                    <w:bottom w:val="none" w:sz="0" w:space="0" w:color="auto"/>
                    <w:right w:val="none" w:sz="0" w:space="0" w:color="auto"/>
                  </w:divBdr>
                  <w:divsChild>
                    <w:div w:id="10160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59806">
      <w:bodyDiv w:val="1"/>
      <w:marLeft w:val="0"/>
      <w:marRight w:val="0"/>
      <w:marTop w:val="0"/>
      <w:marBottom w:val="0"/>
      <w:divBdr>
        <w:top w:val="none" w:sz="0" w:space="0" w:color="auto"/>
        <w:left w:val="none" w:sz="0" w:space="0" w:color="auto"/>
        <w:bottom w:val="none" w:sz="0" w:space="0" w:color="auto"/>
        <w:right w:val="none" w:sz="0" w:space="0" w:color="auto"/>
      </w:divBdr>
    </w:div>
    <w:div w:id="203661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3.gif"/><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7.jpe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microsoft.com/office/2007/relationships/hdphoto" Target="media/hdphoto3.wdp"/><Relationship Id="rId64" Type="http://schemas.openxmlformats.org/officeDocument/2006/relationships/image" Target="media/image53.png"/><Relationship Id="rId69" Type="http://schemas.openxmlformats.org/officeDocument/2006/relationships/image" Target="media/image58.png"/><Relationship Id="rId77" Type="http://schemas.microsoft.com/office/2007/relationships/hdphoto" Target="media/hdphoto4.wdp"/><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80" Type="http://schemas.openxmlformats.org/officeDocument/2006/relationships/image" Target="media/image68.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gif"/><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8.jpeg"/><Relationship Id="rId67" Type="http://schemas.openxmlformats.org/officeDocument/2006/relationships/image" Target="media/image56.png"/><Relationship Id="rId20" Type="http://schemas.openxmlformats.org/officeDocument/2006/relationships/image" Target="media/image11.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microsoft.com/office/2007/relationships/hdphoto" Target="media/hdphoto2.wdp"/><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microsoft.com/office/2007/relationships/hdphoto" Target="media/hdphoto1.wdp"/><Relationship Id="rId31" Type="http://schemas.openxmlformats.org/officeDocument/2006/relationships/image" Target="media/image21.png"/><Relationship Id="rId44" Type="http://schemas.openxmlformats.org/officeDocument/2006/relationships/header" Target="header1.xml"/><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jpeg"/><Relationship Id="rId73" Type="http://schemas.openxmlformats.org/officeDocument/2006/relationships/image" Target="media/image62.png"/><Relationship Id="rId78" Type="http://schemas.openxmlformats.org/officeDocument/2006/relationships/image" Target="media/image66.png"/><Relationship Id="rId81" Type="http://schemas.openxmlformats.org/officeDocument/2006/relationships/image" Target="media/image6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5.png"/><Relationship Id="rId40" Type="http://schemas.openxmlformats.org/officeDocument/2006/relationships/image" Target="media/image30.jpeg"/><Relationship Id="rId45" Type="http://schemas.openxmlformats.org/officeDocument/2006/relationships/footer" Target="footer1.xml"/><Relationship Id="rId66" Type="http://schemas.openxmlformats.org/officeDocument/2006/relationships/image" Target="media/image55.jpeg"/><Relationship Id="rId61" Type="http://schemas.openxmlformats.org/officeDocument/2006/relationships/image" Target="media/image50.png"/><Relationship Id="rId82" Type="http://schemas.openxmlformats.org/officeDocument/2006/relationships/image" Target="media/image70.png"/></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BEN\Documents\Plantillas%20personalizadas%20de%20Office\Guia%20de%20Aprendizaje.dotx" TargetMode="External"/></Relationships>
</file>

<file path=word/theme/theme1.xml><?xml version="1.0" encoding="utf-8"?>
<a:theme xmlns:a="http://schemas.openxmlformats.org/drawingml/2006/main" name="Sector">
  <a:themeElements>
    <a:clrScheme name="A ROJO RUBEN">
      <a:dk1>
        <a:srgbClr val="2C2C2C"/>
      </a:dk1>
      <a:lt1>
        <a:srgbClr val="FFFFFF"/>
      </a:lt1>
      <a:dk2>
        <a:srgbClr val="FF0000"/>
      </a:dk2>
      <a:lt2>
        <a:srgbClr val="FFFFFF"/>
      </a:lt2>
      <a:accent1>
        <a:srgbClr val="BF0000"/>
      </a:accent1>
      <a:accent2>
        <a:srgbClr val="FFA2A3"/>
      </a:accent2>
      <a:accent3>
        <a:srgbClr val="7F0000"/>
      </a:accent3>
      <a:accent4>
        <a:srgbClr val="FF6566"/>
      </a:accent4>
      <a:accent5>
        <a:srgbClr val="BF0000"/>
      </a:accent5>
      <a:accent6>
        <a:srgbClr val="FF6566"/>
      </a:accent6>
      <a:hlink>
        <a:srgbClr val="FF0000"/>
      </a:hlink>
      <a:folHlink>
        <a:srgbClr val="6C606A"/>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2B4E0-03EB-4472-9598-B331CBE8F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Guia de Aprendizaje</Template>
  <TotalTime>912</TotalTime>
  <Pages>1</Pages>
  <Words>9000</Words>
  <Characters>49505</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dc:creator>
  <cp:keywords>Cel. 74420831</cp:keywords>
  <dc:description/>
  <cp:lastModifiedBy>RUBEN</cp:lastModifiedBy>
  <cp:revision>34</cp:revision>
  <cp:lastPrinted>2025-05-04T15:45:00Z</cp:lastPrinted>
  <dcterms:created xsi:type="dcterms:W3CDTF">2025-04-20T05:00:00Z</dcterms:created>
  <dcterms:modified xsi:type="dcterms:W3CDTF">2025-05-04T20:38:00Z</dcterms:modified>
</cp:coreProperties>
</file>